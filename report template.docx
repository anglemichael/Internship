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DA5E1" w14:textId="4BFD383B" w:rsidR="00475ED9" w:rsidRPr="00164CE4" w:rsidRDefault="00164CE4" w:rsidP="00164CE4">
      <w:pPr>
        <w:spacing w:after="646" w:line="259" w:lineRule="auto"/>
        <w:ind w:right="417"/>
        <w:jc w:val="center"/>
      </w:pPr>
      <w:r>
        <w:rPr>
          <w:sz w:val="18"/>
        </w:rPr>
        <w:t>M.S. Ramaiah University of Applied Sciences – Faculty of Engineering &amp; Technology (FET)</w:t>
      </w:r>
      <w:r>
        <w:rPr>
          <w:rFonts w:ascii="Arial Rounded MT" w:eastAsia="Arial Rounded MT" w:hAnsi="Arial Rounded MT" w:cs="Arial Rounded MT"/>
          <w:b/>
        </w:rPr>
        <w:t xml:space="preserve"> </w:t>
      </w:r>
    </w:p>
    <w:p w14:paraId="5865A3F6" w14:textId="3ACAD76F" w:rsidR="00C839A5" w:rsidRPr="00C839A5" w:rsidRDefault="00247E67" w:rsidP="00C839A5">
      <w:pPr>
        <w:spacing w:after="206" w:line="259" w:lineRule="auto"/>
        <w:ind w:right="419"/>
        <w:jc w:val="center"/>
        <w:rPr>
          <w:sz w:val="32"/>
          <w:szCs w:val="32"/>
        </w:rPr>
      </w:pPr>
      <w:r>
        <w:rPr>
          <w:b/>
          <w:i/>
          <w:color w:val="FF0000"/>
          <w:sz w:val="32"/>
          <w:szCs w:val="32"/>
        </w:rPr>
        <w:t>Portfolio Website</w:t>
      </w:r>
    </w:p>
    <w:p w14:paraId="531DA5E2" w14:textId="371C6BF0" w:rsidR="00475ED9" w:rsidRDefault="00475ED9">
      <w:pPr>
        <w:jc w:val="center"/>
        <w:rPr>
          <w:rFonts w:asciiTheme="minorHAnsi" w:hAnsiTheme="minorHAnsi"/>
          <w:b/>
          <w:bCs/>
          <w:color w:val="FF0000"/>
        </w:rPr>
      </w:pPr>
    </w:p>
    <w:p w14:paraId="531DA5E3" w14:textId="21A75606" w:rsidR="00475ED9" w:rsidRDefault="00FA149D">
      <w:pPr>
        <w:ind w:right="29"/>
        <w:jc w:val="center"/>
        <w:rPr>
          <w:rFonts w:asciiTheme="minorHAnsi" w:hAnsiTheme="minorHAnsi"/>
          <w:b/>
          <w:sz w:val="32"/>
          <w:szCs w:val="44"/>
        </w:rPr>
      </w:pPr>
      <w:r>
        <w:rPr>
          <w:rFonts w:asciiTheme="minorHAnsi" w:hAnsiTheme="minorHAnsi"/>
          <w:b/>
          <w:color w:val="FF0000"/>
          <w:sz w:val="32"/>
          <w:szCs w:val="44"/>
        </w:rPr>
        <w:t>B.</w:t>
      </w:r>
      <w:r w:rsidR="00CD4CE9">
        <w:rPr>
          <w:rFonts w:asciiTheme="minorHAnsi" w:hAnsiTheme="minorHAnsi"/>
          <w:b/>
          <w:color w:val="FF0000"/>
          <w:sz w:val="32"/>
          <w:szCs w:val="44"/>
        </w:rPr>
        <w:t xml:space="preserve"> </w:t>
      </w:r>
      <w:r>
        <w:rPr>
          <w:rFonts w:asciiTheme="minorHAnsi" w:hAnsiTheme="minorHAnsi"/>
          <w:b/>
          <w:color w:val="FF0000"/>
          <w:sz w:val="32"/>
          <w:szCs w:val="44"/>
          <w:lang w:val="en-US"/>
        </w:rPr>
        <w:t>Tech</w:t>
      </w:r>
      <w:r>
        <w:rPr>
          <w:rFonts w:asciiTheme="minorHAnsi" w:hAnsiTheme="minorHAnsi"/>
          <w:b/>
          <w:color w:val="FF0000"/>
          <w:sz w:val="32"/>
          <w:szCs w:val="44"/>
        </w:rPr>
        <w:t>.</w:t>
      </w:r>
      <w:r w:rsidR="00CD4CE9">
        <w:rPr>
          <w:rFonts w:asciiTheme="minorHAnsi" w:hAnsiTheme="minorHAnsi"/>
          <w:b/>
          <w:color w:val="FF0000"/>
          <w:sz w:val="32"/>
          <w:szCs w:val="44"/>
        </w:rPr>
        <w:t xml:space="preserve"> in </w:t>
      </w:r>
      <w:r w:rsidR="00247E67">
        <w:rPr>
          <w:rFonts w:asciiTheme="minorHAnsi" w:hAnsiTheme="minorHAnsi"/>
          <w:b/>
          <w:color w:val="FF0000"/>
          <w:sz w:val="32"/>
          <w:szCs w:val="44"/>
        </w:rPr>
        <w:t>AI/ML</w:t>
      </w:r>
      <w:r w:rsidR="00CD4CE9">
        <w:rPr>
          <w:rFonts w:asciiTheme="minorHAnsi" w:hAnsiTheme="minorHAnsi"/>
          <w:b/>
          <w:color w:val="FF0000"/>
          <w:sz w:val="32"/>
          <w:szCs w:val="44"/>
        </w:rPr>
        <w:t xml:space="preserve"> Engineering</w:t>
      </w:r>
      <w:r>
        <w:rPr>
          <w:rFonts w:asciiTheme="minorHAnsi" w:hAnsiTheme="minorHAnsi"/>
          <w:b/>
          <w:sz w:val="32"/>
          <w:szCs w:val="44"/>
        </w:rPr>
        <w:t xml:space="preserve"> </w:t>
      </w:r>
    </w:p>
    <w:p w14:paraId="531DA5E4" w14:textId="439BF941" w:rsidR="00475ED9" w:rsidRDefault="00085AC7">
      <w:pPr>
        <w:ind w:right="29"/>
        <w:jc w:val="center"/>
        <w:rPr>
          <w:rFonts w:asciiTheme="minorHAnsi" w:hAnsiTheme="minorHAnsi"/>
          <w:b/>
          <w:sz w:val="32"/>
          <w:szCs w:val="44"/>
        </w:rPr>
      </w:pPr>
      <w:r>
        <w:rPr>
          <w:rFonts w:asciiTheme="minorHAnsi" w:hAnsiTheme="minorHAnsi"/>
          <w:b/>
          <w:sz w:val="32"/>
          <w:szCs w:val="44"/>
        </w:rPr>
        <w:t>Internship</w:t>
      </w:r>
      <w:r w:rsidR="00FA149D">
        <w:rPr>
          <w:rFonts w:asciiTheme="minorHAnsi" w:hAnsiTheme="minorHAnsi"/>
          <w:b/>
          <w:sz w:val="32"/>
          <w:szCs w:val="44"/>
        </w:rPr>
        <w:t xml:space="preserve"> Work in </w:t>
      </w:r>
    </w:p>
    <w:p w14:paraId="531DA5E5" w14:textId="0D7FCB30" w:rsidR="00475ED9" w:rsidRDefault="00FA149D">
      <w:pPr>
        <w:ind w:right="29"/>
        <w:jc w:val="center"/>
        <w:rPr>
          <w:rFonts w:asciiTheme="minorHAnsi" w:hAnsiTheme="minorHAnsi"/>
          <w:b/>
          <w:sz w:val="32"/>
          <w:szCs w:val="44"/>
        </w:rPr>
      </w:pPr>
      <w:r>
        <w:rPr>
          <w:rFonts w:asciiTheme="minorHAnsi" w:hAnsiTheme="minorHAnsi"/>
          <w:b/>
          <w:sz w:val="32"/>
          <w:szCs w:val="44"/>
        </w:rPr>
        <w:t>Department of</w:t>
      </w:r>
      <w:r w:rsidR="00CD4CE9">
        <w:rPr>
          <w:rFonts w:asciiTheme="minorHAnsi" w:hAnsiTheme="minorHAnsi"/>
          <w:b/>
          <w:sz w:val="32"/>
          <w:szCs w:val="44"/>
        </w:rPr>
        <w:t xml:space="preserve"> </w:t>
      </w:r>
      <w:r w:rsidR="00247E67">
        <w:rPr>
          <w:rFonts w:asciiTheme="minorHAnsi" w:hAnsiTheme="minorHAnsi"/>
          <w:b/>
          <w:sz w:val="32"/>
          <w:szCs w:val="44"/>
        </w:rPr>
        <w:t>Computer Science</w:t>
      </w:r>
      <w:r w:rsidR="00CD4CE9">
        <w:rPr>
          <w:rFonts w:asciiTheme="minorHAnsi" w:hAnsiTheme="minorHAnsi"/>
          <w:b/>
          <w:sz w:val="32"/>
          <w:szCs w:val="44"/>
        </w:rPr>
        <w:t xml:space="preserve"> </w:t>
      </w:r>
      <w:r w:rsidR="00247E67">
        <w:rPr>
          <w:rFonts w:asciiTheme="minorHAnsi" w:hAnsiTheme="minorHAnsi"/>
          <w:b/>
          <w:sz w:val="32"/>
          <w:szCs w:val="44"/>
        </w:rPr>
        <w:t xml:space="preserve">&amp; </w:t>
      </w:r>
      <w:r w:rsidR="00CD4CE9">
        <w:rPr>
          <w:rFonts w:asciiTheme="minorHAnsi" w:hAnsiTheme="minorHAnsi"/>
          <w:b/>
          <w:sz w:val="32"/>
          <w:szCs w:val="44"/>
        </w:rPr>
        <w:t>Engineering</w:t>
      </w:r>
    </w:p>
    <w:p w14:paraId="531DA5E6" w14:textId="337078D1" w:rsidR="00475ED9" w:rsidRDefault="00FA149D">
      <w:pPr>
        <w:ind w:right="29"/>
        <w:jc w:val="center"/>
        <w:rPr>
          <w:rFonts w:asciiTheme="minorHAnsi" w:hAnsiTheme="minorHAnsi"/>
          <w:b/>
        </w:rPr>
      </w:pPr>
      <w:r>
        <w:rPr>
          <w:rFonts w:asciiTheme="minorHAnsi" w:hAnsiTheme="minorHAnsi"/>
          <w:b/>
        </w:rPr>
        <w:t xml:space="preserve"> </w:t>
      </w:r>
    </w:p>
    <w:p w14:paraId="531DA5E7" w14:textId="77777777" w:rsidR="00475ED9" w:rsidRPr="00C839A5" w:rsidRDefault="00FA149D">
      <w:pPr>
        <w:pStyle w:val="Caption"/>
        <w:spacing w:line="240" w:lineRule="auto"/>
        <w:jc w:val="center"/>
        <w:rPr>
          <w:rFonts w:asciiTheme="minorHAnsi" w:hAnsiTheme="minorHAnsi"/>
          <w:b w:val="0"/>
          <w:color w:val="FF0000"/>
          <w:sz w:val="32"/>
          <w:szCs w:val="32"/>
        </w:rPr>
      </w:pPr>
      <w:bookmarkStart w:id="0" w:name="_Toc72235754"/>
      <w:bookmarkStart w:id="1" w:name="_Toc77542516"/>
      <w:bookmarkStart w:id="2" w:name="_Toc72174192"/>
      <w:bookmarkStart w:id="3" w:name="_Toc76587735"/>
      <w:bookmarkStart w:id="4" w:name="_Toc53858800"/>
      <w:r w:rsidRPr="00C839A5">
        <w:rPr>
          <w:noProof/>
          <w:sz w:val="32"/>
          <w:szCs w:val="32"/>
        </w:rPr>
        <w:drawing>
          <wp:inline distT="0" distB="0" distL="114300" distR="114300" wp14:anchorId="531DA807" wp14:editId="531DA808">
            <wp:extent cx="915035" cy="1156335"/>
            <wp:effectExtent l="0" t="0" r="18415" b="571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9"/>
                    <a:stretch>
                      <a:fillRect/>
                    </a:stretch>
                  </pic:blipFill>
                  <pic:spPr>
                    <a:xfrm>
                      <a:off x="0" y="0"/>
                      <a:ext cx="915035" cy="1156335"/>
                    </a:xfrm>
                    <a:prstGeom prst="rect">
                      <a:avLst/>
                    </a:prstGeom>
                    <a:noFill/>
                    <a:ln>
                      <a:noFill/>
                    </a:ln>
                  </pic:spPr>
                </pic:pic>
              </a:graphicData>
            </a:graphic>
          </wp:inline>
        </w:drawing>
      </w:r>
    </w:p>
    <w:p w14:paraId="709721E3" w14:textId="7AA29CF1" w:rsidR="004D3294" w:rsidRDefault="004D3294" w:rsidP="004D3294">
      <w:pPr>
        <w:spacing w:line="276" w:lineRule="auto"/>
        <w:ind w:right="29"/>
        <w:jc w:val="center"/>
        <w:rPr>
          <w:rFonts w:ascii="Calibri" w:hAnsi="Calibri"/>
          <w:b/>
          <w:sz w:val="32"/>
          <w:szCs w:val="32"/>
        </w:rPr>
      </w:pPr>
    </w:p>
    <w:p w14:paraId="47B8C4FD" w14:textId="48D9AB10" w:rsidR="00247E67" w:rsidRDefault="00247E67" w:rsidP="004D3294">
      <w:pPr>
        <w:spacing w:line="276" w:lineRule="auto"/>
        <w:ind w:right="29"/>
        <w:jc w:val="center"/>
        <w:rPr>
          <w:rFonts w:ascii="Calibri" w:hAnsi="Calibri"/>
          <w:b/>
          <w:sz w:val="32"/>
          <w:szCs w:val="32"/>
        </w:rPr>
      </w:pPr>
      <w:r>
        <w:rPr>
          <w:rFonts w:ascii="Calibri" w:hAnsi="Calibri"/>
          <w:b/>
          <w:sz w:val="32"/>
          <w:szCs w:val="32"/>
        </w:rPr>
        <w:t>NAME: ANGEL BIJU</w:t>
      </w:r>
    </w:p>
    <w:p w14:paraId="32B0E94A" w14:textId="7F60C748" w:rsidR="00247E67" w:rsidRPr="00C839A5" w:rsidRDefault="00247E67" w:rsidP="004D3294">
      <w:pPr>
        <w:spacing w:line="276" w:lineRule="auto"/>
        <w:ind w:right="29"/>
        <w:jc w:val="center"/>
        <w:rPr>
          <w:rFonts w:ascii="Calibri" w:hAnsi="Calibri"/>
          <w:b/>
          <w:sz w:val="32"/>
          <w:szCs w:val="32"/>
        </w:rPr>
      </w:pPr>
      <w:r>
        <w:rPr>
          <w:rFonts w:ascii="Calibri" w:hAnsi="Calibri"/>
          <w:b/>
          <w:sz w:val="32"/>
          <w:szCs w:val="32"/>
        </w:rPr>
        <w:t>REG. NO. :25ETAI410016</w:t>
      </w:r>
    </w:p>
    <w:p w14:paraId="531DA5EC" w14:textId="77777777" w:rsidR="00475ED9" w:rsidRPr="00C839A5" w:rsidRDefault="00475ED9">
      <w:pPr>
        <w:spacing w:line="240" w:lineRule="auto"/>
        <w:rPr>
          <w:rFonts w:asciiTheme="minorHAnsi" w:hAnsiTheme="minorHAnsi"/>
          <w:b/>
          <w:bCs/>
          <w:sz w:val="32"/>
          <w:szCs w:val="32"/>
        </w:rPr>
      </w:pPr>
    </w:p>
    <w:p w14:paraId="4828BC93" w14:textId="7AA886EB" w:rsidR="00015B1A" w:rsidRDefault="00085AC7" w:rsidP="00085AC7">
      <w:pPr>
        <w:spacing w:line="240" w:lineRule="auto"/>
        <w:jc w:val="center"/>
        <w:rPr>
          <w:rFonts w:asciiTheme="minorHAnsi" w:hAnsiTheme="minorHAnsi"/>
          <w:b/>
          <w:bCs/>
          <w:sz w:val="32"/>
          <w:szCs w:val="32"/>
        </w:rPr>
      </w:pPr>
      <w:r>
        <w:rPr>
          <w:rFonts w:asciiTheme="minorHAnsi" w:hAnsiTheme="minorHAnsi"/>
          <w:b/>
          <w:bCs/>
          <w:sz w:val="32"/>
          <w:szCs w:val="32"/>
        </w:rPr>
        <w:t>Instructor</w:t>
      </w:r>
      <w:r w:rsidR="00247E67">
        <w:rPr>
          <w:rFonts w:asciiTheme="minorHAnsi" w:hAnsiTheme="minorHAnsi"/>
          <w:b/>
          <w:bCs/>
          <w:sz w:val="32"/>
          <w:szCs w:val="32"/>
        </w:rPr>
        <w:t>: Ms. Pooja Sri R</w:t>
      </w:r>
    </w:p>
    <w:p w14:paraId="531DA5EE" w14:textId="34C6C2B7" w:rsidR="00475ED9" w:rsidRDefault="00906748" w:rsidP="00085AC7">
      <w:pPr>
        <w:spacing w:line="240" w:lineRule="auto"/>
        <w:jc w:val="center"/>
        <w:rPr>
          <w:rFonts w:asciiTheme="minorHAnsi" w:hAnsiTheme="minorHAnsi"/>
          <w:b/>
          <w:bCs/>
          <w:sz w:val="32"/>
          <w:szCs w:val="32"/>
        </w:rPr>
      </w:pPr>
      <w:r>
        <w:rPr>
          <w:rFonts w:asciiTheme="minorHAnsi" w:hAnsiTheme="minorHAnsi"/>
          <w:b/>
          <w:bCs/>
          <w:sz w:val="32"/>
          <w:szCs w:val="32"/>
        </w:rPr>
        <w:t xml:space="preserve"> (</w:t>
      </w:r>
      <w:r w:rsidR="00085AC7">
        <w:rPr>
          <w:rFonts w:asciiTheme="minorHAnsi" w:hAnsiTheme="minorHAnsi"/>
          <w:b/>
          <w:bCs/>
          <w:sz w:val="32"/>
          <w:szCs w:val="32"/>
        </w:rPr>
        <w:t>Ramaiah Academy</w:t>
      </w:r>
      <w:r>
        <w:rPr>
          <w:rFonts w:asciiTheme="minorHAnsi" w:hAnsiTheme="minorHAnsi"/>
          <w:b/>
          <w:bCs/>
          <w:sz w:val="32"/>
          <w:szCs w:val="32"/>
        </w:rPr>
        <w:t>)</w:t>
      </w:r>
      <w:r w:rsidR="00085AC7">
        <w:rPr>
          <w:rFonts w:asciiTheme="minorHAnsi" w:hAnsiTheme="minorHAnsi"/>
          <w:b/>
          <w:bCs/>
          <w:sz w:val="32"/>
          <w:szCs w:val="32"/>
        </w:rPr>
        <w:t xml:space="preserve"> </w:t>
      </w:r>
    </w:p>
    <w:p w14:paraId="428B383D" w14:textId="46A27BB0" w:rsidR="00CD4CE9" w:rsidRPr="004D3294" w:rsidRDefault="00FA149D" w:rsidP="004D3294">
      <w:pPr>
        <w:spacing w:line="240" w:lineRule="auto"/>
        <w:rPr>
          <w:rFonts w:asciiTheme="minorHAnsi" w:hAnsiTheme="minorHAnsi"/>
          <w:caps/>
          <w:sz w:val="32"/>
          <w:szCs w:val="32"/>
        </w:rPr>
      </w:pPr>
      <w:r>
        <w:rPr>
          <w:rFonts w:asciiTheme="minorHAnsi" w:hAnsiTheme="minorHAnsi"/>
          <w:b/>
          <w:bCs/>
          <w:sz w:val="32"/>
          <w:szCs w:val="32"/>
        </w:rPr>
        <w:tab/>
      </w:r>
      <w:r>
        <w:rPr>
          <w:rFonts w:asciiTheme="minorHAnsi" w:hAnsiTheme="minorHAnsi"/>
          <w:b/>
          <w:bCs/>
          <w:sz w:val="32"/>
          <w:szCs w:val="32"/>
        </w:rPr>
        <w:tab/>
      </w:r>
      <w:r>
        <w:rPr>
          <w:rFonts w:asciiTheme="minorHAnsi" w:hAnsiTheme="minorHAnsi"/>
          <w:b/>
          <w:bCs/>
          <w:sz w:val="32"/>
          <w:szCs w:val="32"/>
        </w:rPr>
        <w:tab/>
      </w:r>
    </w:p>
    <w:p w14:paraId="531DA5F0" w14:textId="1E937A69" w:rsidR="00475ED9" w:rsidRDefault="004B644F">
      <w:pPr>
        <w:ind w:right="29"/>
        <w:jc w:val="center"/>
        <w:rPr>
          <w:rFonts w:asciiTheme="minorHAnsi" w:hAnsiTheme="minorHAnsi"/>
          <w:b/>
          <w:bCs/>
          <w:color w:val="FF0000"/>
          <w:sz w:val="32"/>
          <w:szCs w:val="32"/>
          <w:lang w:val="en-US"/>
        </w:rPr>
      </w:pPr>
      <w:r>
        <w:rPr>
          <w:rFonts w:asciiTheme="minorHAnsi" w:hAnsiTheme="minorHAnsi"/>
          <w:b/>
          <w:bCs/>
          <w:color w:val="FF0000"/>
          <w:sz w:val="32"/>
          <w:szCs w:val="32"/>
        </w:rPr>
        <w:t>JULY</w:t>
      </w:r>
      <w:r w:rsidR="00FA149D">
        <w:rPr>
          <w:rFonts w:asciiTheme="minorHAnsi" w:hAnsiTheme="minorHAnsi"/>
          <w:b/>
          <w:bCs/>
          <w:color w:val="FF0000"/>
          <w:sz w:val="32"/>
          <w:szCs w:val="32"/>
        </w:rPr>
        <w:t>– 202</w:t>
      </w:r>
      <w:r w:rsidR="00CD4CE9">
        <w:rPr>
          <w:rFonts w:asciiTheme="minorHAnsi" w:hAnsiTheme="minorHAnsi"/>
          <w:b/>
          <w:bCs/>
          <w:color w:val="FF0000"/>
          <w:sz w:val="32"/>
          <w:szCs w:val="32"/>
          <w:lang w:val="en-US"/>
        </w:rPr>
        <w:t>6</w:t>
      </w:r>
    </w:p>
    <w:p w14:paraId="531DA5F1" w14:textId="77777777" w:rsidR="00475ED9" w:rsidRPr="0027087D" w:rsidRDefault="00FA149D" w:rsidP="0027087D">
      <w:pPr>
        <w:jc w:val="center"/>
        <w:rPr>
          <w:rFonts w:asciiTheme="minorHAnsi" w:hAnsiTheme="minorHAnsi" w:cstheme="minorHAnsi"/>
          <w:b/>
          <w:bCs/>
          <w:sz w:val="32"/>
          <w:szCs w:val="32"/>
          <w:lang w:val="en-US"/>
        </w:rPr>
      </w:pPr>
      <w:bookmarkStart w:id="5" w:name="_Ref239604599"/>
      <w:bookmarkStart w:id="6" w:name="_Toc239604852"/>
      <w:r w:rsidRPr="0027087D">
        <w:rPr>
          <w:rFonts w:asciiTheme="minorHAnsi" w:hAnsiTheme="minorHAnsi" w:cstheme="minorHAnsi"/>
          <w:b/>
          <w:bCs/>
          <w:sz w:val="32"/>
          <w:szCs w:val="32"/>
        </w:rPr>
        <w:t xml:space="preserve">Faculty of </w:t>
      </w:r>
      <w:r w:rsidRPr="0027087D">
        <w:rPr>
          <w:rFonts w:asciiTheme="minorHAnsi" w:hAnsiTheme="minorHAnsi" w:cstheme="minorHAnsi"/>
          <w:b/>
          <w:bCs/>
          <w:sz w:val="32"/>
          <w:szCs w:val="32"/>
          <w:lang w:val="en-US"/>
        </w:rPr>
        <w:t>Engineering and Technology</w:t>
      </w:r>
      <w:bookmarkEnd w:id="5"/>
      <w:bookmarkEnd w:id="6"/>
    </w:p>
    <w:p w14:paraId="531DA5F2" w14:textId="54E2633D" w:rsidR="00475ED9" w:rsidRPr="0027087D" w:rsidRDefault="00FA149D" w:rsidP="0027087D">
      <w:pPr>
        <w:jc w:val="center"/>
        <w:rPr>
          <w:rFonts w:asciiTheme="minorHAnsi" w:hAnsiTheme="minorHAnsi" w:cstheme="minorHAnsi"/>
          <w:b/>
          <w:bCs/>
          <w:sz w:val="32"/>
          <w:szCs w:val="32"/>
        </w:rPr>
      </w:pPr>
      <w:bookmarkStart w:id="7" w:name="_Toc239604853"/>
      <w:r w:rsidRPr="0027087D">
        <w:rPr>
          <w:rFonts w:asciiTheme="minorHAnsi" w:hAnsiTheme="minorHAnsi" w:cstheme="minorHAnsi"/>
          <w:b/>
          <w:bCs/>
          <w:sz w:val="32"/>
          <w:szCs w:val="32"/>
        </w:rPr>
        <w:t>M. S. Ramaiah University of applied sciences</w:t>
      </w:r>
      <w:bookmarkEnd w:id="7"/>
    </w:p>
    <w:p w14:paraId="531DA5F3" w14:textId="77777777" w:rsidR="00475ED9" w:rsidRPr="0027087D" w:rsidRDefault="00FA149D" w:rsidP="0027087D">
      <w:pPr>
        <w:jc w:val="center"/>
        <w:rPr>
          <w:rFonts w:asciiTheme="minorHAnsi" w:hAnsiTheme="minorHAnsi" w:cstheme="minorHAnsi"/>
          <w:b/>
          <w:bCs/>
          <w:sz w:val="32"/>
          <w:szCs w:val="32"/>
        </w:rPr>
      </w:pPr>
      <w:bookmarkStart w:id="8" w:name="_Toc239604854"/>
      <w:r w:rsidRPr="0027087D">
        <w:rPr>
          <w:rFonts w:asciiTheme="minorHAnsi" w:hAnsiTheme="minorHAnsi" w:cstheme="minorHAnsi"/>
          <w:b/>
          <w:bCs/>
          <w:sz w:val="32"/>
          <w:szCs w:val="32"/>
        </w:rPr>
        <w:t>Bengaluru -560 054</w:t>
      </w:r>
      <w:bookmarkEnd w:id="8"/>
    </w:p>
    <w:p w14:paraId="6F652F8C" w14:textId="77777777" w:rsidR="00475ED9" w:rsidRDefault="00475ED9">
      <w:pPr>
        <w:spacing w:line="240" w:lineRule="auto"/>
        <w:jc w:val="center"/>
        <w:rPr>
          <w:rFonts w:asciiTheme="minorHAnsi" w:hAnsiTheme="minorHAnsi"/>
          <w:sz w:val="20"/>
        </w:rPr>
      </w:pPr>
    </w:p>
    <w:p w14:paraId="32887CCC" w14:textId="213D68BA" w:rsidR="004B644F" w:rsidRDefault="004B644F" w:rsidP="004B644F">
      <w:pPr>
        <w:tabs>
          <w:tab w:val="left" w:pos="6410"/>
        </w:tabs>
        <w:rPr>
          <w:rFonts w:asciiTheme="minorHAnsi" w:hAnsiTheme="minorHAnsi"/>
          <w:sz w:val="20"/>
        </w:rPr>
      </w:pPr>
      <w:r>
        <w:rPr>
          <w:rFonts w:asciiTheme="minorHAnsi" w:hAnsiTheme="minorHAnsi"/>
          <w:sz w:val="20"/>
        </w:rPr>
        <w:tab/>
      </w:r>
      <w:r>
        <w:rPr>
          <w:rFonts w:asciiTheme="minorHAnsi" w:hAnsiTheme="minorHAnsi"/>
          <w:sz w:val="20"/>
        </w:rPr>
        <w:tab/>
      </w:r>
    </w:p>
    <w:p w14:paraId="531DA5F5" w14:textId="381E04A8" w:rsidR="006D64EA" w:rsidRPr="004B644F" w:rsidRDefault="006D64EA" w:rsidP="004B644F">
      <w:pPr>
        <w:tabs>
          <w:tab w:val="left" w:pos="6410"/>
        </w:tabs>
        <w:rPr>
          <w:rFonts w:asciiTheme="minorHAnsi" w:hAnsiTheme="minorHAnsi"/>
          <w:sz w:val="20"/>
        </w:rPr>
        <w:sectPr w:rsidR="006D64EA" w:rsidRPr="004B644F" w:rsidSect="00662890">
          <w:headerReference w:type="default" r:id="rId10"/>
          <w:footerReference w:type="even" r:id="rId11"/>
          <w:footerReference w:type="first" r:id="rId12"/>
          <w:pgSz w:w="11909" w:h="16834" w:code="9"/>
          <w:pgMar w:top="2160" w:right="1440" w:bottom="2160" w:left="1797" w:header="1440" w:footer="1440" w:gutter="0"/>
          <w:pgBorders w:offsetFrom="page">
            <w:top w:val="single" w:sz="4" w:space="24" w:color="auto"/>
            <w:left w:val="single" w:sz="4" w:space="24" w:color="auto"/>
            <w:bottom w:val="single" w:sz="4" w:space="24" w:color="auto"/>
            <w:right w:val="single" w:sz="4" w:space="24" w:color="auto"/>
          </w:pgBorders>
          <w:pgNumType w:fmt="lowerRoman" w:start="1"/>
          <w:cols w:space="720"/>
          <w:titlePg/>
          <w:docGrid w:linePitch="360"/>
        </w:sectPr>
      </w:pPr>
    </w:p>
    <w:p w14:paraId="0AC98B41" w14:textId="6D473561" w:rsidR="00C839A5" w:rsidRDefault="00A05445">
      <w:pPr>
        <w:spacing w:line="240" w:lineRule="auto"/>
        <w:jc w:val="center"/>
        <w:rPr>
          <w:rFonts w:asciiTheme="minorHAnsi" w:hAnsiTheme="minorHAnsi"/>
        </w:rPr>
      </w:pPr>
      <w:r>
        <w:rPr>
          <w:rFonts w:asciiTheme="minorHAnsi" w:hAnsiTheme="minorHAnsi"/>
          <w:noProof/>
          <w:sz w:val="20"/>
          <w:lang w:val="en-US"/>
        </w:rPr>
        <w:lastRenderedPageBreak/>
        <mc:AlternateContent>
          <mc:Choice Requires="wps">
            <w:drawing>
              <wp:anchor distT="0" distB="0" distL="114300" distR="114300" simplePos="0" relativeHeight="251663872" behindDoc="0" locked="0" layoutInCell="1" allowOverlap="1" wp14:anchorId="59221FD5" wp14:editId="4659A9A3">
                <wp:simplePos x="0" y="0"/>
                <wp:positionH relativeFrom="margin">
                  <wp:posOffset>-330200</wp:posOffset>
                </wp:positionH>
                <wp:positionV relativeFrom="paragraph">
                  <wp:posOffset>-15240</wp:posOffset>
                </wp:positionV>
                <wp:extent cx="6141720" cy="8458200"/>
                <wp:effectExtent l="38100" t="38100" r="30480" b="38100"/>
                <wp:wrapNone/>
                <wp:docPr id="11833006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1720" cy="8458200"/>
                        </a:xfrm>
                        <a:prstGeom prst="rect">
                          <a:avLst/>
                        </a:prstGeom>
                        <a:solidFill>
                          <a:srgbClr val="FFFFFF"/>
                        </a:solidFill>
                        <a:ln w="76200" cmpd="tri">
                          <a:solidFill>
                            <a:srgbClr val="000000"/>
                          </a:solidFill>
                          <a:miter lim="800000"/>
                        </a:ln>
                        <a:effectLst/>
                      </wps:spPr>
                      <wps:txbx>
                        <w:txbxContent>
                          <w:p w14:paraId="7384E64F" w14:textId="77777777" w:rsidR="004663CA" w:rsidRDefault="004663CA" w:rsidP="004663CA">
                            <w:pPr>
                              <w:jc w:val="center"/>
                              <w:rPr>
                                <w:rFonts w:asciiTheme="minorHAnsi" w:hAnsiTheme="minorHAnsi" w:cstheme="minorHAnsi"/>
                                <w:b/>
                                <w:bCs/>
                                <w:color w:val="000000"/>
                                <w:sz w:val="32"/>
                                <w:szCs w:val="32"/>
                              </w:rPr>
                            </w:pPr>
                          </w:p>
                          <w:p w14:paraId="0F5C643D" w14:textId="0EA538E8" w:rsidR="00C839A5" w:rsidRPr="004663CA" w:rsidRDefault="00C839A5" w:rsidP="004663CA">
                            <w:pPr>
                              <w:jc w:val="center"/>
                              <w:rPr>
                                <w:rFonts w:asciiTheme="minorHAnsi" w:hAnsiTheme="minorHAnsi" w:cstheme="minorHAnsi"/>
                                <w:b/>
                                <w:bCs/>
                                <w:sz w:val="32"/>
                                <w:szCs w:val="32"/>
                                <w:lang w:val="en-US"/>
                              </w:rPr>
                            </w:pPr>
                            <w:r w:rsidRPr="00FD03A4">
                              <w:rPr>
                                <w:rFonts w:asciiTheme="minorHAnsi" w:hAnsiTheme="minorHAnsi" w:cstheme="minorHAnsi"/>
                                <w:b/>
                                <w:bCs/>
                                <w:color w:val="000000"/>
                                <w:sz w:val="32"/>
                                <w:szCs w:val="32"/>
                              </w:rPr>
                              <w:t xml:space="preserve">Faculty of </w:t>
                            </w:r>
                            <w:r w:rsidRPr="00FD03A4">
                              <w:rPr>
                                <w:rFonts w:asciiTheme="minorHAnsi" w:hAnsiTheme="minorHAnsi" w:cstheme="minorHAnsi"/>
                                <w:b/>
                                <w:bCs/>
                                <w:sz w:val="32"/>
                                <w:szCs w:val="32"/>
                                <w:lang w:val="en-US"/>
                              </w:rPr>
                              <w:t>Engineering and Technology</w:t>
                            </w:r>
                          </w:p>
                          <w:p w14:paraId="667E1F32" w14:textId="77777777" w:rsidR="00C839A5" w:rsidRDefault="00C839A5" w:rsidP="00C839A5">
                            <w:pPr>
                              <w:rPr>
                                <w:lang w:val="en-US"/>
                              </w:rPr>
                            </w:pPr>
                            <w:r>
                              <w:rPr>
                                <w:lang w:val="en-US"/>
                              </w:rPr>
                              <w:t xml:space="preserve">                                     </w:t>
                            </w:r>
                            <w:r>
                              <w:rPr>
                                <w:noProof/>
                              </w:rPr>
                              <w:drawing>
                                <wp:inline distT="0" distB="0" distL="114300" distR="114300" wp14:anchorId="011AE35F" wp14:editId="7F915D8B">
                                  <wp:extent cx="2898278" cy="981075"/>
                                  <wp:effectExtent l="0" t="0" r="0" b="0"/>
                                  <wp:docPr id="275886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3"/>
                                          <a:stretch>
                                            <a:fillRect/>
                                          </a:stretch>
                                        </pic:blipFill>
                                        <pic:spPr>
                                          <a:xfrm>
                                            <a:off x="0" y="0"/>
                                            <a:ext cx="2901917" cy="982307"/>
                                          </a:xfrm>
                                          <a:prstGeom prst="rect">
                                            <a:avLst/>
                                          </a:prstGeom>
                                          <a:noFill/>
                                          <a:ln>
                                            <a:noFill/>
                                          </a:ln>
                                        </pic:spPr>
                                      </pic:pic>
                                    </a:graphicData>
                                  </a:graphic>
                                </wp:inline>
                              </w:drawing>
                            </w:r>
                          </w:p>
                          <w:p w14:paraId="60986C1F" w14:textId="0A672A96" w:rsidR="00C839A5" w:rsidRDefault="00C839A5" w:rsidP="000F0D1F">
                            <w:pPr>
                              <w:rPr>
                                <w:sz w:val="10"/>
                              </w:rPr>
                            </w:pPr>
                            <w:r>
                              <w:rPr>
                                <w:lang w:val="en-US"/>
                              </w:rPr>
                              <w:t xml:space="preserve"> </w:t>
                            </w:r>
                          </w:p>
                          <w:p w14:paraId="14612699" w14:textId="2BDF0D58" w:rsidR="00CF0421" w:rsidRPr="00C61C5E" w:rsidRDefault="00CF0421" w:rsidP="00C61C5E">
                            <w:pPr>
                              <w:pStyle w:val="Heading4"/>
                              <w:jc w:val="center"/>
                              <w:rPr>
                                <w:rStyle w:val="Heading1Char"/>
                                <w:rFonts w:asciiTheme="minorHAnsi" w:hAnsiTheme="minorHAnsi" w:cstheme="minorHAnsi"/>
                                <w:b/>
                                <w:bCs/>
                                <w:i/>
                                <w:iCs/>
                              </w:rPr>
                            </w:pPr>
                            <w:r w:rsidRPr="00C61C5E">
                              <w:rPr>
                                <w:rStyle w:val="Heading1Char"/>
                                <w:rFonts w:asciiTheme="minorHAnsi" w:hAnsiTheme="minorHAnsi" w:cstheme="minorHAnsi"/>
                                <w:b/>
                                <w:bCs/>
                                <w:i/>
                                <w:iCs/>
                              </w:rPr>
                              <w:t>Certificate</w:t>
                            </w:r>
                          </w:p>
                          <w:p w14:paraId="01B0AC71" w14:textId="283938AB" w:rsidR="00C839A5" w:rsidRPr="00225CAC" w:rsidRDefault="00C839A5" w:rsidP="00C839A5">
                            <w:pPr>
                              <w:rPr>
                                <w:rFonts w:asciiTheme="minorHAnsi" w:hAnsiTheme="minorHAnsi" w:cs="Courier New"/>
                                <w:b/>
                                <w:i/>
                                <w:color w:val="000000"/>
                                <w:sz w:val="28"/>
                                <w:szCs w:val="28"/>
                              </w:rPr>
                            </w:pPr>
                            <w:r>
                              <w:rPr>
                                <w:rFonts w:asciiTheme="minorHAnsi" w:hAnsiTheme="minorHAnsi" w:cs="Courier New"/>
                                <w:bCs/>
                                <w:i/>
                                <w:color w:val="000000"/>
                                <w:sz w:val="28"/>
                                <w:szCs w:val="28"/>
                              </w:rPr>
                              <w:t>This is to certify that the Internship Work titled “</w:t>
                            </w:r>
                            <w:r w:rsidR="00247E67">
                              <w:rPr>
                                <w:i/>
                                <w:color w:val="FF0000"/>
                                <w:sz w:val="28"/>
                              </w:rPr>
                              <w:t>Portfolio</w:t>
                            </w:r>
                            <w:r>
                              <w:rPr>
                                <w:rFonts w:asciiTheme="minorHAnsi" w:hAnsiTheme="minorHAnsi" w:cs="Courier New"/>
                                <w:bCs/>
                                <w:i/>
                                <w:color w:val="000000"/>
                                <w:sz w:val="28"/>
                                <w:szCs w:val="28"/>
                              </w:rPr>
                              <w:t>”</w:t>
                            </w:r>
                            <w:r w:rsidR="00F60CB1">
                              <w:rPr>
                                <w:rFonts w:asciiTheme="minorHAnsi" w:hAnsiTheme="minorHAnsi" w:cs="Courier New"/>
                                <w:bCs/>
                                <w:i/>
                                <w:color w:val="000000"/>
                                <w:sz w:val="28"/>
                                <w:szCs w:val="28"/>
                              </w:rPr>
                              <w:t>,</w:t>
                            </w:r>
                            <w:r w:rsidR="001D4780">
                              <w:rPr>
                                <w:rFonts w:asciiTheme="minorHAnsi" w:hAnsiTheme="minorHAnsi" w:cs="Courier New"/>
                                <w:bCs/>
                                <w:i/>
                                <w:color w:val="000000"/>
                                <w:sz w:val="28"/>
                                <w:szCs w:val="28"/>
                              </w:rPr>
                              <w:t xml:space="preserve"> done at Rama</w:t>
                            </w:r>
                            <w:r w:rsidR="0067241A">
                              <w:rPr>
                                <w:rFonts w:asciiTheme="minorHAnsi" w:hAnsiTheme="minorHAnsi" w:cs="Courier New"/>
                                <w:bCs/>
                                <w:i/>
                                <w:color w:val="000000"/>
                                <w:sz w:val="28"/>
                                <w:szCs w:val="28"/>
                              </w:rPr>
                              <w:t>iah Academy</w:t>
                            </w:r>
                            <w:r w:rsidR="00C47340">
                              <w:rPr>
                                <w:rFonts w:asciiTheme="minorHAnsi" w:hAnsiTheme="minorHAnsi" w:cs="Courier New"/>
                                <w:bCs/>
                                <w:i/>
                                <w:color w:val="000000"/>
                                <w:sz w:val="28"/>
                                <w:szCs w:val="28"/>
                              </w:rPr>
                              <w:t xml:space="preserve"> Foundation</w:t>
                            </w:r>
                            <w:r w:rsidR="0067241A">
                              <w:rPr>
                                <w:rFonts w:asciiTheme="minorHAnsi" w:hAnsiTheme="minorHAnsi" w:cs="Courier New"/>
                                <w:bCs/>
                                <w:i/>
                                <w:color w:val="000000"/>
                                <w:sz w:val="28"/>
                                <w:szCs w:val="28"/>
                              </w:rPr>
                              <w:t>,</w:t>
                            </w:r>
                            <w:r>
                              <w:rPr>
                                <w:rFonts w:asciiTheme="minorHAnsi" w:hAnsiTheme="minorHAnsi" w:cs="Courier New"/>
                                <w:bCs/>
                                <w:i/>
                                <w:color w:val="000000"/>
                                <w:sz w:val="28"/>
                                <w:szCs w:val="28"/>
                              </w:rPr>
                              <w:t xml:space="preserve"> is a </w:t>
                            </w:r>
                            <w:r w:rsidR="001A6802">
                              <w:rPr>
                                <w:rFonts w:asciiTheme="minorHAnsi" w:hAnsiTheme="minorHAnsi" w:cs="Courier New"/>
                                <w:bCs/>
                                <w:i/>
                                <w:color w:val="000000"/>
                                <w:sz w:val="28"/>
                                <w:szCs w:val="28"/>
                              </w:rPr>
                              <w:t>Bonafide</w:t>
                            </w:r>
                            <w:r>
                              <w:rPr>
                                <w:rFonts w:asciiTheme="minorHAnsi" w:hAnsiTheme="minorHAnsi" w:cs="Courier New"/>
                                <w:bCs/>
                                <w:i/>
                                <w:color w:val="000000"/>
                                <w:sz w:val="28"/>
                                <w:szCs w:val="28"/>
                              </w:rPr>
                              <w:t xml:space="preserve"> record of the work carried out by </w:t>
                            </w:r>
                            <w:r w:rsidR="00247E67" w:rsidRPr="00247E67">
                              <w:rPr>
                                <w:rFonts w:asciiTheme="minorHAnsi" w:hAnsiTheme="minorHAnsi" w:cs="Courier New"/>
                                <w:b/>
                                <w:i/>
                                <w:color w:val="EE0000"/>
                                <w:sz w:val="28"/>
                                <w:szCs w:val="28"/>
                              </w:rPr>
                              <w:t xml:space="preserve">ANGEL </w:t>
                            </w:r>
                            <w:r w:rsidR="00225CAC" w:rsidRPr="00247E67">
                              <w:rPr>
                                <w:rFonts w:asciiTheme="minorHAnsi" w:hAnsiTheme="minorHAnsi" w:cs="Courier New"/>
                                <w:b/>
                                <w:i/>
                                <w:color w:val="EE0000"/>
                                <w:sz w:val="28"/>
                                <w:szCs w:val="28"/>
                              </w:rPr>
                              <w:t>BIJU</w:t>
                            </w:r>
                            <w:r w:rsidR="00225CAC">
                              <w:rPr>
                                <w:b/>
                                <w:i/>
                                <w:color w:val="EE0000"/>
                                <w:sz w:val="28"/>
                              </w:rPr>
                              <w:t xml:space="preserve">, </w:t>
                            </w:r>
                            <w:r w:rsidR="00225CAC" w:rsidRPr="00225CAC">
                              <w:rPr>
                                <w:rFonts w:asciiTheme="minorHAnsi" w:hAnsiTheme="minorHAnsi" w:cs="Courier New"/>
                                <w:b/>
                                <w:i/>
                                <w:color w:val="EE0000"/>
                                <w:sz w:val="28"/>
                                <w:szCs w:val="28"/>
                              </w:rPr>
                              <w:t>Reg.</w:t>
                            </w:r>
                            <w:r w:rsidRPr="00225CAC">
                              <w:rPr>
                                <w:rFonts w:asciiTheme="minorHAnsi" w:hAnsiTheme="minorHAnsi" w:cs="Courier New"/>
                                <w:b/>
                                <w:i/>
                                <w:color w:val="EE0000"/>
                                <w:sz w:val="28"/>
                                <w:szCs w:val="28"/>
                              </w:rPr>
                              <w:t xml:space="preserve"> </w:t>
                            </w:r>
                            <w:r w:rsidRPr="00247E67">
                              <w:rPr>
                                <w:rFonts w:asciiTheme="minorHAnsi" w:hAnsiTheme="minorHAnsi" w:cs="Courier New"/>
                                <w:b/>
                                <w:i/>
                                <w:color w:val="EE0000"/>
                                <w:sz w:val="28"/>
                                <w:szCs w:val="28"/>
                              </w:rPr>
                              <w:t>No</w:t>
                            </w:r>
                            <w:r w:rsidR="00F835B7">
                              <w:rPr>
                                <w:rFonts w:asciiTheme="minorHAnsi" w:hAnsiTheme="minorHAnsi" w:cs="Courier New"/>
                                <w:b/>
                                <w:i/>
                                <w:color w:val="EE0000"/>
                                <w:sz w:val="28"/>
                                <w:szCs w:val="28"/>
                              </w:rPr>
                              <w:t xml:space="preserve">. </w:t>
                            </w:r>
                            <w:r w:rsidR="00247E67" w:rsidRPr="00247E67">
                              <w:rPr>
                                <w:rFonts w:asciiTheme="minorHAnsi" w:hAnsiTheme="minorHAnsi" w:cs="Courier New"/>
                                <w:b/>
                                <w:i/>
                                <w:color w:val="EE0000"/>
                                <w:sz w:val="28"/>
                                <w:szCs w:val="28"/>
                              </w:rPr>
                              <w:t>25ETAI410016</w:t>
                            </w:r>
                            <w:r w:rsidRPr="00247E67">
                              <w:rPr>
                                <w:b/>
                                <w:i/>
                                <w:color w:val="EE0000"/>
                                <w:sz w:val="28"/>
                              </w:rPr>
                              <w:t xml:space="preserve"> </w:t>
                            </w:r>
                            <w:r>
                              <w:rPr>
                                <w:rFonts w:asciiTheme="minorHAnsi" w:hAnsiTheme="minorHAnsi" w:cs="Courier New"/>
                                <w:bCs/>
                                <w:i/>
                                <w:color w:val="000000"/>
                                <w:sz w:val="28"/>
                                <w:szCs w:val="28"/>
                              </w:rPr>
                              <w:t xml:space="preserve">in partial fulfilment of requirements for the award of B. Tech. Degree in </w:t>
                            </w:r>
                            <w:r w:rsidR="00247E67">
                              <w:rPr>
                                <w:rFonts w:asciiTheme="minorHAnsi" w:hAnsiTheme="minorHAnsi" w:cs="Courier New"/>
                                <w:bCs/>
                                <w:i/>
                                <w:color w:val="000000"/>
                                <w:sz w:val="28"/>
                                <w:szCs w:val="28"/>
                              </w:rPr>
                              <w:t>AI/ML</w:t>
                            </w:r>
                            <w:r>
                              <w:rPr>
                                <w:rFonts w:asciiTheme="minorHAnsi" w:hAnsiTheme="minorHAnsi" w:cs="Courier New"/>
                                <w:bCs/>
                                <w:i/>
                                <w:color w:val="000000"/>
                                <w:sz w:val="28"/>
                                <w:szCs w:val="28"/>
                              </w:rPr>
                              <w:t xml:space="preserve"> of M. S. Ramaiah University of Applied Sciences in the Department of </w:t>
                            </w:r>
                            <w:r w:rsidR="00247E67">
                              <w:rPr>
                                <w:rFonts w:asciiTheme="minorHAnsi" w:hAnsiTheme="minorHAnsi" w:cs="Courier New"/>
                                <w:bCs/>
                                <w:i/>
                                <w:color w:val="000000"/>
                                <w:sz w:val="28"/>
                                <w:szCs w:val="28"/>
                              </w:rPr>
                              <w:t>Computer Science</w:t>
                            </w:r>
                            <w:r>
                              <w:rPr>
                                <w:rFonts w:asciiTheme="minorHAnsi" w:hAnsiTheme="minorHAnsi" w:cs="Courier New"/>
                                <w:bCs/>
                                <w:i/>
                                <w:color w:val="000000"/>
                                <w:sz w:val="28"/>
                                <w:szCs w:val="28"/>
                              </w:rPr>
                              <w:t xml:space="preserve"> Engineering.</w:t>
                            </w:r>
                          </w:p>
                          <w:p w14:paraId="71D42185" w14:textId="431C4EDF" w:rsidR="00C839A5" w:rsidRDefault="004B644F" w:rsidP="00C839A5">
                            <w:pPr>
                              <w:pStyle w:val="Footer"/>
                              <w:jc w:val="center"/>
                              <w:rPr>
                                <w:rFonts w:ascii="Monotype Corsiva" w:hAnsi="Monotype Corsiva" w:cs="Courier New"/>
                                <w:b/>
                                <w:bCs/>
                                <w:color w:val="000000"/>
                                <w:sz w:val="28"/>
                                <w:szCs w:val="28"/>
                              </w:rPr>
                            </w:pPr>
                            <w:r>
                              <w:rPr>
                                <w:rFonts w:asciiTheme="minorHAnsi" w:hAnsiTheme="minorHAnsi"/>
                                <w:b/>
                                <w:bCs/>
                                <w:color w:val="FF0000"/>
                                <w:sz w:val="28"/>
                                <w:szCs w:val="28"/>
                              </w:rPr>
                              <w:t>JULY</w:t>
                            </w:r>
                            <w:r w:rsidR="00605687">
                              <w:rPr>
                                <w:rFonts w:asciiTheme="minorHAnsi" w:hAnsiTheme="minorHAnsi" w:cs="Courier New"/>
                                <w:b/>
                                <w:bCs/>
                                <w:color w:val="FF0000"/>
                                <w:sz w:val="28"/>
                                <w:szCs w:val="28"/>
                              </w:rPr>
                              <w:t xml:space="preserve"> </w:t>
                            </w:r>
                            <w:r w:rsidR="00C839A5">
                              <w:rPr>
                                <w:rFonts w:asciiTheme="minorHAnsi" w:hAnsiTheme="minorHAnsi" w:cs="Courier New"/>
                                <w:b/>
                                <w:bCs/>
                                <w:color w:val="FF0000"/>
                                <w:sz w:val="28"/>
                                <w:szCs w:val="28"/>
                              </w:rPr>
                              <w:t>– 202</w:t>
                            </w:r>
                            <w:r w:rsidR="00C839A5">
                              <w:rPr>
                                <w:rFonts w:asciiTheme="minorHAnsi" w:hAnsiTheme="minorHAnsi" w:cs="Courier New"/>
                                <w:b/>
                                <w:bCs/>
                                <w:color w:val="FF0000"/>
                                <w:sz w:val="28"/>
                                <w:szCs w:val="28"/>
                                <w:lang w:val="en-US"/>
                              </w:rPr>
                              <w:t>6</w:t>
                            </w:r>
                            <w:r w:rsidR="00C839A5">
                              <w:rPr>
                                <w:rFonts w:ascii="Monotype Corsiva" w:hAnsi="Monotype Corsiva" w:cs="Courier New"/>
                                <w:color w:val="000000"/>
                                <w:sz w:val="28"/>
                                <w:szCs w:val="28"/>
                              </w:rPr>
                              <w:t xml:space="preserve">                                                                </w:t>
                            </w:r>
                          </w:p>
                          <w:p w14:paraId="7216ED8B" w14:textId="77777777" w:rsidR="00C839A5" w:rsidRDefault="00C839A5" w:rsidP="00C839A5">
                            <w:pPr>
                              <w:pStyle w:val="Footer"/>
                              <w:spacing w:line="276" w:lineRule="auto"/>
                              <w:jc w:val="left"/>
                              <w:rPr>
                                <w:rFonts w:asciiTheme="minorHAnsi" w:hAnsiTheme="minorHAnsi" w:cs="Courier New"/>
                                <w:b/>
                                <w:bCs/>
                                <w:color w:val="FF0000"/>
                                <w:sz w:val="28"/>
                                <w:szCs w:val="28"/>
                              </w:rPr>
                            </w:pPr>
                            <w:r>
                              <w:rPr>
                                <w:rFonts w:asciiTheme="minorHAnsi" w:hAnsiTheme="minorHAnsi" w:cs="Courier New"/>
                                <w:b/>
                                <w:bCs/>
                                <w:color w:val="FF0000"/>
                                <w:sz w:val="28"/>
                                <w:szCs w:val="28"/>
                              </w:rPr>
                              <w:t xml:space="preserve">                                                                          </w:t>
                            </w:r>
                          </w:p>
                          <w:p w14:paraId="74A3D292" w14:textId="77777777" w:rsidR="00C839A5" w:rsidRPr="00906748" w:rsidRDefault="00C839A5" w:rsidP="00C839A5">
                            <w:pPr>
                              <w:pStyle w:val="Footer"/>
                              <w:spacing w:line="276" w:lineRule="auto"/>
                              <w:jc w:val="left"/>
                              <w:rPr>
                                <w:rFonts w:asciiTheme="minorHAnsi" w:hAnsiTheme="minorHAnsi" w:cs="Courier New"/>
                                <w:b/>
                                <w:bCs/>
                                <w:color w:val="000000"/>
                                <w:sz w:val="28"/>
                                <w:szCs w:val="28"/>
                              </w:rPr>
                            </w:pPr>
                            <w:r>
                              <w:rPr>
                                <w:rFonts w:asciiTheme="minorHAnsi" w:hAnsiTheme="minorHAnsi" w:cs="Courier New"/>
                                <w:color w:val="000000"/>
                                <w:sz w:val="28"/>
                                <w:szCs w:val="28"/>
                              </w:rPr>
                              <w:t xml:space="preserve">            </w:t>
                            </w:r>
                          </w:p>
                          <w:p w14:paraId="21414027" w14:textId="1F50F449" w:rsidR="00347F34" w:rsidRDefault="00247E67" w:rsidP="00C839A5">
                            <w:pPr>
                              <w:pStyle w:val="Footer"/>
                              <w:spacing w:line="276" w:lineRule="auto"/>
                              <w:jc w:val="left"/>
                              <w:rPr>
                                <w:rFonts w:asciiTheme="minorHAnsi" w:hAnsiTheme="minorHAnsi" w:cs="Courier New"/>
                                <w:color w:val="FF0000"/>
                                <w:sz w:val="28"/>
                                <w:szCs w:val="28"/>
                                <w:lang w:val="fr-FR"/>
                              </w:rPr>
                            </w:pPr>
                            <w:r>
                              <w:rPr>
                                <w:rFonts w:asciiTheme="minorHAnsi" w:hAnsiTheme="minorHAnsi" w:cs="Courier New"/>
                                <w:b/>
                                <w:bCs/>
                                <w:color w:val="FF0000"/>
                                <w:sz w:val="28"/>
                                <w:szCs w:val="28"/>
                              </w:rPr>
                              <w:t xml:space="preserve">                           Ms.Pooja Sri </w:t>
                            </w:r>
                            <w:r>
                              <w:rPr>
                                <w:rFonts w:asciiTheme="minorHAnsi" w:hAnsiTheme="minorHAnsi" w:cs="Courier New"/>
                                <w:b/>
                                <w:bCs/>
                                <w:color w:val="FF0000"/>
                                <w:sz w:val="28"/>
                                <w:szCs w:val="28"/>
                              </w:rPr>
                              <w:tab/>
                              <w:t xml:space="preserve"> </w:t>
                            </w:r>
                            <w:r w:rsidR="00347F34">
                              <w:rPr>
                                <w:rFonts w:asciiTheme="minorHAnsi" w:hAnsiTheme="minorHAnsi" w:cs="Courier New"/>
                                <w:b/>
                                <w:bCs/>
                                <w:color w:val="FF0000"/>
                                <w:sz w:val="28"/>
                                <w:szCs w:val="28"/>
                              </w:rPr>
                              <w:t xml:space="preserve">    </w:t>
                            </w:r>
                            <w:r>
                              <w:rPr>
                                <w:rFonts w:asciiTheme="minorHAnsi" w:hAnsiTheme="minorHAnsi" w:cs="Courier New"/>
                                <w:b/>
                                <w:bCs/>
                                <w:color w:val="FF0000"/>
                                <w:sz w:val="28"/>
                                <w:szCs w:val="28"/>
                              </w:rPr>
                              <w:t xml:space="preserve">                                  </w:t>
                            </w:r>
                            <w:r w:rsidR="00347F34">
                              <w:rPr>
                                <w:rFonts w:asciiTheme="minorHAnsi" w:hAnsiTheme="minorHAnsi" w:cs="Courier New"/>
                                <w:b/>
                                <w:bCs/>
                                <w:color w:val="FF0000"/>
                                <w:sz w:val="28"/>
                                <w:szCs w:val="28"/>
                              </w:rPr>
                              <w:t xml:space="preserve">     </w:t>
                            </w:r>
                            <w:r w:rsidR="00C839A5">
                              <w:rPr>
                                <w:rFonts w:asciiTheme="minorHAnsi" w:hAnsiTheme="minorHAnsi" w:cs="Courier New"/>
                                <w:b/>
                                <w:bCs/>
                                <w:color w:val="FF0000"/>
                                <w:sz w:val="28"/>
                                <w:szCs w:val="28"/>
                              </w:rPr>
                              <w:t>Dr.</w:t>
                            </w:r>
                            <w:r w:rsidR="00297113">
                              <w:rPr>
                                <w:rFonts w:asciiTheme="minorHAnsi" w:hAnsiTheme="minorHAnsi" w:cs="Courier New"/>
                                <w:b/>
                                <w:bCs/>
                                <w:color w:val="FF0000"/>
                                <w:sz w:val="28"/>
                                <w:szCs w:val="28"/>
                              </w:rPr>
                              <w:t xml:space="preserve"> </w:t>
                            </w:r>
                            <w:r w:rsidR="00C839A5">
                              <w:rPr>
                                <w:rFonts w:asciiTheme="minorHAnsi" w:hAnsiTheme="minorHAnsi" w:cs="Courier New"/>
                                <w:b/>
                                <w:bCs/>
                                <w:color w:val="FF0000"/>
                                <w:sz w:val="28"/>
                                <w:szCs w:val="28"/>
                              </w:rPr>
                              <w:t xml:space="preserve">T. N. Srikantha Dath </w:t>
                            </w:r>
                            <w:r w:rsidR="00C839A5">
                              <w:rPr>
                                <w:rFonts w:asciiTheme="minorHAnsi" w:hAnsiTheme="minorHAnsi" w:cs="Courier New"/>
                                <w:color w:val="FF0000"/>
                                <w:sz w:val="28"/>
                                <w:szCs w:val="28"/>
                                <w:lang w:val="fr-FR"/>
                              </w:rPr>
                              <w:t xml:space="preserve"> </w:t>
                            </w:r>
                          </w:p>
                          <w:p w14:paraId="4BD22C97" w14:textId="00425341" w:rsidR="00C839A5" w:rsidRDefault="005F4479" w:rsidP="00C839A5">
                            <w:pPr>
                              <w:pStyle w:val="Footer"/>
                              <w:spacing w:line="276" w:lineRule="auto"/>
                              <w:jc w:val="left"/>
                              <w:rPr>
                                <w:rFonts w:asciiTheme="minorHAnsi" w:hAnsiTheme="minorHAnsi" w:cs="Courier New"/>
                                <w:color w:val="FF0000"/>
                                <w:sz w:val="28"/>
                                <w:szCs w:val="28"/>
                                <w:lang w:val="fr-FR"/>
                              </w:rPr>
                            </w:pPr>
                            <w:r>
                              <w:rPr>
                                <w:rFonts w:asciiTheme="minorHAnsi" w:hAnsiTheme="minorHAnsi" w:cs="Courier New"/>
                                <w:color w:val="FF0000"/>
                                <w:sz w:val="28"/>
                                <w:szCs w:val="28"/>
                                <w:lang w:val="fr-FR"/>
                              </w:rPr>
                              <w:t xml:space="preserve"> </w:t>
                            </w:r>
                            <w:r w:rsidR="00347F34">
                              <w:rPr>
                                <w:rFonts w:asciiTheme="minorHAnsi" w:hAnsiTheme="minorHAnsi" w:cs="Courier New"/>
                                <w:color w:val="FF0000"/>
                                <w:sz w:val="28"/>
                                <w:szCs w:val="28"/>
                                <w:lang w:val="fr-FR"/>
                              </w:rPr>
                              <w:t xml:space="preserve">           </w:t>
                            </w:r>
                            <w:r w:rsidR="00247E67">
                              <w:rPr>
                                <w:rFonts w:asciiTheme="minorHAnsi" w:hAnsiTheme="minorHAnsi" w:cs="Courier New"/>
                                <w:color w:val="FF0000"/>
                                <w:sz w:val="28"/>
                                <w:szCs w:val="28"/>
                                <w:lang w:val="fr-FR"/>
                              </w:rPr>
                              <w:t>Associate</w:t>
                            </w:r>
                            <w:r w:rsidR="00C839A5">
                              <w:rPr>
                                <w:rFonts w:asciiTheme="minorHAnsi" w:hAnsiTheme="minorHAnsi" w:cs="Courier New"/>
                                <w:color w:val="FF0000"/>
                                <w:sz w:val="28"/>
                                <w:szCs w:val="28"/>
                                <w:lang w:val="fr-FR"/>
                              </w:rPr>
                              <w:t xml:space="preserve"> Application Engineer                                    </w:t>
                            </w:r>
                            <w:r w:rsidR="00F835B7">
                              <w:rPr>
                                <w:rFonts w:asciiTheme="minorHAnsi" w:hAnsiTheme="minorHAnsi" w:cs="Courier New"/>
                                <w:color w:val="FF0000"/>
                                <w:sz w:val="28"/>
                                <w:szCs w:val="28"/>
                                <w:lang w:val="fr-FR"/>
                              </w:rPr>
                              <w:t xml:space="preserve">        </w:t>
                            </w:r>
                            <w:r w:rsidR="00C839A5">
                              <w:rPr>
                                <w:rFonts w:asciiTheme="minorHAnsi" w:hAnsiTheme="minorHAnsi" w:cs="Courier New"/>
                                <w:color w:val="FF0000"/>
                                <w:sz w:val="28"/>
                                <w:szCs w:val="28"/>
                                <w:lang w:val="fr-FR"/>
                              </w:rPr>
                              <w:t xml:space="preserve">Director </w:t>
                            </w:r>
                          </w:p>
                          <w:p w14:paraId="590578F1" w14:textId="3D0C4148" w:rsidR="00C839A5" w:rsidRDefault="00C839A5" w:rsidP="00C839A5">
                            <w:pPr>
                              <w:pStyle w:val="Footer"/>
                              <w:spacing w:line="276" w:lineRule="auto"/>
                              <w:jc w:val="left"/>
                              <w:rPr>
                                <w:rFonts w:asciiTheme="minorHAnsi" w:hAnsiTheme="minorHAnsi" w:cs="Courier New"/>
                                <w:b/>
                                <w:bCs/>
                                <w:color w:val="FF0000"/>
                                <w:sz w:val="28"/>
                                <w:szCs w:val="28"/>
                              </w:rPr>
                            </w:pPr>
                            <w:r>
                              <w:rPr>
                                <w:rFonts w:asciiTheme="minorHAnsi" w:hAnsiTheme="minorHAnsi" w:cs="Courier New"/>
                                <w:color w:val="FF0000"/>
                                <w:sz w:val="28"/>
                                <w:szCs w:val="28"/>
                                <w:lang w:val="fr-FR"/>
                              </w:rPr>
                              <w:t xml:space="preserve">      </w:t>
                            </w:r>
                            <w:r w:rsidR="00347F34">
                              <w:rPr>
                                <w:rFonts w:asciiTheme="minorHAnsi" w:hAnsiTheme="minorHAnsi" w:cs="Courier New"/>
                                <w:color w:val="FF0000"/>
                                <w:sz w:val="28"/>
                                <w:szCs w:val="28"/>
                                <w:lang w:val="fr-FR"/>
                              </w:rPr>
                              <w:t xml:space="preserve"> </w:t>
                            </w:r>
                            <w:r w:rsidR="00261428">
                              <w:rPr>
                                <w:rFonts w:asciiTheme="minorHAnsi" w:hAnsiTheme="minorHAnsi" w:cs="Courier New"/>
                                <w:color w:val="FF0000"/>
                                <w:sz w:val="28"/>
                                <w:szCs w:val="28"/>
                                <w:lang w:val="fr-FR"/>
                              </w:rPr>
                              <w:t xml:space="preserve">            </w:t>
                            </w:r>
                            <w:r>
                              <w:rPr>
                                <w:rFonts w:asciiTheme="minorHAnsi" w:hAnsiTheme="minorHAnsi" w:cs="Courier New"/>
                                <w:color w:val="FF0000"/>
                                <w:sz w:val="28"/>
                                <w:szCs w:val="28"/>
                                <w:lang w:val="fr-FR"/>
                              </w:rPr>
                              <w:t xml:space="preserve">Ramaiah Academy                                                </w:t>
                            </w:r>
                            <w:r w:rsidR="005F4479">
                              <w:rPr>
                                <w:rFonts w:asciiTheme="minorHAnsi" w:hAnsiTheme="minorHAnsi" w:cs="Courier New"/>
                                <w:color w:val="FF0000"/>
                                <w:sz w:val="28"/>
                                <w:szCs w:val="28"/>
                                <w:lang w:val="fr-FR"/>
                              </w:rPr>
                              <w:t xml:space="preserve"> </w:t>
                            </w:r>
                            <w:r>
                              <w:rPr>
                                <w:rFonts w:asciiTheme="minorHAnsi" w:hAnsiTheme="minorHAnsi" w:cs="Courier New"/>
                                <w:color w:val="FF0000"/>
                                <w:sz w:val="28"/>
                                <w:szCs w:val="28"/>
                                <w:lang w:val="fr-FR"/>
                              </w:rPr>
                              <w:t xml:space="preserve">Ramaiah Academy </w:t>
                            </w:r>
                          </w:p>
                          <w:p w14:paraId="41FD9875" w14:textId="77777777" w:rsidR="00C839A5" w:rsidRDefault="00C839A5" w:rsidP="00C839A5">
                            <w:pPr>
                              <w:spacing w:line="276" w:lineRule="auto"/>
                              <w:jc w:val="center"/>
                              <w:rPr>
                                <w:rFonts w:ascii="Monotype Corsiva" w:hAnsi="Monotype Corsiva" w:cs="Courier New"/>
                                <w:color w:val="000000"/>
                                <w:sz w:val="32"/>
                              </w:rPr>
                            </w:pPr>
                          </w:p>
                          <w:p w14:paraId="38CE915A" w14:textId="77777777" w:rsidR="00C839A5" w:rsidRDefault="00C839A5" w:rsidP="00C839A5">
                            <w:pPr>
                              <w:spacing w:line="276" w:lineRule="auto"/>
                              <w:jc w:val="center"/>
                              <w:rPr>
                                <w:rFonts w:ascii="Monotype Corsiva" w:hAnsi="Monotype Corsiva" w:cs="Courier New"/>
                                <w:color w:val="000000"/>
                                <w:sz w:val="32"/>
                              </w:rPr>
                            </w:pPr>
                          </w:p>
                          <w:p w14:paraId="67AB0328" w14:textId="77777777" w:rsidR="00C839A5" w:rsidRDefault="00C839A5" w:rsidP="00C839A5">
                            <w:pPr>
                              <w:spacing w:line="276" w:lineRule="auto"/>
                              <w:jc w:val="center"/>
                              <w:rPr>
                                <w:rFonts w:ascii="Monotype Corsiva" w:hAnsi="Monotype Corsiva" w:cs="Courier New"/>
                                <w:color w:val="000000"/>
                                <w:sz w:val="32"/>
                              </w:rPr>
                            </w:pPr>
                          </w:p>
                          <w:p w14:paraId="26A51117" w14:textId="4DC3BB4B" w:rsidR="00C839A5" w:rsidRPr="00CB4ACD" w:rsidRDefault="00455CFF" w:rsidP="00C839A5">
                            <w:pPr>
                              <w:spacing w:line="276" w:lineRule="auto"/>
                              <w:jc w:val="center"/>
                              <w:rPr>
                                <w:rFonts w:ascii="Monotype Corsiva" w:hAnsi="Monotype Corsiva" w:cs="Courier New"/>
                                <w:b/>
                                <w:bCs/>
                                <w:color w:val="000000"/>
                                <w:sz w:val="28"/>
                                <w:szCs w:val="28"/>
                              </w:rPr>
                            </w:pPr>
                            <w:r>
                              <w:rPr>
                                <w:rFonts w:ascii="Calibri" w:eastAsia="CIDFont" w:hAnsi="Calibri" w:cs="Calibri"/>
                                <w:b/>
                                <w:bCs/>
                                <w:color w:val="FF0000"/>
                                <w:sz w:val="28"/>
                                <w:szCs w:val="28"/>
                                <w:lang w:val="en-US" w:eastAsia="zh-CN" w:bidi="ar"/>
                              </w:rPr>
                              <w:t>Dr. C Narendra Babu</w:t>
                            </w:r>
                          </w:p>
                          <w:p w14:paraId="258D66FD" w14:textId="56B9A03E" w:rsidR="00C839A5" w:rsidRDefault="00C839A5" w:rsidP="00C839A5">
                            <w:pPr>
                              <w:jc w:val="center"/>
                              <w:rPr>
                                <w:rFonts w:ascii="Calibri" w:hAnsi="Calibri" w:cs="Calibri"/>
                              </w:rPr>
                            </w:pPr>
                            <w:r>
                              <w:rPr>
                                <w:rFonts w:ascii="Calibri" w:eastAsia="CIDFont" w:hAnsi="Calibri" w:cs="Calibri"/>
                                <w:color w:val="FF0000"/>
                                <w:sz w:val="26"/>
                                <w:szCs w:val="26"/>
                                <w:lang w:val="en-US" w:eastAsia="zh-CN" w:bidi="ar"/>
                              </w:rPr>
                              <w:t xml:space="preserve">HOD, Department of </w:t>
                            </w:r>
                            <w:r w:rsidR="00455CFF">
                              <w:rPr>
                                <w:rFonts w:ascii="Calibri" w:eastAsia="CIDFont" w:hAnsi="Calibri" w:cs="Calibri"/>
                                <w:color w:val="FF0000"/>
                                <w:sz w:val="26"/>
                                <w:szCs w:val="26"/>
                                <w:lang w:val="en-US" w:eastAsia="zh-CN" w:bidi="ar"/>
                              </w:rPr>
                              <w:t>Computer Science &amp; Engineering</w:t>
                            </w:r>
                            <w:r>
                              <w:rPr>
                                <w:rFonts w:ascii="Calibri" w:eastAsia="CIDFont" w:hAnsi="Calibri" w:cs="Calibri"/>
                                <w:color w:val="FF0000"/>
                                <w:sz w:val="26"/>
                                <w:szCs w:val="26"/>
                                <w:lang w:val="en-US" w:eastAsia="zh-CN" w:bidi="ar"/>
                              </w:rPr>
                              <w:t xml:space="preserve"> </w:t>
                            </w:r>
                          </w:p>
                          <w:p w14:paraId="3CB4C443" w14:textId="77777777" w:rsidR="00C839A5" w:rsidRDefault="00C839A5" w:rsidP="00C839A5">
                            <w:pPr>
                              <w:ind w:firstLineChars="1000" w:firstLine="2600"/>
                              <w:jc w:val="left"/>
                              <w:rPr>
                                <w:rFonts w:ascii="Calibri" w:eastAsia="CIDFont" w:hAnsi="Calibri" w:cs="Calibri"/>
                                <w:color w:val="000000"/>
                                <w:sz w:val="26"/>
                                <w:szCs w:val="26"/>
                                <w:lang w:val="en-US" w:eastAsia="zh-CN" w:bidi="ar"/>
                              </w:rPr>
                            </w:pPr>
                          </w:p>
                          <w:p w14:paraId="7DDA1BB2" w14:textId="77777777" w:rsidR="00C839A5" w:rsidRDefault="00C839A5" w:rsidP="00C839A5">
                            <w:pPr>
                              <w:pStyle w:val="Footer"/>
                              <w:rPr>
                                <w:rFonts w:ascii="Calibri" w:hAnsi="Calibri" w:cs="Calibri"/>
                                <w:color w:val="000000"/>
                                <w:sz w:val="28"/>
                              </w:rPr>
                            </w:pPr>
                          </w:p>
                          <w:p w14:paraId="3365884E" w14:textId="77777777" w:rsidR="00C839A5" w:rsidRDefault="00C839A5" w:rsidP="00C839A5">
                            <w:pPr>
                              <w:pStyle w:val="Footer"/>
                              <w:rPr>
                                <w:rFonts w:ascii="Monotype Corsiva" w:hAnsi="Monotype Corsiva" w:cs="Courier New"/>
                                <w:color w:val="000000"/>
                                <w:sz w:val="28"/>
                                <w:lang w:val="fr-FR"/>
                              </w:rPr>
                            </w:pPr>
                            <w:r>
                              <w:rPr>
                                <w:rFonts w:ascii="Monotype Corsiva" w:hAnsi="Monotype Corsiva" w:cs="Courier New"/>
                                <w:color w:val="000000"/>
                                <w:sz w:val="28"/>
                                <w:lang w:val="fr-FR"/>
                              </w:rPr>
                              <w:tab/>
                            </w:r>
                            <w:r>
                              <w:rPr>
                                <w:rFonts w:ascii="Monotype Corsiva" w:hAnsi="Monotype Corsiva" w:cs="Courier New"/>
                                <w:color w:val="000000"/>
                                <w:sz w:val="28"/>
                                <w:lang w:val="fr-FR"/>
                              </w:rPr>
                              <w:tab/>
                            </w:r>
                          </w:p>
                          <w:p w14:paraId="592AEFED" w14:textId="77777777" w:rsidR="00C839A5" w:rsidRDefault="00C839A5" w:rsidP="00C839A5">
                            <w:pPr>
                              <w:pStyle w:val="Footer"/>
                              <w:jc w:val="left"/>
                              <w:rPr>
                                <w:color w:val="000000"/>
                              </w:rPr>
                            </w:pPr>
                            <w:r>
                              <w:rPr>
                                <w:color w:val="000000"/>
                              </w:rPr>
                              <w:tab/>
                            </w:r>
                            <w:r>
                              <w:rPr>
                                <w:color w:val="000000"/>
                              </w:rPr>
                              <w:tab/>
                            </w:r>
                          </w:p>
                          <w:p w14:paraId="5F433DE6" w14:textId="77777777" w:rsidR="00C839A5" w:rsidRDefault="00C839A5" w:rsidP="00C839A5">
                            <w:pPr>
                              <w:rPr>
                                <w:sz w:val="14"/>
                                <w:lang w:val="fr-FR"/>
                              </w:rPr>
                            </w:pPr>
                          </w:p>
                          <w:p w14:paraId="31AA827D" w14:textId="77777777" w:rsidR="00C839A5" w:rsidRDefault="00C839A5" w:rsidP="00C839A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9221FD5" id="Rectangle 13" o:spid="_x0000_s1026" style="position:absolute;left:0;text-align:left;margin-left:-26pt;margin-top:-1.2pt;width:483.6pt;height:666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" strokeweight="6pt">
                <v:stroke linestyle="thickBetweenThin"/>
                <v:textbox>
                  <w:txbxContent>
                    <w:p w14:paraId="7384E64F" w14:textId="77777777" w:rsidR="004663CA" w:rsidRDefault="004663CA" w:rsidP="004663CA">
                      <w:pPr>
                        <w:jc w:val="center"/>
                        <w:rPr>
                          <w:rFonts w:asciiTheme="minorHAnsi" w:hAnsiTheme="minorHAnsi" w:cstheme="minorHAnsi"/>
                          <w:b/>
                          <w:bCs/>
                          <w:color w:val="000000"/>
                          <w:sz w:val="32"/>
                          <w:szCs w:val="32"/>
                        </w:rPr>
                      </w:pPr>
                    </w:p>
                    <w:p w14:paraId="0F5C643D" w14:textId="0EA538E8" w:rsidR="00C839A5" w:rsidRPr="004663CA" w:rsidRDefault="00C839A5" w:rsidP="004663CA">
                      <w:pPr>
                        <w:jc w:val="center"/>
                        <w:rPr>
                          <w:rFonts w:asciiTheme="minorHAnsi" w:hAnsiTheme="minorHAnsi" w:cstheme="minorHAnsi"/>
                          <w:b/>
                          <w:bCs/>
                          <w:sz w:val="32"/>
                          <w:szCs w:val="32"/>
                          <w:lang w:val="en-US"/>
                        </w:rPr>
                      </w:pPr>
                      <w:r w:rsidRPr="00FD03A4">
                        <w:rPr>
                          <w:rFonts w:asciiTheme="minorHAnsi" w:hAnsiTheme="minorHAnsi" w:cstheme="minorHAnsi"/>
                          <w:b/>
                          <w:bCs/>
                          <w:color w:val="000000"/>
                          <w:sz w:val="32"/>
                          <w:szCs w:val="32"/>
                        </w:rPr>
                        <w:t xml:space="preserve">Faculty of </w:t>
                      </w:r>
                      <w:r w:rsidRPr="00FD03A4">
                        <w:rPr>
                          <w:rFonts w:asciiTheme="minorHAnsi" w:hAnsiTheme="minorHAnsi" w:cstheme="minorHAnsi"/>
                          <w:b/>
                          <w:bCs/>
                          <w:sz w:val="32"/>
                          <w:szCs w:val="32"/>
                          <w:lang w:val="en-US"/>
                        </w:rPr>
                        <w:t>Engineering and Technology</w:t>
                      </w:r>
                    </w:p>
                    <w:p w14:paraId="667E1F32" w14:textId="77777777" w:rsidR="00C839A5" w:rsidRDefault="00C839A5" w:rsidP="00C839A5">
                      <w:pPr>
                        <w:rPr>
                          <w:lang w:val="en-US"/>
                        </w:rPr>
                      </w:pPr>
                      <w:r>
                        <w:rPr>
                          <w:lang w:val="en-US"/>
                        </w:rPr>
                        <w:t xml:space="preserve">                                     </w:t>
                      </w:r>
                      <w:r>
                        <w:rPr>
                          <w:noProof/>
                        </w:rPr>
                        <w:drawing>
                          <wp:inline distT="0" distB="0" distL="114300" distR="114300" wp14:anchorId="011AE35F" wp14:editId="7F915D8B">
                            <wp:extent cx="2898278" cy="981075"/>
                            <wp:effectExtent l="0" t="0" r="0" b="0"/>
                            <wp:docPr id="275886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3"/>
                                    <a:stretch>
                                      <a:fillRect/>
                                    </a:stretch>
                                  </pic:blipFill>
                                  <pic:spPr>
                                    <a:xfrm>
                                      <a:off x="0" y="0"/>
                                      <a:ext cx="2901917" cy="982307"/>
                                    </a:xfrm>
                                    <a:prstGeom prst="rect">
                                      <a:avLst/>
                                    </a:prstGeom>
                                    <a:noFill/>
                                    <a:ln>
                                      <a:noFill/>
                                    </a:ln>
                                  </pic:spPr>
                                </pic:pic>
                              </a:graphicData>
                            </a:graphic>
                          </wp:inline>
                        </w:drawing>
                      </w:r>
                    </w:p>
                    <w:p w14:paraId="60986C1F" w14:textId="0A672A96" w:rsidR="00C839A5" w:rsidRDefault="00C839A5" w:rsidP="000F0D1F">
                      <w:pPr>
                        <w:rPr>
                          <w:sz w:val="10"/>
                        </w:rPr>
                      </w:pPr>
                      <w:r>
                        <w:rPr>
                          <w:lang w:val="en-US"/>
                        </w:rPr>
                        <w:t xml:space="preserve"> </w:t>
                      </w:r>
                    </w:p>
                    <w:p w14:paraId="14612699" w14:textId="2BDF0D58" w:rsidR="00CF0421" w:rsidRPr="00C61C5E" w:rsidRDefault="00CF0421" w:rsidP="00C61C5E">
                      <w:pPr>
                        <w:pStyle w:val="Heading4"/>
                        <w:jc w:val="center"/>
                        <w:rPr>
                          <w:rStyle w:val="Heading1Char"/>
                          <w:rFonts w:asciiTheme="minorHAnsi" w:hAnsiTheme="minorHAnsi" w:cstheme="minorHAnsi"/>
                          <w:b/>
                          <w:bCs/>
                          <w:i/>
                          <w:iCs/>
                        </w:rPr>
                      </w:pPr>
                      <w:r w:rsidRPr="00C61C5E">
                        <w:rPr>
                          <w:rStyle w:val="Heading1Char"/>
                          <w:rFonts w:asciiTheme="minorHAnsi" w:hAnsiTheme="minorHAnsi" w:cstheme="minorHAnsi"/>
                          <w:b/>
                          <w:bCs/>
                          <w:i/>
                          <w:iCs/>
                        </w:rPr>
                        <w:t>Certificate</w:t>
                      </w:r>
                    </w:p>
                    <w:p w14:paraId="01B0AC71" w14:textId="283938AB" w:rsidR="00C839A5" w:rsidRPr="00225CAC" w:rsidRDefault="00C839A5" w:rsidP="00C839A5">
                      <w:pPr>
                        <w:rPr>
                          <w:rFonts w:asciiTheme="minorHAnsi" w:hAnsiTheme="minorHAnsi" w:cs="Courier New"/>
                          <w:b/>
                          <w:i/>
                          <w:color w:val="000000"/>
                          <w:sz w:val="28"/>
                          <w:szCs w:val="28"/>
                        </w:rPr>
                      </w:pPr>
                      <w:r>
                        <w:rPr>
                          <w:rFonts w:asciiTheme="minorHAnsi" w:hAnsiTheme="minorHAnsi" w:cs="Courier New"/>
                          <w:bCs/>
                          <w:i/>
                          <w:color w:val="000000"/>
                          <w:sz w:val="28"/>
                          <w:szCs w:val="28"/>
                        </w:rPr>
                        <w:t>This is to certify that the Internship Work titled “</w:t>
                      </w:r>
                      <w:r w:rsidR="00247E67">
                        <w:rPr>
                          <w:i/>
                          <w:color w:val="FF0000"/>
                          <w:sz w:val="28"/>
                        </w:rPr>
                        <w:t>Portfolio</w:t>
                      </w:r>
                      <w:r>
                        <w:rPr>
                          <w:rFonts w:asciiTheme="minorHAnsi" w:hAnsiTheme="minorHAnsi" w:cs="Courier New"/>
                          <w:bCs/>
                          <w:i/>
                          <w:color w:val="000000"/>
                          <w:sz w:val="28"/>
                          <w:szCs w:val="28"/>
                        </w:rPr>
                        <w:t>”</w:t>
                      </w:r>
                      <w:r w:rsidR="00F60CB1">
                        <w:rPr>
                          <w:rFonts w:asciiTheme="minorHAnsi" w:hAnsiTheme="minorHAnsi" w:cs="Courier New"/>
                          <w:bCs/>
                          <w:i/>
                          <w:color w:val="000000"/>
                          <w:sz w:val="28"/>
                          <w:szCs w:val="28"/>
                        </w:rPr>
                        <w:t>,</w:t>
                      </w:r>
                      <w:r w:rsidR="001D4780">
                        <w:rPr>
                          <w:rFonts w:asciiTheme="minorHAnsi" w:hAnsiTheme="minorHAnsi" w:cs="Courier New"/>
                          <w:bCs/>
                          <w:i/>
                          <w:color w:val="000000"/>
                          <w:sz w:val="28"/>
                          <w:szCs w:val="28"/>
                        </w:rPr>
                        <w:t xml:space="preserve"> done at Rama</w:t>
                      </w:r>
                      <w:r w:rsidR="0067241A">
                        <w:rPr>
                          <w:rFonts w:asciiTheme="minorHAnsi" w:hAnsiTheme="minorHAnsi" w:cs="Courier New"/>
                          <w:bCs/>
                          <w:i/>
                          <w:color w:val="000000"/>
                          <w:sz w:val="28"/>
                          <w:szCs w:val="28"/>
                        </w:rPr>
                        <w:t>iah Academy</w:t>
                      </w:r>
                      <w:r w:rsidR="00C47340">
                        <w:rPr>
                          <w:rFonts w:asciiTheme="minorHAnsi" w:hAnsiTheme="minorHAnsi" w:cs="Courier New"/>
                          <w:bCs/>
                          <w:i/>
                          <w:color w:val="000000"/>
                          <w:sz w:val="28"/>
                          <w:szCs w:val="28"/>
                        </w:rPr>
                        <w:t xml:space="preserve"> Foundation</w:t>
                      </w:r>
                      <w:r w:rsidR="0067241A">
                        <w:rPr>
                          <w:rFonts w:asciiTheme="minorHAnsi" w:hAnsiTheme="minorHAnsi" w:cs="Courier New"/>
                          <w:bCs/>
                          <w:i/>
                          <w:color w:val="000000"/>
                          <w:sz w:val="28"/>
                          <w:szCs w:val="28"/>
                        </w:rPr>
                        <w:t>,</w:t>
                      </w:r>
                      <w:r>
                        <w:rPr>
                          <w:rFonts w:asciiTheme="minorHAnsi" w:hAnsiTheme="minorHAnsi" w:cs="Courier New"/>
                          <w:bCs/>
                          <w:i/>
                          <w:color w:val="000000"/>
                          <w:sz w:val="28"/>
                          <w:szCs w:val="28"/>
                        </w:rPr>
                        <w:t xml:space="preserve"> is a </w:t>
                      </w:r>
                      <w:r w:rsidR="001A6802">
                        <w:rPr>
                          <w:rFonts w:asciiTheme="minorHAnsi" w:hAnsiTheme="minorHAnsi" w:cs="Courier New"/>
                          <w:bCs/>
                          <w:i/>
                          <w:color w:val="000000"/>
                          <w:sz w:val="28"/>
                          <w:szCs w:val="28"/>
                        </w:rPr>
                        <w:t>Bonafide</w:t>
                      </w:r>
                      <w:r>
                        <w:rPr>
                          <w:rFonts w:asciiTheme="minorHAnsi" w:hAnsiTheme="minorHAnsi" w:cs="Courier New"/>
                          <w:bCs/>
                          <w:i/>
                          <w:color w:val="000000"/>
                          <w:sz w:val="28"/>
                          <w:szCs w:val="28"/>
                        </w:rPr>
                        <w:t xml:space="preserve"> record of the work carried out by </w:t>
                      </w:r>
                      <w:r w:rsidR="00247E67" w:rsidRPr="00247E67">
                        <w:rPr>
                          <w:rFonts w:asciiTheme="minorHAnsi" w:hAnsiTheme="minorHAnsi" w:cs="Courier New"/>
                          <w:b/>
                          <w:i/>
                          <w:color w:val="EE0000"/>
                          <w:sz w:val="28"/>
                          <w:szCs w:val="28"/>
                        </w:rPr>
                        <w:t xml:space="preserve">ANGEL </w:t>
                      </w:r>
                      <w:r w:rsidR="00225CAC" w:rsidRPr="00247E67">
                        <w:rPr>
                          <w:rFonts w:asciiTheme="minorHAnsi" w:hAnsiTheme="minorHAnsi" w:cs="Courier New"/>
                          <w:b/>
                          <w:i/>
                          <w:color w:val="EE0000"/>
                          <w:sz w:val="28"/>
                          <w:szCs w:val="28"/>
                        </w:rPr>
                        <w:t>BIJU</w:t>
                      </w:r>
                      <w:r w:rsidR="00225CAC">
                        <w:rPr>
                          <w:b/>
                          <w:i/>
                          <w:color w:val="EE0000"/>
                          <w:sz w:val="28"/>
                        </w:rPr>
                        <w:t xml:space="preserve">, </w:t>
                      </w:r>
                      <w:r w:rsidR="00225CAC" w:rsidRPr="00225CAC">
                        <w:rPr>
                          <w:rFonts w:asciiTheme="minorHAnsi" w:hAnsiTheme="minorHAnsi" w:cs="Courier New"/>
                          <w:b/>
                          <w:i/>
                          <w:color w:val="EE0000"/>
                          <w:sz w:val="28"/>
                          <w:szCs w:val="28"/>
                        </w:rPr>
                        <w:t>Reg.</w:t>
                      </w:r>
                      <w:r w:rsidRPr="00225CAC">
                        <w:rPr>
                          <w:rFonts w:asciiTheme="minorHAnsi" w:hAnsiTheme="minorHAnsi" w:cs="Courier New"/>
                          <w:b/>
                          <w:i/>
                          <w:color w:val="EE0000"/>
                          <w:sz w:val="28"/>
                          <w:szCs w:val="28"/>
                        </w:rPr>
                        <w:t xml:space="preserve"> </w:t>
                      </w:r>
                      <w:r w:rsidRPr="00247E67">
                        <w:rPr>
                          <w:rFonts w:asciiTheme="minorHAnsi" w:hAnsiTheme="minorHAnsi" w:cs="Courier New"/>
                          <w:b/>
                          <w:i/>
                          <w:color w:val="EE0000"/>
                          <w:sz w:val="28"/>
                          <w:szCs w:val="28"/>
                        </w:rPr>
                        <w:t>No</w:t>
                      </w:r>
                      <w:r w:rsidR="00F835B7">
                        <w:rPr>
                          <w:rFonts w:asciiTheme="minorHAnsi" w:hAnsiTheme="minorHAnsi" w:cs="Courier New"/>
                          <w:b/>
                          <w:i/>
                          <w:color w:val="EE0000"/>
                          <w:sz w:val="28"/>
                          <w:szCs w:val="28"/>
                        </w:rPr>
                        <w:t xml:space="preserve">. </w:t>
                      </w:r>
                      <w:r w:rsidR="00247E67" w:rsidRPr="00247E67">
                        <w:rPr>
                          <w:rFonts w:asciiTheme="minorHAnsi" w:hAnsiTheme="minorHAnsi" w:cs="Courier New"/>
                          <w:b/>
                          <w:i/>
                          <w:color w:val="EE0000"/>
                          <w:sz w:val="28"/>
                          <w:szCs w:val="28"/>
                        </w:rPr>
                        <w:t>25ETAI410016</w:t>
                      </w:r>
                      <w:r w:rsidRPr="00247E67">
                        <w:rPr>
                          <w:b/>
                          <w:i/>
                          <w:color w:val="EE0000"/>
                          <w:sz w:val="28"/>
                        </w:rPr>
                        <w:t xml:space="preserve"> </w:t>
                      </w:r>
                      <w:r>
                        <w:rPr>
                          <w:rFonts w:asciiTheme="minorHAnsi" w:hAnsiTheme="minorHAnsi" w:cs="Courier New"/>
                          <w:bCs/>
                          <w:i/>
                          <w:color w:val="000000"/>
                          <w:sz w:val="28"/>
                          <w:szCs w:val="28"/>
                        </w:rPr>
                        <w:t xml:space="preserve">in partial fulfilment of requirements for the award of B. Tech. Degree in </w:t>
                      </w:r>
                      <w:r w:rsidR="00247E67">
                        <w:rPr>
                          <w:rFonts w:asciiTheme="minorHAnsi" w:hAnsiTheme="minorHAnsi" w:cs="Courier New"/>
                          <w:bCs/>
                          <w:i/>
                          <w:color w:val="000000"/>
                          <w:sz w:val="28"/>
                          <w:szCs w:val="28"/>
                        </w:rPr>
                        <w:t>AI/ML</w:t>
                      </w:r>
                      <w:r>
                        <w:rPr>
                          <w:rFonts w:asciiTheme="minorHAnsi" w:hAnsiTheme="minorHAnsi" w:cs="Courier New"/>
                          <w:bCs/>
                          <w:i/>
                          <w:color w:val="000000"/>
                          <w:sz w:val="28"/>
                          <w:szCs w:val="28"/>
                        </w:rPr>
                        <w:t xml:space="preserve"> of M. S. Ramaiah University of Applied Sciences in the Department of </w:t>
                      </w:r>
                      <w:r w:rsidR="00247E67">
                        <w:rPr>
                          <w:rFonts w:asciiTheme="minorHAnsi" w:hAnsiTheme="minorHAnsi" w:cs="Courier New"/>
                          <w:bCs/>
                          <w:i/>
                          <w:color w:val="000000"/>
                          <w:sz w:val="28"/>
                          <w:szCs w:val="28"/>
                        </w:rPr>
                        <w:t>Computer Science</w:t>
                      </w:r>
                      <w:r>
                        <w:rPr>
                          <w:rFonts w:asciiTheme="minorHAnsi" w:hAnsiTheme="minorHAnsi" w:cs="Courier New"/>
                          <w:bCs/>
                          <w:i/>
                          <w:color w:val="000000"/>
                          <w:sz w:val="28"/>
                          <w:szCs w:val="28"/>
                        </w:rPr>
                        <w:t xml:space="preserve"> Engineering.</w:t>
                      </w:r>
                    </w:p>
                    <w:p w14:paraId="71D42185" w14:textId="431C4EDF" w:rsidR="00C839A5" w:rsidRDefault="004B644F" w:rsidP="00C839A5">
                      <w:pPr>
                        <w:pStyle w:val="Footer"/>
                        <w:jc w:val="center"/>
                        <w:rPr>
                          <w:rFonts w:ascii="Monotype Corsiva" w:hAnsi="Monotype Corsiva" w:cs="Courier New"/>
                          <w:b/>
                          <w:bCs/>
                          <w:color w:val="000000"/>
                          <w:sz w:val="28"/>
                          <w:szCs w:val="28"/>
                        </w:rPr>
                      </w:pPr>
                      <w:r>
                        <w:rPr>
                          <w:rFonts w:asciiTheme="minorHAnsi" w:hAnsiTheme="minorHAnsi"/>
                          <w:b/>
                          <w:bCs/>
                          <w:color w:val="FF0000"/>
                          <w:sz w:val="28"/>
                          <w:szCs w:val="28"/>
                        </w:rPr>
                        <w:t>JULY</w:t>
                      </w:r>
                      <w:r w:rsidR="00605687">
                        <w:rPr>
                          <w:rFonts w:asciiTheme="minorHAnsi" w:hAnsiTheme="minorHAnsi" w:cs="Courier New"/>
                          <w:b/>
                          <w:bCs/>
                          <w:color w:val="FF0000"/>
                          <w:sz w:val="28"/>
                          <w:szCs w:val="28"/>
                        </w:rPr>
                        <w:t xml:space="preserve"> </w:t>
                      </w:r>
                      <w:r w:rsidR="00C839A5">
                        <w:rPr>
                          <w:rFonts w:asciiTheme="minorHAnsi" w:hAnsiTheme="minorHAnsi" w:cs="Courier New"/>
                          <w:b/>
                          <w:bCs/>
                          <w:color w:val="FF0000"/>
                          <w:sz w:val="28"/>
                          <w:szCs w:val="28"/>
                        </w:rPr>
                        <w:t>– 202</w:t>
                      </w:r>
                      <w:r w:rsidR="00C839A5">
                        <w:rPr>
                          <w:rFonts w:asciiTheme="minorHAnsi" w:hAnsiTheme="minorHAnsi" w:cs="Courier New"/>
                          <w:b/>
                          <w:bCs/>
                          <w:color w:val="FF0000"/>
                          <w:sz w:val="28"/>
                          <w:szCs w:val="28"/>
                          <w:lang w:val="en-US"/>
                        </w:rPr>
                        <w:t>6</w:t>
                      </w:r>
                      <w:r w:rsidR="00C839A5">
                        <w:rPr>
                          <w:rFonts w:ascii="Monotype Corsiva" w:hAnsi="Monotype Corsiva" w:cs="Courier New"/>
                          <w:color w:val="000000"/>
                          <w:sz w:val="28"/>
                          <w:szCs w:val="28"/>
                        </w:rPr>
                        <w:t xml:space="preserve">                                                                </w:t>
                      </w:r>
                    </w:p>
                    <w:p w14:paraId="7216ED8B" w14:textId="77777777" w:rsidR="00C839A5" w:rsidRDefault="00C839A5" w:rsidP="00C839A5">
                      <w:pPr>
                        <w:pStyle w:val="Footer"/>
                        <w:spacing w:line="276" w:lineRule="auto"/>
                        <w:jc w:val="left"/>
                        <w:rPr>
                          <w:rFonts w:asciiTheme="minorHAnsi" w:hAnsiTheme="minorHAnsi" w:cs="Courier New"/>
                          <w:b/>
                          <w:bCs/>
                          <w:color w:val="FF0000"/>
                          <w:sz w:val="28"/>
                          <w:szCs w:val="28"/>
                        </w:rPr>
                      </w:pPr>
                      <w:r>
                        <w:rPr>
                          <w:rFonts w:asciiTheme="minorHAnsi" w:hAnsiTheme="minorHAnsi" w:cs="Courier New"/>
                          <w:b/>
                          <w:bCs/>
                          <w:color w:val="FF0000"/>
                          <w:sz w:val="28"/>
                          <w:szCs w:val="28"/>
                        </w:rPr>
                        <w:t xml:space="preserve">                                                                          </w:t>
                      </w:r>
                    </w:p>
                    <w:p w14:paraId="74A3D292" w14:textId="77777777" w:rsidR="00C839A5" w:rsidRPr="00906748" w:rsidRDefault="00C839A5" w:rsidP="00C839A5">
                      <w:pPr>
                        <w:pStyle w:val="Footer"/>
                        <w:spacing w:line="276" w:lineRule="auto"/>
                        <w:jc w:val="left"/>
                        <w:rPr>
                          <w:rFonts w:asciiTheme="minorHAnsi" w:hAnsiTheme="minorHAnsi" w:cs="Courier New"/>
                          <w:b/>
                          <w:bCs/>
                          <w:color w:val="000000"/>
                          <w:sz w:val="28"/>
                          <w:szCs w:val="28"/>
                        </w:rPr>
                      </w:pPr>
                      <w:r>
                        <w:rPr>
                          <w:rFonts w:asciiTheme="minorHAnsi" w:hAnsiTheme="minorHAnsi" w:cs="Courier New"/>
                          <w:color w:val="000000"/>
                          <w:sz w:val="28"/>
                          <w:szCs w:val="28"/>
                        </w:rPr>
                        <w:t xml:space="preserve">            </w:t>
                      </w:r>
                    </w:p>
                    <w:p w14:paraId="21414027" w14:textId="1F50F449" w:rsidR="00347F34" w:rsidRDefault="00247E67" w:rsidP="00C839A5">
                      <w:pPr>
                        <w:pStyle w:val="Footer"/>
                        <w:spacing w:line="276" w:lineRule="auto"/>
                        <w:jc w:val="left"/>
                        <w:rPr>
                          <w:rFonts w:asciiTheme="minorHAnsi" w:hAnsiTheme="minorHAnsi" w:cs="Courier New"/>
                          <w:color w:val="FF0000"/>
                          <w:sz w:val="28"/>
                          <w:szCs w:val="28"/>
                          <w:lang w:val="fr-FR"/>
                        </w:rPr>
                      </w:pPr>
                      <w:r>
                        <w:rPr>
                          <w:rFonts w:asciiTheme="minorHAnsi" w:hAnsiTheme="minorHAnsi" w:cs="Courier New"/>
                          <w:b/>
                          <w:bCs/>
                          <w:color w:val="FF0000"/>
                          <w:sz w:val="28"/>
                          <w:szCs w:val="28"/>
                        </w:rPr>
                        <w:t xml:space="preserve">                           Ms.Pooja Sri </w:t>
                      </w:r>
                      <w:r>
                        <w:rPr>
                          <w:rFonts w:asciiTheme="minorHAnsi" w:hAnsiTheme="minorHAnsi" w:cs="Courier New"/>
                          <w:b/>
                          <w:bCs/>
                          <w:color w:val="FF0000"/>
                          <w:sz w:val="28"/>
                          <w:szCs w:val="28"/>
                        </w:rPr>
                        <w:tab/>
                        <w:t xml:space="preserve"> </w:t>
                      </w:r>
                      <w:r w:rsidR="00347F34">
                        <w:rPr>
                          <w:rFonts w:asciiTheme="minorHAnsi" w:hAnsiTheme="minorHAnsi" w:cs="Courier New"/>
                          <w:b/>
                          <w:bCs/>
                          <w:color w:val="FF0000"/>
                          <w:sz w:val="28"/>
                          <w:szCs w:val="28"/>
                        </w:rPr>
                        <w:t xml:space="preserve">    </w:t>
                      </w:r>
                      <w:r>
                        <w:rPr>
                          <w:rFonts w:asciiTheme="minorHAnsi" w:hAnsiTheme="minorHAnsi" w:cs="Courier New"/>
                          <w:b/>
                          <w:bCs/>
                          <w:color w:val="FF0000"/>
                          <w:sz w:val="28"/>
                          <w:szCs w:val="28"/>
                        </w:rPr>
                        <w:t xml:space="preserve">                                  </w:t>
                      </w:r>
                      <w:r w:rsidR="00347F34">
                        <w:rPr>
                          <w:rFonts w:asciiTheme="minorHAnsi" w:hAnsiTheme="minorHAnsi" w:cs="Courier New"/>
                          <w:b/>
                          <w:bCs/>
                          <w:color w:val="FF0000"/>
                          <w:sz w:val="28"/>
                          <w:szCs w:val="28"/>
                        </w:rPr>
                        <w:t xml:space="preserve">     </w:t>
                      </w:r>
                      <w:r w:rsidR="00C839A5">
                        <w:rPr>
                          <w:rFonts w:asciiTheme="minorHAnsi" w:hAnsiTheme="minorHAnsi" w:cs="Courier New"/>
                          <w:b/>
                          <w:bCs/>
                          <w:color w:val="FF0000"/>
                          <w:sz w:val="28"/>
                          <w:szCs w:val="28"/>
                        </w:rPr>
                        <w:t>Dr.</w:t>
                      </w:r>
                      <w:r w:rsidR="00297113">
                        <w:rPr>
                          <w:rFonts w:asciiTheme="minorHAnsi" w:hAnsiTheme="minorHAnsi" w:cs="Courier New"/>
                          <w:b/>
                          <w:bCs/>
                          <w:color w:val="FF0000"/>
                          <w:sz w:val="28"/>
                          <w:szCs w:val="28"/>
                        </w:rPr>
                        <w:t xml:space="preserve"> </w:t>
                      </w:r>
                      <w:r w:rsidR="00C839A5">
                        <w:rPr>
                          <w:rFonts w:asciiTheme="minorHAnsi" w:hAnsiTheme="minorHAnsi" w:cs="Courier New"/>
                          <w:b/>
                          <w:bCs/>
                          <w:color w:val="FF0000"/>
                          <w:sz w:val="28"/>
                          <w:szCs w:val="28"/>
                        </w:rPr>
                        <w:t xml:space="preserve">T. N. Srikantha Dath </w:t>
                      </w:r>
                      <w:r w:rsidR="00C839A5">
                        <w:rPr>
                          <w:rFonts w:asciiTheme="minorHAnsi" w:hAnsiTheme="minorHAnsi" w:cs="Courier New"/>
                          <w:color w:val="FF0000"/>
                          <w:sz w:val="28"/>
                          <w:szCs w:val="28"/>
                          <w:lang w:val="fr-FR"/>
                        </w:rPr>
                        <w:t xml:space="preserve"> </w:t>
                      </w:r>
                    </w:p>
                    <w:p w14:paraId="4BD22C97" w14:textId="00425341" w:rsidR="00C839A5" w:rsidRDefault="005F4479" w:rsidP="00C839A5">
                      <w:pPr>
                        <w:pStyle w:val="Footer"/>
                        <w:spacing w:line="276" w:lineRule="auto"/>
                        <w:jc w:val="left"/>
                        <w:rPr>
                          <w:rFonts w:asciiTheme="minorHAnsi" w:hAnsiTheme="minorHAnsi" w:cs="Courier New"/>
                          <w:color w:val="FF0000"/>
                          <w:sz w:val="28"/>
                          <w:szCs w:val="28"/>
                          <w:lang w:val="fr-FR"/>
                        </w:rPr>
                      </w:pPr>
                      <w:r>
                        <w:rPr>
                          <w:rFonts w:asciiTheme="minorHAnsi" w:hAnsiTheme="minorHAnsi" w:cs="Courier New"/>
                          <w:color w:val="FF0000"/>
                          <w:sz w:val="28"/>
                          <w:szCs w:val="28"/>
                          <w:lang w:val="fr-FR"/>
                        </w:rPr>
                        <w:t xml:space="preserve"> </w:t>
                      </w:r>
                      <w:r w:rsidR="00347F34">
                        <w:rPr>
                          <w:rFonts w:asciiTheme="minorHAnsi" w:hAnsiTheme="minorHAnsi" w:cs="Courier New"/>
                          <w:color w:val="FF0000"/>
                          <w:sz w:val="28"/>
                          <w:szCs w:val="28"/>
                          <w:lang w:val="fr-FR"/>
                        </w:rPr>
                        <w:t xml:space="preserve">           </w:t>
                      </w:r>
                      <w:r w:rsidR="00247E67">
                        <w:rPr>
                          <w:rFonts w:asciiTheme="minorHAnsi" w:hAnsiTheme="minorHAnsi" w:cs="Courier New"/>
                          <w:color w:val="FF0000"/>
                          <w:sz w:val="28"/>
                          <w:szCs w:val="28"/>
                          <w:lang w:val="fr-FR"/>
                        </w:rPr>
                        <w:t>Associate</w:t>
                      </w:r>
                      <w:r w:rsidR="00C839A5">
                        <w:rPr>
                          <w:rFonts w:asciiTheme="minorHAnsi" w:hAnsiTheme="minorHAnsi" w:cs="Courier New"/>
                          <w:color w:val="FF0000"/>
                          <w:sz w:val="28"/>
                          <w:szCs w:val="28"/>
                          <w:lang w:val="fr-FR"/>
                        </w:rPr>
                        <w:t xml:space="preserve"> Application Engineer                                    </w:t>
                      </w:r>
                      <w:r w:rsidR="00F835B7">
                        <w:rPr>
                          <w:rFonts w:asciiTheme="minorHAnsi" w:hAnsiTheme="minorHAnsi" w:cs="Courier New"/>
                          <w:color w:val="FF0000"/>
                          <w:sz w:val="28"/>
                          <w:szCs w:val="28"/>
                          <w:lang w:val="fr-FR"/>
                        </w:rPr>
                        <w:t xml:space="preserve">        </w:t>
                      </w:r>
                      <w:r w:rsidR="00C839A5">
                        <w:rPr>
                          <w:rFonts w:asciiTheme="minorHAnsi" w:hAnsiTheme="minorHAnsi" w:cs="Courier New"/>
                          <w:color w:val="FF0000"/>
                          <w:sz w:val="28"/>
                          <w:szCs w:val="28"/>
                          <w:lang w:val="fr-FR"/>
                        </w:rPr>
                        <w:t xml:space="preserve">Director </w:t>
                      </w:r>
                    </w:p>
                    <w:p w14:paraId="590578F1" w14:textId="3D0C4148" w:rsidR="00C839A5" w:rsidRDefault="00C839A5" w:rsidP="00C839A5">
                      <w:pPr>
                        <w:pStyle w:val="Footer"/>
                        <w:spacing w:line="276" w:lineRule="auto"/>
                        <w:jc w:val="left"/>
                        <w:rPr>
                          <w:rFonts w:asciiTheme="minorHAnsi" w:hAnsiTheme="minorHAnsi" w:cs="Courier New"/>
                          <w:b/>
                          <w:bCs/>
                          <w:color w:val="FF0000"/>
                          <w:sz w:val="28"/>
                          <w:szCs w:val="28"/>
                        </w:rPr>
                      </w:pPr>
                      <w:r>
                        <w:rPr>
                          <w:rFonts w:asciiTheme="minorHAnsi" w:hAnsiTheme="minorHAnsi" w:cs="Courier New"/>
                          <w:color w:val="FF0000"/>
                          <w:sz w:val="28"/>
                          <w:szCs w:val="28"/>
                          <w:lang w:val="fr-FR"/>
                        </w:rPr>
                        <w:t xml:space="preserve">      </w:t>
                      </w:r>
                      <w:r w:rsidR="00347F34">
                        <w:rPr>
                          <w:rFonts w:asciiTheme="minorHAnsi" w:hAnsiTheme="minorHAnsi" w:cs="Courier New"/>
                          <w:color w:val="FF0000"/>
                          <w:sz w:val="28"/>
                          <w:szCs w:val="28"/>
                          <w:lang w:val="fr-FR"/>
                        </w:rPr>
                        <w:t xml:space="preserve"> </w:t>
                      </w:r>
                      <w:r w:rsidR="00261428">
                        <w:rPr>
                          <w:rFonts w:asciiTheme="minorHAnsi" w:hAnsiTheme="minorHAnsi" w:cs="Courier New"/>
                          <w:color w:val="FF0000"/>
                          <w:sz w:val="28"/>
                          <w:szCs w:val="28"/>
                          <w:lang w:val="fr-FR"/>
                        </w:rPr>
                        <w:t xml:space="preserve">            </w:t>
                      </w:r>
                      <w:r>
                        <w:rPr>
                          <w:rFonts w:asciiTheme="minorHAnsi" w:hAnsiTheme="minorHAnsi" w:cs="Courier New"/>
                          <w:color w:val="FF0000"/>
                          <w:sz w:val="28"/>
                          <w:szCs w:val="28"/>
                          <w:lang w:val="fr-FR"/>
                        </w:rPr>
                        <w:t xml:space="preserve">Ramaiah Academy                                                </w:t>
                      </w:r>
                      <w:r w:rsidR="005F4479">
                        <w:rPr>
                          <w:rFonts w:asciiTheme="minorHAnsi" w:hAnsiTheme="minorHAnsi" w:cs="Courier New"/>
                          <w:color w:val="FF0000"/>
                          <w:sz w:val="28"/>
                          <w:szCs w:val="28"/>
                          <w:lang w:val="fr-FR"/>
                        </w:rPr>
                        <w:t xml:space="preserve"> </w:t>
                      </w:r>
                      <w:r>
                        <w:rPr>
                          <w:rFonts w:asciiTheme="minorHAnsi" w:hAnsiTheme="minorHAnsi" w:cs="Courier New"/>
                          <w:color w:val="FF0000"/>
                          <w:sz w:val="28"/>
                          <w:szCs w:val="28"/>
                          <w:lang w:val="fr-FR"/>
                        </w:rPr>
                        <w:t xml:space="preserve">Ramaiah Academy </w:t>
                      </w:r>
                    </w:p>
                    <w:p w14:paraId="41FD9875" w14:textId="77777777" w:rsidR="00C839A5" w:rsidRDefault="00C839A5" w:rsidP="00C839A5">
                      <w:pPr>
                        <w:spacing w:line="276" w:lineRule="auto"/>
                        <w:jc w:val="center"/>
                        <w:rPr>
                          <w:rFonts w:ascii="Monotype Corsiva" w:hAnsi="Monotype Corsiva" w:cs="Courier New"/>
                          <w:color w:val="000000"/>
                          <w:sz w:val="32"/>
                        </w:rPr>
                      </w:pPr>
                    </w:p>
                    <w:p w14:paraId="38CE915A" w14:textId="77777777" w:rsidR="00C839A5" w:rsidRDefault="00C839A5" w:rsidP="00C839A5">
                      <w:pPr>
                        <w:spacing w:line="276" w:lineRule="auto"/>
                        <w:jc w:val="center"/>
                        <w:rPr>
                          <w:rFonts w:ascii="Monotype Corsiva" w:hAnsi="Monotype Corsiva" w:cs="Courier New"/>
                          <w:color w:val="000000"/>
                          <w:sz w:val="32"/>
                        </w:rPr>
                      </w:pPr>
                    </w:p>
                    <w:p w14:paraId="67AB0328" w14:textId="77777777" w:rsidR="00C839A5" w:rsidRDefault="00C839A5" w:rsidP="00C839A5">
                      <w:pPr>
                        <w:spacing w:line="276" w:lineRule="auto"/>
                        <w:jc w:val="center"/>
                        <w:rPr>
                          <w:rFonts w:ascii="Monotype Corsiva" w:hAnsi="Monotype Corsiva" w:cs="Courier New"/>
                          <w:color w:val="000000"/>
                          <w:sz w:val="32"/>
                        </w:rPr>
                      </w:pPr>
                    </w:p>
                    <w:p w14:paraId="26A51117" w14:textId="4DC3BB4B" w:rsidR="00C839A5" w:rsidRPr="00CB4ACD" w:rsidRDefault="00455CFF" w:rsidP="00C839A5">
                      <w:pPr>
                        <w:spacing w:line="276" w:lineRule="auto"/>
                        <w:jc w:val="center"/>
                        <w:rPr>
                          <w:rFonts w:ascii="Monotype Corsiva" w:hAnsi="Monotype Corsiva" w:cs="Courier New"/>
                          <w:b/>
                          <w:bCs/>
                          <w:color w:val="000000"/>
                          <w:sz w:val="28"/>
                          <w:szCs w:val="28"/>
                        </w:rPr>
                      </w:pPr>
                      <w:r>
                        <w:rPr>
                          <w:rFonts w:ascii="Calibri" w:eastAsia="CIDFont" w:hAnsi="Calibri" w:cs="Calibri"/>
                          <w:b/>
                          <w:bCs/>
                          <w:color w:val="FF0000"/>
                          <w:sz w:val="28"/>
                          <w:szCs w:val="28"/>
                          <w:lang w:val="en-US" w:eastAsia="zh-CN" w:bidi="ar"/>
                        </w:rPr>
                        <w:t>Dr. C Narendra Babu</w:t>
                      </w:r>
                    </w:p>
                    <w:p w14:paraId="258D66FD" w14:textId="56B9A03E" w:rsidR="00C839A5" w:rsidRDefault="00C839A5" w:rsidP="00C839A5">
                      <w:pPr>
                        <w:jc w:val="center"/>
                        <w:rPr>
                          <w:rFonts w:ascii="Calibri" w:hAnsi="Calibri" w:cs="Calibri"/>
                        </w:rPr>
                      </w:pPr>
                      <w:r>
                        <w:rPr>
                          <w:rFonts w:ascii="Calibri" w:eastAsia="CIDFont" w:hAnsi="Calibri" w:cs="Calibri"/>
                          <w:color w:val="FF0000"/>
                          <w:sz w:val="26"/>
                          <w:szCs w:val="26"/>
                          <w:lang w:val="en-US" w:eastAsia="zh-CN" w:bidi="ar"/>
                        </w:rPr>
                        <w:t xml:space="preserve">HOD, Department of </w:t>
                      </w:r>
                      <w:r w:rsidR="00455CFF">
                        <w:rPr>
                          <w:rFonts w:ascii="Calibri" w:eastAsia="CIDFont" w:hAnsi="Calibri" w:cs="Calibri"/>
                          <w:color w:val="FF0000"/>
                          <w:sz w:val="26"/>
                          <w:szCs w:val="26"/>
                          <w:lang w:val="en-US" w:eastAsia="zh-CN" w:bidi="ar"/>
                        </w:rPr>
                        <w:t>Computer Science &amp; Engineering</w:t>
                      </w:r>
                      <w:r>
                        <w:rPr>
                          <w:rFonts w:ascii="Calibri" w:eastAsia="CIDFont" w:hAnsi="Calibri" w:cs="Calibri"/>
                          <w:color w:val="FF0000"/>
                          <w:sz w:val="26"/>
                          <w:szCs w:val="26"/>
                          <w:lang w:val="en-US" w:eastAsia="zh-CN" w:bidi="ar"/>
                        </w:rPr>
                        <w:t xml:space="preserve"> </w:t>
                      </w:r>
                    </w:p>
                    <w:p w14:paraId="3CB4C443" w14:textId="77777777" w:rsidR="00C839A5" w:rsidRDefault="00C839A5" w:rsidP="00C839A5">
                      <w:pPr>
                        <w:ind w:firstLineChars="1000" w:firstLine="2600"/>
                        <w:jc w:val="left"/>
                        <w:rPr>
                          <w:rFonts w:ascii="Calibri" w:eastAsia="CIDFont" w:hAnsi="Calibri" w:cs="Calibri"/>
                          <w:color w:val="000000"/>
                          <w:sz w:val="26"/>
                          <w:szCs w:val="26"/>
                          <w:lang w:val="en-US" w:eastAsia="zh-CN" w:bidi="ar"/>
                        </w:rPr>
                      </w:pPr>
                    </w:p>
                    <w:p w14:paraId="7DDA1BB2" w14:textId="77777777" w:rsidR="00C839A5" w:rsidRDefault="00C839A5" w:rsidP="00C839A5">
                      <w:pPr>
                        <w:pStyle w:val="Footer"/>
                        <w:rPr>
                          <w:rFonts w:ascii="Calibri" w:hAnsi="Calibri" w:cs="Calibri"/>
                          <w:color w:val="000000"/>
                          <w:sz w:val="28"/>
                        </w:rPr>
                      </w:pPr>
                    </w:p>
                    <w:p w14:paraId="3365884E" w14:textId="77777777" w:rsidR="00C839A5" w:rsidRDefault="00C839A5" w:rsidP="00C839A5">
                      <w:pPr>
                        <w:pStyle w:val="Footer"/>
                        <w:rPr>
                          <w:rFonts w:ascii="Monotype Corsiva" w:hAnsi="Monotype Corsiva" w:cs="Courier New"/>
                          <w:color w:val="000000"/>
                          <w:sz w:val="28"/>
                          <w:lang w:val="fr-FR"/>
                        </w:rPr>
                      </w:pPr>
                      <w:r>
                        <w:rPr>
                          <w:rFonts w:ascii="Monotype Corsiva" w:hAnsi="Monotype Corsiva" w:cs="Courier New"/>
                          <w:color w:val="000000"/>
                          <w:sz w:val="28"/>
                          <w:lang w:val="fr-FR"/>
                        </w:rPr>
                        <w:tab/>
                      </w:r>
                      <w:r>
                        <w:rPr>
                          <w:rFonts w:ascii="Monotype Corsiva" w:hAnsi="Monotype Corsiva" w:cs="Courier New"/>
                          <w:color w:val="000000"/>
                          <w:sz w:val="28"/>
                          <w:lang w:val="fr-FR"/>
                        </w:rPr>
                        <w:tab/>
                      </w:r>
                    </w:p>
                    <w:p w14:paraId="592AEFED" w14:textId="77777777" w:rsidR="00C839A5" w:rsidRDefault="00C839A5" w:rsidP="00C839A5">
                      <w:pPr>
                        <w:pStyle w:val="Footer"/>
                        <w:jc w:val="left"/>
                        <w:rPr>
                          <w:color w:val="000000"/>
                        </w:rPr>
                      </w:pPr>
                      <w:r>
                        <w:rPr>
                          <w:color w:val="000000"/>
                        </w:rPr>
                        <w:tab/>
                      </w:r>
                      <w:r>
                        <w:rPr>
                          <w:color w:val="000000"/>
                        </w:rPr>
                        <w:tab/>
                      </w:r>
                    </w:p>
                    <w:p w14:paraId="5F433DE6" w14:textId="77777777" w:rsidR="00C839A5" w:rsidRDefault="00C839A5" w:rsidP="00C839A5">
                      <w:pPr>
                        <w:rPr>
                          <w:sz w:val="14"/>
                          <w:lang w:val="fr-FR"/>
                        </w:rPr>
                      </w:pPr>
                    </w:p>
                    <w:p w14:paraId="31AA827D" w14:textId="77777777" w:rsidR="00C839A5" w:rsidRDefault="00C839A5" w:rsidP="00C839A5"/>
                  </w:txbxContent>
                </v:textbox>
                <w10:wrap anchorx="margin"/>
              </v:rect>
            </w:pict>
          </mc:Fallback>
        </mc:AlternateContent>
      </w:r>
    </w:p>
    <w:p w14:paraId="427281A8" w14:textId="02A0C8E2" w:rsidR="00C839A5" w:rsidRDefault="00C839A5">
      <w:pPr>
        <w:spacing w:line="240" w:lineRule="auto"/>
        <w:jc w:val="left"/>
        <w:rPr>
          <w:rFonts w:asciiTheme="minorHAnsi" w:hAnsiTheme="minorHAnsi"/>
        </w:rPr>
      </w:pPr>
      <w:r>
        <w:rPr>
          <w:rFonts w:asciiTheme="minorHAnsi" w:hAnsiTheme="minorHAnsi"/>
        </w:rPr>
        <w:br w:type="page"/>
      </w:r>
    </w:p>
    <w:p w14:paraId="391A1922" w14:textId="19673CD9" w:rsidR="00C839A5" w:rsidRDefault="00C839A5">
      <w:pPr>
        <w:spacing w:line="240" w:lineRule="auto"/>
        <w:jc w:val="left"/>
        <w:rPr>
          <w:rStyle w:val="Heading1Char"/>
          <w:rFonts w:asciiTheme="minorHAnsi" w:hAnsiTheme="minorHAnsi"/>
          <w:u w:val="single"/>
        </w:rPr>
      </w:pPr>
      <w:bookmarkStart w:id="9" w:name="_Toc72174193"/>
      <w:bookmarkStart w:id="10" w:name="_Toc72235755"/>
      <w:bookmarkStart w:id="11" w:name="_Toc76587736"/>
      <w:bookmarkStart w:id="12" w:name="_Toc77542517"/>
    </w:p>
    <w:p w14:paraId="531DA5F7" w14:textId="6EFE9EAC" w:rsidR="00475ED9" w:rsidRPr="000E77E2" w:rsidRDefault="00FA149D" w:rsidP="000E77E2">
      <w:pPr>
        <w:pStyle w:val="Heading1"/>
        <w:rPr>
          <w:rStyle w:val="Heading1Char"/>
          <w:b/>
          <w:bCs/>
        </w:rPr>
      </w:pPr>
      <w:bookmarkStart w:id="13" w:name="_Toc240406755"/>
      <w:r w:rsidRPr="000E77E2">
        <w:rPr>
          <w:rStyle w:val="Heading1Char"/>
          <w:b/>
          <w:bCs/>
        </w:rPr>
        <w:t>Declaration</w:t>
      </w:r>
      <w:bookmarkEnd w:id="0"/>
      <w:bookmarkEnd w:id="1"/>
      <w:bookmarkEnd w:id="2"/>
      <w:bookmarkEnd w:id="3"/>
      <w:bookmarkEnd w:id="4"/>
      <w:bookmarkEnd w:id="9"/>
      <w:bookmarkEnd w:id="10"/>
      <w:bookmarkEnd w:id="11"/>
      <w:bookmarkEnd w:id="12"/>
      <w:bookmarkEnd w:id="13"/>
    </w:p>
    <w:p w14:paraId="531DA5F8" w14:textId="77777777" w:rsidR="00475ED9" w:rsidRDefault="00475ED9">
      <w:pPr>
        <w:rPr>
          <w:rFonts w:asciiTheme="minorHAnsi" w:hAnsiTheme="minorHAnsi"/>
        </w:rPr>
      </w:pPr>
    </w:p>
    <w:p w14:paraId="531DA5FC" w14:textId="08B59F63" w:rsidR="00475ED9" w:rsidRDefault="00FA149D">
      <w:pPr>
        <w:tabs>
          <w:tab w:val="left" w:pos="285"/>
          <w:tab w:val="left" w:pos="3975"/>
        </w:tabs>
        <w:rPr>
          <w:rFonts w:ascii="Calibri" w:hAnsi="Calibri" w:cs="Calibri"/>
          <w:sz w:val="28"/>
          <w:szCs w:val="28"/>
        </w:rPr>
      </w:pPr>
      <w:r>
        <w:rPr>
          <w:rFonts w:ascii="Calibri" w:hAnsi="Calibri" w:cs="Calibri"/>
          <w:sz w:val="28"/>
          <w:szCs w:val="28"/>
        </w:rPr>
        <w:t>The</w:t>
      </w:r>
      <w:r w:rsidR="00CB4ACD">
        <w:rPr>
          <w:rFonts w:ascii="Calibri" w:hAnsi="Calibri" w:cs="Calibri"/>
          <w:sz w:val="28"/>
          <w:szCs w:val="28"/>
        </w:rPr>
        <w:t xml:space="preserve"> </w:t>
      </w:r>
      <w:r w:rsidR="00781D53">
        <w:rPr>
          <w:rFonts w:ascii="Calibri" w:hAnsi="Calibri" w:cs="Calibri"/>
          <w:sz w:val="28"/>
          <w:szCs w:val="28"/>
        </w:rPr>
        <w:t>internship</w:t>
      </w:r>
      <w:r>
        <w:rPr>
          <w:rFonts w:ascii="Calibri" w:hAnsi="Calibri" w:cs="Calibri"/>
          <w:sz w:val="28"/>
          <w:szCs w:val="28"/>
        </w:rPr>
        <w:t xml:space="preserve"> work is submitted in partial fulfilment of academic requirements for the B.</w:t>
      </w:r>
      <w:r w:rsidR="00CB4ACD">
        <w:rPr>
          <w:rFonts w:ascii="Calibri" w:hAnsi="Calibri" w:cs="Calibri"/>
          <w:sz w:val="28"/>
          <w:szCs w:val="28"/>
        </w:rPr>
        <w:t xml:space="preserve"> </w:t>
      </w:r>
      <w:r>
        <w:rPr>
          <w:rFonts w:ascii="Calibri" w:hAnsi="Calibri" w:cs="Calibri"/>
          <w:sz w:val="28"/>
          <w:szCs w:val="28"/>
          <w:lang w:val="en-US"/>
        </w:rPr>
        <w:t>Tech</w:t>
      </w:r>
      <w:r w:rsidR="00CB4ACD">
        <w:rPr>
          <w:rFonts w:ascii="Calibri" w:hAnsi="Calibri" w:cs="Calibri"/>
          <w:sz w:val="28"/>
          <w:szCs w:val="28"/>
          <w:lang w:val="en-US"/>
        </w:rPr>
        <w:t xml:space="preserve">. </w:t>
      </w:r>
      <w:r>
        <w:rPr>
          <w:rFonts w:ascii="Calibri" w:hAnsi="Calibri" w:cs="Calibri"/>
          <w:sz w:val="28"/>
          <w:szCs w:val="28"/>
        </w:rPr>
        <w:t xml:space="preserve">Degree of M. S. Ramaiah University of Applied Sciences in the </w:t>
      </w:r>
      <w:r w:rsidR="003F62A1">
        <w:rPr>
          <w:rFonts w:ascii="Calibri" w:hAnsi="Calibri" w:cs="Calibri"/>
          <w:sz w:val="28"/>
          <w:szCs w:val="28"/>
          <w:lang w:val="en-US"/>
        </w:rPr>
        <w:t>D</w:t>
      </w:r>
      <w:r w:rsidR="003F62A1">
        <w:rPr>
          <w:rFonts w:ascii="Calibri" w:hAnsi="Calibri" w:cs="Calibri"/>
          <w:sz w:val="28"/>
          <w:szCs w:val="28"/>
        </w:rPr>
        <w:t>epartment</w:t>
      </w:r>
      <w:r w:rsidR="00CB4ACD">
        <w:rPr>
          <w:rFonts w:ascii="Calibri" w:hAnsi="Calibri" w:cs="Calibri"/>
          <w:sz w:val="28"/>
          <w:szCs w:val="28"/>
        </w:rPr>
        <w:t xml:space="preserve"> </w:t>
      </w:r>
      <w:r>
        <w:rPr>
          <w:rFonts w:ascii="Calibri" w:hAnsi="Calibri" w:cs="Calibri"/>
          <w:sz w:val="28"/>
          <w:szCs w:val="28"/>
        </w:rPr>
        <w:t>of</w:t>
      </w:r>
      <w:r w:rsidR="00CB4ACD">
        <w:rPr>
          <w:rFonts w:ascii="Calibri" w:hAnsi="Calibri" w:cs="Calibri"/>
          <w:sz w:val="28"/>
          <w:szCs w:val="28"/>
        </w:rPr>
        <w:t xml:space="preserve"> </w:t>
      </w:r>
      <w:r w:rsidR="00455CFF">
        <w:rPr>
          <w:rFonts w:ascii="Calibri" w:hAnsi="Calibri" w:cs="Calibri"/>
          <w:sz w:val="28"/>
          <w:szCs w:val="28"/>
        </w:rPr>
        <w:t>Computer Science &amp;</w:t>
      </w:r>
      <w:r w:rsidR="00CB4ACD">
        <w:rPr>
          <w:rFonts w:ascii="Calibri" w:hAnsi="Calibri" w:cs="Calibri"/>
          <w:sz w:val="28"/>
          <w:szCs w:val="28"/>
        </w:rPr>
        <w:t xml:space="preserve"> Engineering</w:t>
      </w:r>
      <w:r>
        <w:rPr>
          <w:rFonts w:ascii="Calibri" w:hAnsi="Calibri" w:cs="Calibri"/>
          <w:sz w:val="28"/>
          <w:szCs w:val="28"/>
        </w:rPr>
        <w:t>. This</w:t>
      </w:r>
      <w:r w:rsidR="00350C0E">
        <w:rPr>
          <w:rFonts w:ascii="Calibri" w:hAnsi="Calibri" w:cs="Calibri"/>
          <w:sz w:val="28"/>
          <w:szCs w:val="28"/>
        </w:rPr>
        <w:t xml:space="preserve"> </w:t>
      </w:r>
      <w:r w:rsidR="00781D53">
        <w:rPr>
          <w:rFonts w:ascii="Calibri" w:hAnsi="Calibri" w:cs="Calibri"/>
          <w:sz w:val="28"/>
          <w:szCs w:val="28"/>
        </w:rPr>
        <w:t>internship</w:t>
      </w:r>
      <w:r>
        <w:rPr>
          <w:rFonts w:ascii="Calibri" w:hAnsi="Calibri" w:cs="Calibri"/>
          <w:sz w:val="28"/>
          <w:szCs w:val="28"/>
        </w:rPr>
        <w:t xml:space="preserve"> work is a result of</w:t>
      </w:r>
      <w:r>
        <w:rPr>
          <w:rFonts w:ascii="Calibri" w:hAnsi="Calibri" w:cs="Calibri"/>
          <w:sz w:val="28"/>
          <w:szCs w:val="28"/>
          <w:lang w:val="en-US"/>
        </w:rPr>
        <w:t xml:space="preserve"> </w:t>
      </w:r>
      <w:r w:rsidR="000479D1">
        <w:rPr>
          <w:rFonts w:ascii="Calibri" w:hAnsi="Calibri" w:cs="Calibri"/>
          <w:sz w:val="28"/>
          <w:szCs w:val="28"/>
        </w:rPr>
        <w:t>my</w:t>
      </w:r>
      <w:r>
        <w:rPr>
          <w:rFonts w:ascii="Calibri" w:hAnsi="Calibri" w:cs="Calibri"/>
          <w:sz w:val="28"/>
          <w:szCs w:val="28"/>
        </w:rPr>
        <w:t xml:space="preserve"> own work and </w:t>
      </w:r>
      <w:r>
        <w:rPr>
          <w:rFonts w:ascii="Calibri" w:hAnsi="Calibri" w:cs="Calibri"/>
          <w:sz w:val="28"/>
          <w:szCs w:val="28"/>
          <w:lang w:val="en-US"/>
        </w:rPr>
        <w:t xml:space="preserve">is </w:t>
      </w:r>
      <w:r>
        <w:rPr>
          <w:rFonts w:ascii="Calibri" w:hAnsi="Calibri" w:cs="Calibri"/>
          <w:sz w:val="28"/>
          <w:szCs w:val="28"/>
        </w:rPr>
        <w:t xml:space="preserve">in conformance to the guidelines </w:t>
      </w:r>
      <w:r w:rsidR="00D1546A">
        <w:rPr>
          <w:rFonts w:ascii="Calibri" w:hAnsi="Calibri" w:cs="Calibri"/>
          <w:sz w:val="28"/>
          <w:szCs w:val="28"/>
        </w:rPr>
        <w:t>as</w:t>
      </w:r>
      <w:r>
        <w:rPr>
          <w:rFonts w:ascii="Calibri" w:hAnsi="Calibri" w:cs="Calibri"/>
          <w:sz w:val="28"/>
          <w:szCs w:val="28"/>
        </w:rPr>
        <w:t xml:space="preserve"> laid out in the University Student Handbook. </w:t>
      </w:r>
    </w:p>
    <w:tbl>
      <w:tblPr>
        <w:tblStyle w:val="TableGrid"/>
        <w:tblpPr w:leftFromText="180" w:rightFromText="180" w:vertAnchor="text" w:horzAnchor="page" w:tblpXSpec="center" w:tblpY="405"/>
        <w:tblOverlap w:val="never"/>
        <w:tblW w:w="0" w:type="auto"/>
        <w:tblLook w:val="04A0" w:firstRow="1" w:lastRow="0" w:firstColumn="1" w:lastColumn="0" w:noHBand="0" w:noVBand="1"/>
      </w:tblPr>
      <w:tblGrid>
        <w:gridCol w:w="1000"/>
        <w:gridCol w:w="1827"/>
        <w:gridCol w:w="2679"/>
        <w:gridCol w:w="2413"/>
      </w:tblGrid>
      <w:tr w:rsidR="00475ED9" w14:paraId="531DA601" w14:textId="77777777" w:rsidTr="00455CFF">
        <w:trPr>
          <w:trHeight w:val="416"/>
        </w:trPr>
        <w:tc>
          <w:tcPr>
            <w:tcW w:w="1000" w:type="dxa"/>
          </w:tcPr>
          <w:p w14:paraId="531DA5FD" w14:textId="77777777" w:rsidR="00475ED9" w:rsidRDefault="00FA149D">
            <w:pPr>
              <w:spacing w:line="240" w:lineRule="auto"/>
              <w:jc w:val="center"/>
              <w:rPr>
                <w:rFonts w:asciiTheme="minorHAnsi" w:hAnsiTheme="minorHAnsi"/>
                <w:b/>
                <w:bCs/>
              </w:rPr>
            </w:pPr>
            <w:r>
              <w:rPr>
                <w:rFonts w:asciiTheme="minorHAnsi" w:hAnsiTheme="minorHAnsi"/>
                <w:b/>
                <w:bCs/>
              </w:rPr>
              <w:t>Sl. No.</w:t>
            </w:r>
          </w:p>
        </w:tc>
        <w:tc>
          <w:tcPr>
            <w:tcW w:w="1827" w:type="dxa"/>
          </w:tcPr>
          <w:p w14:paraId="531DA5FE" w14:textId="77777777" w:rsidR="00475ED9" w:rsidRDefault="00FA149D">
            <w:pPr>
              <w:spacing w:line="240" w:lineRule="auto"/>
              <w:jc w:val="center"/>
              <w:rPr>
                <w:rFonts w:asciiTheme="minorHAnsi" w:hAnsiTheme="minorHAnsi"/>
                <w:b/>
                <w:bCs/>
              </w:rPr>
            </w:pPr>
            <w:r>
              <w:rPr>
                <w:rFonts w:asciiTheme="minorHAnsi" w:hAnsiTheme="minorHAnsi"/>
                <w:b/>
                <w:bCs/>
              </w:rPr>
              <w:t>Reg. No.</w:t>
            </w:r>
          </w:p>
        </w:tc>
        <w:tc>
          <w:tcPr>
            <w:tcW w:w="2679" w:type="dxa"/>
          </w:tcPr>
          <w:p w14:paraId="531DA5FF" w14:textId="77777777" w:rsidR="00475ED9" w:rsidRDefault="00FA149D">
            <w:pPr>
              <w:spacing w:line="240" w:lineRule="auto"/>
              <w:jc w:val="center"/>
              <w:rPr>
                <w:rFonts w:asciiTheme="minorHAnsi" w:hAnsiTheme="minorHAnsi"/>
                <w:b/>
                <w:bCs/>
              </w:rPr>
            </w:pPr>
            <w:r>
              <w:rPr>
                <w:rFonts w:asciiTheme="minorHAnsi" w:hAnsiTheme="minorHAnsi"/>
                <w:b/>
                <w:bCs/>
              </w:rPr>
              <w:t>Student Name</w:t>
            </w:r>
          </w:p>
        </w:tc>
        <w:tc>
          <w:tcPr>
            <w:tcW w:w="2413" w:type="dxa"/>
          </w:tcPr>
          <w:p w14:paraId="531DA600" w14:textId="77777777" w:rsidR="00475ED9" w:rsidRDefault="00FA149D">
            <w:pPr>
              <w:spacing w:line="240" w:lineRule="auto"/>
              <w:jc w:val="center"/>
              <w:rPr>
                <w:rFonts w:asciiTheme="minorHAnsi" w:hAnsiTheme="minorHAnsi"/>
                <w:b/>
                <w:bCs/>
              </w:rPr>
            </w:pPr>
            <w:r>
              <w:rPr>
                <w:rFonts w:asciiTheme="minorHAnsi" w:hAnsiTheme="minorHAnsi"/>
                <w:b/>
                <w:bCs/>
              </w:rPr>
              <w:t>Signature</w:t>
            </w:r>
          </w:p>
        </w:tc>
      </w:tr>
      <w:tr w:rsidR="00164CE4" w14:paraId="531DA606" w14:textId="77777777" w:rsidTr="00366476">
        <w:trPr>
          <w:trHeight w:val="405"/>
        </w:trPr>
        <w:tc>
          <w:tcPr>
            <w:tcW w:w="1000" w:type="dxa"/>
          </w:tcPr>
          <w:p w14:paraId="531DA602" w14:textId="77777777" w:rsidR="00164CE4" w:rsidRPr="00D11507" w:rsidRDefault="00164CE4" w:rsidP="00164CE4">
            <w:pPr>
              <w:spacing w:line="240" w:lineRule="auto"/>
              <w:rPr>
                <w:rFonts w:asciiTheme="minorHAnsi" w:hAnsiTheme="minorHAnsi"/>
              </w:rPr>
            </w:pPr>
            <w:r w:rsidRPr="00D11507">
              <w:rPr>
                <w:rFonts w:asciiTheme="minorHAnsi" w:hAnsiTheme="minorHAnsi"/>
              </w:rPr>
              <w:t>1.</w:t>
            </w:r>
          </w:p>
        </w:tc>
        <w:tc>
          <w:tcPr>
            <w:tcW w:w="1827" w:type="dxa"/>
          </w:tcPr>
          <w:p w14:paraId="531DA603" w14:textId="7AE4DF7B" w:rsidR="00164CE4" w:rsidRPr="00455CFF" w:rsidRDefault="00455CFF" w:rsidP="00164CE4">
            <w:pPr>
              <w:spacing w:line="240" w:lineRule="auto"/>
              <w:rPr>
                <w:rFonts w:asciiTheme="minorHAnsi" w:hAnsiTheme="minorHAnsi"/>
                <w:bCs/>
              </w:rPr>
            </w:pPr>
            <w:r w:rsidRPr="00455CFF">
              <w:rPr>
                <w:rFonts w:asciiTheme="minorHAnsi" w:hAnsiTheme="minorHAnsi"/>
                <w:bCs/>
              </w:rPr>
              <w:t>25ETAI410016</w:t>
            </w:r>
          </w:p>
        </w:tc>
        <w:tc>
          <w:tcPr>
            <w:tcW w:w="2679" w:type="dxa"/>
          </w:tcPr>
          <w:p w14:paraId="531DA604" w14:textId="083F1F6C" w:rsidR="00164CE4" w:rsidRPr="00455CFF" w:rsidRDefault="00455CFF" w:rsidP="00164CE4">
            <w:pPr>
              <w:spacing w:line="240" w:lineRule="auto"/>
              <w:jc w:val="center"/>
              <w:rPr>
                <w:rFonts w:asciiTheme="minorHAnsi" w:hAnsiTheme="minorHAnsi"/>
                <w:highlight w:val="yellow"/>
                <w:lang w:val="en-US"/>
              </w:rPr>
            </w:pPr>
            <w:r w:rsidRPr="00455CFF">
              <w:rPr>
                <w:rFonts w:asciiTheme="minorHAnsi" w:hAnsiTheme="minorHAnsi"/>
                <w:lang w:val="en-US"/>
              </w:rPr>
              <w:t>ANGEL BIJU</w:t>
            </w:r>
          </w:p>
        </w:tc>
        <w:tc>
          <w:tcPr>
            <w:tcW w:w="2413" w:type="dxa"/>
          </w:tcPr>
          <w:p w14:paraId="531DA605" w14:textId="77777777" w:rsidR="00164CE4" w:rsidRDefault="00164CE4" w:rsidP="00164CE4">
            <w:pPr>
              <w:spacing w:line="240" w:lineRule="auto"/>
              <w:jc w:val="center"/>
              <w:rPr>
                <w:rFonts w:asciiTheme="minorHAnsi" w:hAnsiTheme="minorHAnsi" w:cstheme="minorHAnsi"/>
                <w:b/>
                <w:sz w:val="28"/>
                <w:szCs w:val="28"/>
              </w:rPr>
            </w:pPr>
          </w:p>
        </w:tc>
      </w:tr>
    </w:tbl>
    <w:p w14:paraId="531DA61B" w14:textId="77777777" w:rsidR="00475ED9" w:rsidRDefault="00475ED9">
      <w:pPr>
        <w:rPr>
          <w:rFonts w:asciiTheme="minorHAnsi" w:hAnsiTheme="minorHAnsi"/>
        </w:rPr>
      </w:pPr>
    </w:p>
    <w:p w14:paraId="531DA61C" w14:textId="77777777" w:rsidR="00475ED9" w:rsidRDefault="00475ED9">
      <w:pPr>
        <w:jc w:val="left"/>
        <w:rPr>
          <w:rFonts w:asciiTheme="minorHAnsi" w:hAnsiTheme="minorHAnsi"/>
          <w:b/>
          <w:bCs/>
        </w:rPr>
      </w:pPr>
    </w:p>
    <w:p w14:paraId="531DA61D" w14:textId="77777777" w:rsidR="00475ED9" w:rsidRDefault="00475ED9">
      <w:pPr>
        <w:jc w:val="left"/>
        <w:rPr>
          <w:rFonts w:asciiTheme="minorHAnsi" w:hAnsiTheme="minorHAnsi"/>
          <w:b/>
          <w:bCs/>
        </w:rPr>
      </w:pPr>
    </w:p>
    <w:p w14:paraId="531DA61E" w14:textId="77777777" w:rsidR="00475ED9" w:rsidRDefault="00475ED9">
      <w:pPr>
        <w:jc w:val="left"/>
        <w:rPr>
          <w:rFonts w:asciiTheme="minorHAnsi" w:hAnsiTheme="minorHAnsi"/>
          <w:b/>
          <w:bCs/>
        </w:rPr>
      </w:pPr>
    </w:p>
    <w:p w14:paraId="531DA61F" w14:textId="77777777" w:rsidR="00475ED9" w:rsidRDefault="00475ED9">
      <w:pPr>
        <w:jc w:val="left"/>
        <w:rPr>
          <w:rFonts w:asciiTheme="minorHAnsi" w:hAnsiTheme="minorHAnsi"/>
          <w:b/>
          <w:bCs/>
        </w:rPr>
      </w:pPr>
    </w:p>
    <w:p w14:paraId="531DA622" w14:textId="5E4E3950" w:rsidR="00475ED9" w:rsidRPr="00D1546A" w:rsidRDefault="00D1546A">
      <w:pPr>
        <w:jc w:val="left"/>
        <w:rPr>
          <w:rFonts w:asciiTheme="minorHAnsi" w:hAnsiTheme="minorHAnsi"/>
          <w:b/>
          <w:bCs/>
          <w:lang w:val="en-US"/>
        </w:rPr>
      </w:pPr>
      <w:r w:rsidRPr="00D1546A">
        <w:rPr>
          <w:rFonts w:asciiTheme="minorHAnsi" w:hAnsiTheme="minorHAnsi"/>
          <w:b/>
          <w:bCs/>
        </w:rPr>
        <w:t xml:space="preserve">JULY </w:t>
      </w:r>
      <w:r w:rsidR="00164CE4" w:rsidRPr="00D1546A">
        <w:rPr>
          <w:b/>
        </w:rPr>
        <w:t>2026</w:t>
      </w:r>
    </w:p>
    <w:p w14:paraId="531DA624" w14:textId="77777777" w:rsidR="00475ED9" w:rsidRDefault="00475ED9">
      <w:pPr>
        <w:jc w:val="center"/>
        <w:rPr>
          <w:rFonts w:asciiTheme="minorHAnsi" w:hAnsiTheme="minorHAnsi"/>
          <w:b/>
          <w:bCs/>
          <w:sz w:val="28"/>
          <w:szCs w:val="28"/>
        </w:rPr>
      </w:pPr>
    </w:p>
    <w:p w14:paraId="531DA625" w14:textId="74DD693A" w:rsidR="00475ED9" w:rsidRDefault="00FA149D" w:rsidP="000E77E2">
      <w:pPr>
        <w:pStyle w:val="Heading1"/>
      </w:pPr>
      <w:r>
        <w:br w:type="page"/>
      </w:r>
      <w:bookmarkStart w:id="14" w:name="_Toc84245656"/>
      <w:r>
        <w:lastRenderedPageBreak/>
        <w:t xml:space="preserve">   </w:t>
      </w:r>
      <w:bookmarkStart w:id="15" w:name="_Toc239604856"/>
      <w:bookmarkStart w:id="16" w:name="_Toc240406756"/>
      <w:r>
        <w:t>Acknowledgement</w:t>
      </w:r>
      <w:bookmarkEnd w:id="14"/>
      <w:r>
        <w:t>s</w:t>
      </w:r>
      <w:bookmarkEnd w:id="15"/>
      <w:bookmarkEnd w:id="16"/>
    </w:p>
    <w:p w14:paraId="531DA626" w14:textId="77777777" w:rsidR="00475ED9" w:rsidRDefault="00475ED9">
      <w:pPr>
        <w:rPr>
          <w:rFonts w:asciiTheme="minorHAnsi" w:hAnsiTheme="minorHAnsi"/>
          <w:b/>
        </w:rPr>
      </w:pPr>
    </w:p>
    <w:p w14:paraId="531DA62B" w14:textId="52B1211F" w:rsidR="00475ED9" w:rsidRPr="00781D53" w:rsidRDefault="009577D0">
      <w:pPr>
        <w:autoSpaceDE w:val="0"/>
        <w:autoSpaceDN w:val="0"/>
        <w:adjustRightInd w:val="0"/>
        <w:rPr>
          <w:rFonts w:ascii="Calibri" w:hAnsi="Calibri" w:cs="Calibri"/>
        </w:rPr>
      </w:pPr>
      <w:bookmarkStart w:id="17" w:name="_Toc77542518"/>
      <w:bookmarkStart w:id="18" w:name="_Toc72235756"/>
      <w:bookmarkStart w:id="19" w:name="_Toc76587737"/>
      <w:bookmarkStart w:id="20" w:name="_Toc72174194"/>
      <w:bookmarkStart w:id="21" w:name="_Toc84245657"/>
      <w:r>
        <w:rPr>
          <w:rFonts w:ascii="Calibri" w:hAnsi="Calibri" w:cs="Calibri"/>
        </w:rPr>
        <w:t>I</w:t>
      </w:r>
      <w:r w:rsidR="00FA149D" w:rsidRPr="00781D53">
        <w:rPr>
          <w:rFonts w:ascii="Calibri" w:hAnsi="Calibri" w:cs="Calibri"/>
        </w:rPr>
        <w:t xml:space="preserve"> take this opportunity to express </w:t>
      </w:r>
      <w:r>
        <w:rPr>
          <w:rFonts w:ascii="Calibri" w:hAnsi="Calibri" w:cs="Calibri"/>
        </w:rPr>
        <w:t>my</w:t>
      </w:r>
      <w:r w:rsidR="00FA149D" w:rsidRPr="00781D53">
        <w:rPr>
          <w:rFonts w:ascii="Calibri" w:hAnsi="Calibri" w:cs="Calibri"/>
        </w:rPr>
        <w:t xml:space="preserve"> sincere gratitude and appreciation to </w:t>
      </w:r>
      <w:r w:rsidR="00FA149D" w:rsidRPr="00781D53">
        <w:rPr>
          <w:rFonts w:ascii="Calibri" w:hAnsi="Calibri" w:cs="Calibri"/>
          <w:b/>
        </w:rPr>
        <w:t>Ramaiah University of Applied Sciences</w:t>
      </w:r>
      <w:r w:rsidR="00FA149D" w:rsidRPr="00781D53">
        <w:rPr>
          <w:rFonts w:ascii="Calibri" w:hAnsi="Calibri" w:cs="Calibri"/>
        </w:rPr>
        <w:t xml:space="preserve">, Bengaluru for providing </w:t>
      </w:r>
      <w:r w:rsidR="00981EC1">
        <w:rPr>
          <w:rFonts w:ascii="Calibri" w:hAnsi="Calibri" w:cs="Calibri"/>
        </w:rPr>
        <w:t>me</w:t>
      </w:r>
      <w:r w:rsidR="00FA149D" w:rsidRPr="00781D53">
        <w:rPr>
          <w:rFonts w:ascii="Calibri" w:hAnsi="Calibri" w:cs="Calibri"/>
        </w:rPr>
        <w:t xml:space="preserve"> an opportunity to carry out </w:t>
      </w:r>
      <w:r w:rsidR="00981EC1">
        <w:rPr>
          <w:rFonts w:ascii="Calibri" w:hAnsi="Calibri" w:cs="Calibri"/>
        </w:rPr>
        <w:t>my</w:t>
      </w:r>
      <w:r w:rsidR="00FA149D" w:rsidRPr="00781D53">
        <w:rPr>
          <w:rFonts w:ascii="Calibri" w:hAnsi="Calibri" w:cs="Calibri"/>
        </w:rPr>
        <w:t xml:space="preserve"> </w:t>
      </w:r>
      <w:r w:rsidR="00781D53" w:rsidRPr="00781D53">
        <w:rPr>
          <w:rFonts w:ascii="Calibri" w:hAnsi="Calibri" w:cs="Calibri"/>
        </w:rPr>
        <w:t>internship</w:t>
      </w:r>
      <w:r w:rsidR="00FA149D" w:rsidRPr="00781D53">
        <w:rPr>
          <w:rFonts w:ascii="Calibri" w:hAnsi="Calibri" w:cs="Calibri"/>
        </w:rPr>
        <w:t xml:space="preserve"> work.</w:t>
      </w:r>
    </w:p>
    <w:p w14:paraId="531DA62D" w14:textId="75615F13" w:rsidR="00475ED9" w:rsidRPr="00781D53" w:rsidRDefault="00FA149D">
      <w:pPr>
        <w:autoSpaceDE w:val="0"/>
        <w:autoSpaceDN w:val="0"/>
        <w:adjustRightInd w:val="0"/>
        <w:rPr>
          <w:rFonts w:ascii="Calibri" w:hAnsi="Calibri" w:cs="Calibri"/>
        </w:rPr>
      </w:pPr>
      <w:r w:rsidRPr="00781D53">
        <w:rPr>
          <w:rFonts w:ascii="Calibri" w:hAnsi="Calibri" w:cs="Calibri"/>
        </w:rPr>
        <w:t>It brings a sense of privilege to associate this work with</w:t>
      </w:r>
      <w:r w:rsidR="00781D53" w:rsidRPr="00781D53">
        <w:rPr>
          <w:rFonts w:ascii="Calibri" w:hAnsi="Calibri" w:cs="Calibri"/>
        </w:rPr>
        <w:t xml:space="preserve"> </w:t>
      </w:r>
      <w:r w:rsidR="00781D53" w:rsidRPr="00781D53">
        <w:rPr>
          <w:rFonts w:ascii="Calibri" w:hAnsi="Calibri" w:cs="Calibri"/>
          <w:b/>
          <w:bCs/>
        </w:rPr>
        <w:t>Ramaiah Academy</w:t>
      </w:r>
      <w:r w:rsidR="00C47340">
        <w:rPr>
          <w:rFonts w:ascii="Calibri" w:hAnsi="Calibri" w:cs="Calibri"/>
          <w:b/>
          <w:bCs/>
        </w:rPr>
        <w:t xml:space="preserve"> Foundation</w:t>
      </w:r>
      <w:r w:rsidRPr="00781D53">
        <w:rPr>
          <w:rFonts w:ascii="Calibri" w:hAnsi="Calibri" w:cs="Calibri"/>
          <w:lang w:val="en-US"/>
        </w:rPr>
        <w:t xml:space="preserve">. </w:t>
      </w:r>
      <w:r w:rsidR="003F62A1">
        <w:rPr>
          <w:rFonts w:ascii="Calibri" w:hAnsi="Calibri" w:cs="Calibri"/>
        </w:rPr>
        <w:t>W</w:t>
      </w:r>
      <w:r w:rsidR="003F62A1" w:rsidRPr="00781D53">
        <w:rPr>
          <w:rFonts w:ascii="Calibri" w:hAnsi="Calibri" w:cs="Calibri"/>
        </w:rPr>
        <w:t>orking</w:t>
      </w:r>
      <w:r w:rsidRPr="00781D53">
        <w:rPr>
          <w:rFonts w:ascii="Calibri" w:hAnsi="Calibri" w:cs="Calibri"/>
        </w:rPr>
        <w:t xml:space="preserve"> under them </w:t>
      </w:r>
      <w:r w:rsidR="00781D53" w:rsidRPr="00781D53">
        <w:rPr>
          <w:rFonts w:ascii="Calibri" w:hAnsi="Calibri" w:cs="Calibri"/>
        </w:rPr>
        <w:t>has</w:t>
      </w:r>
      <w:r w:rsidRPr="00781D53">
        <w:rPr>
          <w:rFonts w:ascii="Calibri" w:hAnsi="Calibri" w:cs="Calibri"/>
        </w:rPr>
        <w:t xml:space="preserve"> been a precious opportunity. </w:t>
      </w:r>
      <w:r w:rsidR="00981EC1">
        <w:rPr>
          <w:rFonts w:ascii="Calibri" w:hAnsi="Calibri" w:cs="Calibri"/>
        </w:rPr>
        <w:t>I</w:t>
      </w:r>
      <w:r w:rsidRPr="00781D53">
        <w:rPr>
          <w:rFonts w:ascii="Calibri" w:hAnsi="Calibri" w:cs="Calibri"/>
        </w:rPr>
        <w:t xml:space="preserve"> </w:t>
      </w:r>
      <w:r w:rsidR="00981EC1">
        <w:rPr>
          <w:rFonts w:ascii="Calibri" w:hAnsi="Calibri" w:cs="Calibri"/>
        </w:rPr>
        <w:t>am</w:t>
      </w:r>
      <w:r w:rsidRPr="00781D53">
        <w:rPr>
          <w:rFonts w:ascii="Calibri" w:hAnsi="Calibri" w:cs="Calibri"/>
        </w:rPr>
        <w:t xml:space="preserve"> immensely </w:t>
      </w:r>
      <w:r w:rsidR="00FE35A1">
        <w:rPr>
          <w:rFonts w:ascii="Calibri" w:hAnsi="Calibri" w:cs="Calibri"/>
        </w:rPr>
        <w:t>thankful</w:t>
      </w:r>
      <w:r w:rsidR="00C47340">
        <w:rPr>
          <w:rFonts w:ascii="Calibri" w:hAnsi="Calibri" w:cs="Calibri"/>
        </w:rPr>
        <w:t xml:space="preserve"> for </w:t>
      </w:r>
      <w:r w:rsidR="00D22637">
        <w:rPr>
          <w:rFonts w:ascii="Calibri" w:hAnsi="Calibri" w:cs="Calibri"/>
        </w:rPr>
        <w:t>trainer’s</w:t>
      </w:r>
      <w:r w:rsidR="00C47340">
        <w:rPr>
          <w:rFonts w:ascii="Calibri" w:hAnsi="Calibri" w:cs="Calibri"/>
        </w:rPr>
        <w:t xml:space="preserve"> </w:t>
      </w:r>
      <w:r w:rsidR="00FE35A1" w:rsidRPr="00FE35A1">
        <w:rPr>
          <w:rFonts w:ascii="Calibri" w:hAnsi="Calibri" w:cs="Calibri"/>
          <w:b/>
          <w:bCs/>
        </w:rPr>
        <w:t>M</w:t>
      </w:r>
      <w:r w:rsidR="001E3E1E">
        <w:rPr>
          <w:rFonts w:ascii="Calibri" w:hAnsi="Calibri" w:cs="Calibri"/>
          <w:b/>
          <w:bCs/>
        </w:rPr>
        <w:t>s. Pooja Sri R</w:t>
      </w:r>
      <w:r w:rsidR="00C47340">
        <w:rPr>
          <w:rFonts w:ascii="Calibri" w:hAnsi="Calibri" w:cs="Calibri"/>
        </w:rPr>
        <w:t xml:space="preserve"> </w:t>
      </w:r>
      <w:r w:rsidRPr="00781D53">
        <w:rPr>
          <w:rFonts w:ascii="Calibri" w:hAnsi="Calibri" w:cs="Calibri"/>
        </w:rPr>
        <w:t xml:space="preserve">for their </w:t>
      </w:r>
      <w:r w:rsidR="00C47340">
        <w:rPr>
          <w:rFonts w:ascii="Calibri" w:hAnsi="Calibri" w:cs="Calibri"/>
        </w:rPr>
        <w:t xml:space="preserve">constant </w:t>
      </w:r>
      <w:r w:rsidRPr="00781D53">
        <w:rPr>
          <w:rFonts w:ascii="Calibri" w:hAnsi="Calibri" w:cs="Calibri"/>
        </w:rPr>
        <w:t>encouragement, inspiring ideas</w:t>
      </w:r>
      <w:r w:rsidR="00C47340">
        <w:rPr>
          <w:rFonts w:ascii="Calibri" w:hAnsi="Calibri" w:cs="Calibri"/>
        </w:rPr>
        <w:t xml:space="preserve"> and mentoring,</w:t>
      </w:r>
      <w:r w:rsidRPr="00781D53">
        <w:rPr>
          <w:rFonts w:ascii="Calibri" w:hAnsi="Calibri" w:cs="Calibri"/>
        </w:rPr>
        <w:t xml:space="preserve"> which reflects in the final images of this work. </w:t>
      </w:r>
    </w:p>
    <w:p w14:paraId="531DA62E" w14:textId="67A74C7D" w:rsidR="00475ED9" w:rsidRPr="00781D53" w:rsidRDefault="00981EC1">
      <w:pPr>
        <w:rPr>
          <w:rFonts w:ascii="Calibri" w:eastAsia="CIDFont" w:hAnsi="Calibri" w:cs="Calibri"/>
          <w:color w:val="000000"/>
          <w:lang w:val="en-US" w:eastAsia="zh-CN" w:bidi="ar"/>
        </w:rPr>
      </w:pPr>
      <w:r>
        <w:rPr>
          <w:rFonts w:ascii="Calibri" w:eastAsia="CIDFont" w:hAnsi="Calibri" w:cs="Calibri"/>
          <w:color w:val="000000"/>
          <w:lang w:val="en-US" w:eastAsia="zh-CN" w:bidi="ar"/>
        </w:rPr>
        <w:t>I</w:t>
      </w:r>
      <w:r w:rsidR="00FA149D" w:rsidRPr="00781D53">
        <w:rPr>
          <w:rFonts w:ascii="Calibri" w:eastAsia="CIDFont" w:hAnsi="Calibri" w:cs="Calibri"/>
          <w:color w:val="000000"/>
          <w:lang w:val="en-US" w:eastAsia="zh-CN" w:bidi="ar"/>
        </w:rPr>
        <w:t xml:space="preserve"> </w:t>
      </w:r>
      <w:r>
        <w:rPr>
          <w:rFonts w:ascii="Calibri" w:eastAsia="CIDFont" w:hAnsi="Calibri" w:cs="Calibri"/>
          <w:color w:val="000000"/>
          <w:lang w:val="en-US" w:eastAsia="zh-CN" w:bidi="ar"/>
        </w:rPr>
        <w:t>am</w:t>
      </w:r>
      <w:r w:rsidR="00FA149D" w:rsidRPr="00781D53">
        <w:rPr>
          <w:rFonts w:ascii="Calibri" w:eastAsia="CIDFont" w:hAnsi="Calibri" w:cs="Calibri"/>
          <w:color w:val="000000"/>
          <w:lang w:val="en-US" w:eastAsia="zh-CN" w:bidi="ar"/>
        </w:rPr>
        <w:t xml:space="preserve"> grateful to the University and thank</w:t>
      </w:r>
      <w:r w:rsidR="00781D53" w:rsidRPr="00781D53">
        <w:rPr>
          <w:rFonts w:ascii="Calibri" w:eastAsia="CIDFont" w:hAnsi="Calibri" w:cs="Calibri"/>
          <w:color w:val="000000"/>
          <w:lang w:val="en-US" w:eastAsia="zh-CN" w:bidi="ar"/>
        </w:rPr>
        <w:t xml:space="preserve"> </w:t>
      </w:r>
      <w:r w:rsidR="00455CFF">
        <w:rPr>
          <w:rFonts w:ascii="Calibri" w:eastAsia="CIDFont" w:hAnsi="Calibri" w:cs="Calibri"/>
          <w:b/>
          <w:bCs/>
          <w:color w:val="000000"/>
          <w:lang w:val="en-US" w:eastAsia="zh-CN" w:bidi="ar"/>
        </w:rPr>
        <w:t>Dr. C Narendra Babu</w:t>
      </w:r>
      <w:r w:rsidR="00FA149D" w:rsidRPr="00781D53">
        <w:rPr>
          <w:rFonts w:ascii="Calibri" w:eastAsia="CIDFont" w:hAnsi="Calibri" w:cs="Calibri"/>
          <w:color w:val="000000"/>
          <w:lang w:val="en-US" w:eastAsia="zh-CN" w:bidi="ar"/>
        </w:rPr>
        <w:t>, HOD of</w:t>
      </w:r>
      <w:r w:rsidR="00781D53" w:rsidRPr="00781D53">
        <w:rPr>
          <w:rFonts w:ascii="Calibri" w:eastAsia="CIDFont" w:hAnsi="Calibri" w:cs="Calibri"/>
          <w:color w:val="000000"/>
          <w:lang w:val="en-US" w:eastAsia="zh-CN" w:bidi="ar"/>
        </w:rPr>
        <w:t xml:space="preserve"> the </w:t>
      </w:r>
      <w:r w:rsidR="00FA149D" w:rsidRPr="00781D53">
        <w:rPr>
          <w:rFonts w:ascii="Calibri" w:eastAsia="CIDFont" w:hAnsi="Calibri" w:cs="Calibri"/>
          <w:color w:val="000000"/>
          <w:lang w:val="en-US" w:eastAsia="zh-CN" w:bidi="ar"/>
        </w:rPr>
        <w:t>Department</w:t>
      </w:r>
      <w:r w:rsidR="00781D53" w:rsidRPr="00781D53">
        <w:rPr>
          <w:rFonts w:ascii="Calibri" w:eastAsia="CIDFont" w:hAnsi="Calibri" w:cs="Calibri"/>
          <w:color w:val="000000"/>
          <w:lang w:val="en-US" w:eastAsia="zh-CN" w:bidi="ar"/>
        </w:rPr>
        <w:t xml:space="preserve"> of </w:t>
      </w:r>
      <w:r w:rsidR="00455CFF">
        <w:rPr>
          <w:rFonts w:ascii="Calibri" w:eastAsia="CIDFont" w:hAnsi="Calibri" w:cs="Calibri"/>
          <w:color w:val="000000"/>
          <w:lang w:val="en-US" w:eastAsia="zh-CN" w:bidi="ar"/>
        </w:rPr>
        <w:t>Computer Science &amp;</w:t>
      </w:r>
      <w:r w:rsidR="00781D53" w:rsidRPr="00781D53">
        <w:rPr>
          <w:rFonts w:ascii="Calibri" w:eastAsia="CIDFont" w:hAnsi="Calibri" w:cs="Calibri"/>
          <w:color w:val="000000"/>
          <w:lang w:val="en-US" w:eastAsia="zh-CN" w:bidi="ar"/>
        </w:rPr>
        <w:t xml:space="preserve"> Engineering</w:t>
      </w:r>
      <w:r w:rsidR="00FA149D" w:rsidRPr="00781D53">
        <w:rPr>
          <w:rFonts w:ascii="Calibri" w:eastAsia="CIDFont" w:hAnsi="Calibri" w:cs="Calibri"/>
          <w:color w:val="000000"/>
          <w:lang w:val="en-US" w:eastAsia="zh-CN" w:bidi="ar"/>
        </w:rPr>
        <w:t xml:space="preserve"> for providing </w:t>
      </w:r>
      <w:r w:rsidR="007A0096">
        <w:rPr>
          <w:rFonts w:ascii="Calibri" w:eastAsia="CIDFont" w:hAnsi="Calibri" w:cs="Calibri"/>
          <w:color w:val="000000"/>
          <w:lang w:val="en-US" w:eastAsia="zh-CN" w:bidi="ar"/>
        </w:rPr>
        <w:t>me</w:t>
      </w:r>
      <w:r w:rsidR="00FA149D" w:rsidRPr="00781D53">
        <w:rPr>
          <w:rFonts w:ascii="Calibri" w:eastAsia="CIDFont" w:hAnsi="Calibri" w:cs="Calibri"/>
          <w:color w:val="000000"/>
          <w:lang w:val="en-US" w:eastAsia="zh-CN" w:bidi="ar"/>
        </w:rPr>
        <w:t xml:space="preserve"> with this opportunity, guidance, and encouragement throughout.</w:t>
      </w:r>
    </w:p>
    <w:p w14:paraId="531DA62F" w14:textId="427FAF41" w:rsidR="00475ED9" w:rsidRPr="00781D53" w:rsidRDefault="007A0096">
      <w:pPr>
        <w:rPr>
          <w:rFonts w:ascii="Calibri" w:eastAsia="CIDFont" w:hAnsi="Calibri"/>
          <w:color w:val="000000"/>
          <w:lang w:val="en-US" w:eastAsia="zh-CN"/>
        </w:rPr>
      </w:pPr>
      <w:r>
        <w:rPr>
          <w:rFonts w:ascii="Calibri" w:eastAsia="CIDFont" w:hAnsi="Calibri"/>
          <w:color w:val="000000"/>
          <w:lang w:val="en-US" w:eastAsia="zh-CN"/>
        </w:rPr>
        <w:t>I</w:t>
      </w:r>
      <w:r w:rsidR="00FA149D" w:rsidRPr="00781D53">
        <w:rPr>
          <w:rFonts w:ascii="Calibri" w:eastAsia="CIDFont" w:hAnsi="Calibri"/>
          <w:color w:val="000000"/>
          <w:lang w:val="en-US" w:eastAsia="zh-CN"/>
        </w:rPr>
        <w:t xml:space="preserve"> would like to earnestly thank </w:t>
      </w:r>
      <w:r w:rsidR="00FA149D" w:rsidRPr="00906748">
        <w:rPr>
          <w:rFonts w:ascii="Calibri" w:eastAsia="CIDFont" w:hAnsi="Calibri"/>
          <w:b/>
          <w:bCs/>
          <w:color w:val="000000"/>
          <w:lang w:val="en-US" w:eastAsia="zh-CN"/>
        </w:rPr>
        <w:t>Dr. Sarat Kumar Maharana</w:t>
      </w:r>
      <w:r w:rsidR="00FA149D" w:rsidRPr="00781D53">
        <w:rPr>
          <w:rFonts w:ascii="Calibri" w:eastAsia="CIDFont" w:hAnsi="Calibri"/>
          <w:color w:val="000000"/>
          <w:lang w:val="en-US" w:eastAsia="zh-CN"/>
        </w:rPr>
        <w:t>, the Dean,</w:t>
      </w:r>
      <w:r w:rsidR="00781D53" w:rsidRPr="00781D53">
        <w:rPr>
          <w:rFonts w:ascii="Calibri" w:eastAsia="CIDFont" w:hAnsi="Calibri"/>
          <w:color w:val="000000"/>
          <w:lang w:val="en-US" w:eastAsia="zh-CN"/>
        </w:rPr>
        <w:t xml:space="preserve"> </w:t>
      </w:r>
      <w:r w:rsidR="00FA149D" w:rsidRPr="00781D53">
        <w:rPr>
          <w:rFonts w:ascii="Calibri" w:eastAsia="CIDFont" w:hAnsi="Calibri"/>
          <w:color w:val="000000"/>
          <w:lang w:val="en-US" w:eastAsia="zh-CN"/>
        </w:rPr>
        <w:t xml:space="preserve">FET, for </w:t>
      </w:r>
      <w:r w:rsidR="00C47340">
        <w:rPr>
          <w:rFonts w:ascii="Calibri" w:eastAsia="CIDFont" w:hAnsi="Calibri"/>
          <w:color w:val="000000"/>
          <w:lang w:val="en-US" w:eastAsia="zh-CN"/>
        </w:rPr>
        <w:t xml:space="preserve">and </w:t>
      </w:r>
      <w:r w:rsidR="00C47340" w:rsidRPr="00657FF4">
        <w:rPr>
          <w:rFonts w:ascii="Calibri" w:eastAsia="CIDFont" w:hAnsi="Calibri"/>
          <w:b/>
          <w:bCs/>
          <w:color w:val="000000"/>
          <w:lang w:val="en-US" w:eastAsia="zh-CN"/>
        </w:rPr>
        <w:t>Dr. B S Dayananda</w:t>
      </w:r>
      <w:r w:rsidR="00657FF4">
        <w:rPr>
          <w:rFonts w:ascii="Calibri" w:eastAsia="CIDFont" w:hAnsi="Calibri"/>
          <w:b/>
          <w:bCs/>
          <w:color w:val="000000"/>
          <w:lang w:val="en-US" w:eastAsia="zh-CN"/>
        </w:rPr>
        <w:t>,</w:t>
      </w:r>
      <w:r w:rsidR="00C47340">
        <w:rPr>
          <w:rFonts w:ascii="Calibri" w:eastAsia="CIDFont" w:hAnsi="Calibri"/>
          <w:color w:val="000000"/>
          <w:lang w:val="en-US" w:eastAsia="zh-CN"/>
        </w:rPr>
        <w:t xml:space="preserve"> Associate Dean Academics, </w:t>
      </w:r>
      <w:r w:rsidR="00FA149D" w:rsidRPr="00781D53">
        <w:rPr>
          <w:rFonts w:ascii="Calibri" w:eastAsia="CIDFont" w:hAnsi="Calibri"/>
          <w:color w:val="000000"/>
          <w:lang w:val="en-US" w:eastAsia="zh-CN"/>
        </w:rPr>
        <w:t xml:space="preserve">facilitating academic excellence in the college that helped in completing this project. </w:t>
      </w:r>
    </w:p>
    <w:p w14:paraId="531DA630" w14:textId="753AB247" w:rsidR="00475ED9" w:rsidRPr="00781D53" w:rsidRDefault="007A0096">
      <w:pPr>
        <w:rPr>
          <w:rFonts w:ascii="Calibri" w:eastAsia="CIDFont" w:hAnsi="Calibri" w:cs="Calibri"/>
          <w:color w:val="000000"/>
          <w:lang w:val="en-US" w:eastAsia="zh-CN"/>
        </w:rPr>
      </w:pPr>
      <w:r>
        <w:rPr>
          <w:rFonts w:ascii="Calibri" w:eastAsia="CIDFont" w:hAnsi="Calibri"/>
          <w:color w:val="000000"/>
          <w:lang w:val="en-US" w:eastAsia="zh-CN"/>
        </w:rPr>
        <w:t>I</w:t>
      </w:r>
      <w:r w:rsidR="00FA149D" w:rsidRPr="00781D53">
        <w:rPr>
          <w:rFonts w:ascii="Calibri" w:eastAsia="CIDFont" w:hAnsi="Calibri"/>
          <w:color w:val="000000"/>
          <w:lang w:val="en-US" w:eastAsia="zh-CN"/>
        </w:rPr>
        <w:t xml:space="preserve"> would </w:t>
      </w:r>
      <w:r w:rsidR="00781D53" w:rsidRPr="00781D53">
        <w:rPr>
          <w:rFonts w:ascii="Calibri" w:eastAsia="CIDFont" w:hAnsi="Calibri"/>
          <w:color w:val="000000"/>
          <w:lang w:val="en-US" w:eastAsia="zh-CN"/>
        </w:rPr>
        <w:t xml:space="preserve">also </w:t>
      </w:r>
      <w:r w:rsidR="00FA149D" w:rsidRPr="00781D53">
        <w:rPr>
          <w:rFonts w:ascii="Calibri" w:eastAsia="CIDFont" w:hAnsi="Calibri"/>
          <w:color w:val="000000"/>
          <w:lang w:val="en-US" w:eastAsia="zh-CN"/>
        </w:rPr>
        <w:t xml:space="preserve">like to earnestly thank </w:t>
      </w:r>
      <w:r w:rsidR="00FA149D" w:rsidRPr="00063F7E">
        <w:rPr>
          <w:rFonts w:ascii="Calibri" w:eastAsia="CIDFont" w:hAnsi="Calibri"/>
          <w:b/>
          <w:bCs/>
          <w:color w:val="000000"/>
          <w:lang w:val="en-US" w:eastAsia="zh-CN"/>
        </w:rPr>
        <w:t>Prof. Kuldeep Kumar Raina</w:t>
      </w:r>
      <w:r w:rsidR="00FA149D" w:rsidRPr="00781D53">
        <w:rPr>
          <w:rFonts w:ascii="Calibri" w:eastAsia="CIDFont" w:hAnsi="Calibri"/>
          <w:color w:val="000000"/>
          <w:lang w:val="en-US" w:eastAsia="zh-CN"/>
        </w:rPr>
        <w:t>, the Vice Chancellor, for facilitating academic excellence in the college that helped in completing this project</w:t>
      </w:r>
      <w:r w:rsidR="00FA149D" w:rsidRPr="00781D53">
        <w:rPr>
          <w:rFonts w:ascii="Calibri" w:eastAsia="CIDFont" w:hAnsi="Calibri" w:cs="Calibri"/>
          <w:color w:val="000000"/>
          <w:lang w:val="en-US" w:eastAsia="zh-CN"/>
        </w:rPr>
        <w:t>.</w:t>
      </w:r>
    </w:p>
    <w:p w14:paraId="531DA632" w14:textId="713B5A7E" w:rsidR="00475ED9" w:rsidRPr="00781D53" w:rsidRDefault="007A0096">
      <w:pPr>
        <w:rPr>
          <w:rFonts w:ascii="Calibri" w:hAnsi="Calibri" w:cs="Calibri"/>
        </w:rPr>
      </w:pPr>
      <w:r>
        <w:rPr>
          <w:rFonts w:ascii="Calibri" w:eastAsia="CIDFont" w:hAnsi="Calibri" w:cs="Calibri"/>
          <w:color w:val="000000"/>
          <w:lang w:val="en-US" w:eastAsia="zh-CN" w:bidi="ar"/>
        </w:rPr>
        <w:t>I</w:t>
      </w:r>
      <w:r w:rsidR="00FA149D" w:rsidRPr="00781D53">
        <w:rPr>
          <w:rFonts w:ascii="Calibri" w:eastAsia="CIDFont" w:hAnsi="Calibri" w:cs="Calibri"/>
          <w:color w:val="000000"/>
          <w:lang w:val="en-US" w:eastAsia="zh-CN" w:bidi="ar"/>
        </w:rPr>
        <w:t xml:space="preserve"> </w:t>
      </w:r>
      <w:r>
        <w:rPr>
          <w:rFonts w:ascii="Calibri" w:eastAsia="CIDFont" w:hAnsi="Calibri" w:cs="Calibri"/>
          <w:color w:val="000000"/>
          <w:lang w:val="en-US" w:eastAsia="zh-CN" w:bidi="ar"/>
        </w:rPr>
        <w:t>am</w:t>
      </w:r>
      <w:r w:rsidR="00FA149D" w:rsidRPr="00781D53">
        <w:rPr>
          <w:rFonts w:ascii="Calibri" w:eastAsia="CIDFont" w:hAnsi="Calibri" w:cs="Calibri"/>
          <w:color w:val="000000"/>
          <w:lang w:val="en-US" w:eastAsia="zh-CN" w:bidi="ar"/>
        </w:rPr>
        <w:t xml:space="preserve"> thankful to the management of Ramaiah University of Applied Sciences for providing all the facilities and resources for the successful completion of the course. </w:t>
      </w:r>
    </w:p>
    <w:p w14:paraId="531DA634" w14:textId="75E64558" w:rsidR="00475ED9" w:rsidRPr="00781D53" w:rsidRDefault="00FA149D">
      <w:pPr>
        <w:rPr>
          <w:rFonts w:ascii="Calibri" w:hAnsi="Calibri" w:cs="Calibri"/>
        </w:rPr>
      </w:pPr>
      <w:r w:rsidRPr="00781D53">
        <w:rPr>
          <w:rFonts w:ascii="Calibri" w:eastAsia="CIDFont" w:hAnsi="Calibri" w:cs="Calibri"/>
          <w:color w:val="000000"/>
          <w:lang w:val="en-US" w:eastAsia="zh-CN" w:bidi="ar"/>
        </w:rPr>
        <w:t xml:space="preserve">Finally, </w:t>
      </w:r>
      <w:r w:rsidR="001D6120">
        <w:rPr>
          <w:rFonts w:ascii="Calibri" w:eastAsia="CIDFont" w:hAnsi="Calibri" w:cs="Calibri"/>
          <w:color w:val="000000"/>
          <w:lang w:val="en-US" w:eastAsia="zh-CN" w:bidi="ar"/>
        </w:rPr>
        <w:t>I</w:t>
      </w:r>
      <w:r w:rsidRPr="00781D53">
        <w:rPr>
          <w:rFonts w:ascii="Calibri" w:eastAsia="CIDFont" w:hAnsi="Calibri" w:cs="Calibri"/>
          <w:color w:val="000000"/>
          <w:lang w:val="en-US" w:eastAsia="zh-CN" w:bidi="ar"/>
        </w:rPr>
        <w:t xml:space="preserve"> thank </w:t>
      </w:r>
      <w:r w:rsidR="001D6120">
        <w:rPr>
          <w:rFonts w:ascii="Calibri" w:eastAsia="CIDFont" w:hAnsi="Calibri" w:cs="Calibri"/>
          <w:color w:val="000000"/>
          <w:lang w:val="en-US" w:eastAsia="zh-CN" w:bidi="ar"/>
        </w:rPr>
        <w:t>my</w:t>
      </w:r>
      <w:r w:rsidRPr="00781D53">
        <w:rPr>
          <w:rFonts w:ascii="Calibri" w:eastAsia="CIDFont" w:hAnsi="Calibri" w:cs="Calibri"/>
          <w:color w:val="000000"/>
          <w:lang w:val="en-US" w:eastAsia="zh-CN" w:bidi="ar"/>
        </w:rPr>
        <w:t xml:space="preserve"> parents, friends and all </w:t>
      </w:r>
      <w:r w:rsidR="001D6120">
        <w:rPr>
          <w:rFonts w:ascii="Calibri" w:eastAsia="CIDFont" w:hAnsi="Calibri" w:cs="Calibri"/>
          <w:color w:val="000000"/>
          <w:lang w:val="en-US" w:eastAsia="zh-CN" w:bidi="ar"/>
        </w:rPr>
        <w:t>my</w:t>
      </w:r>
      <w:r w:rsidRPr="00781D53">
        <w:rPr>
          <w:rFonts w:ascii="Calibri" w:eastAsia="CIDFont" w:hAnsi="Calibri" w:cs="Calibri"/>
          <w:color w:val="000000"/>
          <w:lang w:val="en-US" w:eastAsia="zh-CN" w:bidi="ar"/>
        </w:rPr>
        <w:t xml:space="preserve"> well-wishers who have supported </w:t>
      </w:r>
      <w:r w:rsidR="001D6120">
        <w:rPr>
          <w:rFonts w:ascii="Calibri" w:eastAsia="CIDFont" w:hAnsi="Calibri" w:cs="Calibri"/>
          <w:color w:val="000000"/>
          <w:lang w:val="en-US" w:eastAsia="zh-CN" w:bidi="ar"/>
        </w:rPr>
        <w:t>me</w:t>
      </w:r>
      <w:r w:rsidRPr="00781D53">
        <w:rPr>
          <w:rFonts w:ascii="Calibri" w:eastAsia="CIDFont" w:hAnsi="Calibri" w:cs="Calibri"/>
          <w:color w:val="000000"/>
          <w:lang w:val="en-US" w:eastAsia="zh-CN" w:bidi="ar"/>
        </w:rPr>
        <w:t xml:space="preserve"> in this endeavor. </w:t>
      </w:r>
    </w:p>
    <w:p w14:paraId="46C53F9F" w14:textId="63308F5F" w:rsidR="00781D53" w:rsidRDefault="00FA149D">
      <w:pPr>
        <w:rPr>
          <w:rFonts w:ascii="Calibri" w:eastAsia="CIDFont" w:hAnsi="Calibri" w:cs="Calibri"/>
          <w:color w:val="000000"/>
          <w:lang w:val="en-US" w:eastAsia="zh-CN" w:bidi="ar"/>
        </w:rPr>
      </w:pPr>
      <w:r w:rsidRPr="00781D53">
        <w:rPr>
          <w:rFonts w:ascii="Calibri" w:eastAsia="CIDFont" w:hAnsi="Calibri" w:cs="Calibri"/>
          <w:color w:val="000000"/>
          <w:lang w:val="en-US" w:eastAsia="zh-CN" w:bidi="ar"/>
        </w:rPr>
        <w:t xml:space="preserve">The values of dedication, discipline, work ethics and patience that </w:t>
      </w:r>
      <w:r w:rsidR="001D6120">
        <w:rPr>
          <w:rFonts w:ascii="Calibri" w:eastAsia="CIDFont" w:hAnsi="Calibri" w:cs="Calibri"/>
          <w:color w:val="000000"/>
          <w:lang w:val="en-US" w:eastAsia="zh-CN" w:bidi="ar"/>
        </w:rPr>
        <w:t>I</w:t>
      </w:r>
      <w:r w:rsidRPr="00781D53">
        <w:rPr>
          <w:rFonts w:ascii="Calibri" w:eastAsia="CIDFont" w:hAnsi="Calibri" w:cs="Calibri"/>
          <w:color w:val="000000"/>
          <w:lang w:val="en-US" w:eastAsia="zh-CN" w:bidi="ar"/>
        </w:rPr>
        <w:t xml:space="preserve"> have imbibed here will always remain the guiding force throughout </w:t>
      </w:r>
      <w:r w:rsidR="001D6120">
        <w:rPr>
          <w:rFonts w:ascii="Calibri" w:eastAsia="CIDFont" w:hAnsi="Calibri" w:cs="Calibri"/>
          <w:color w:val="000000"/>
          <w:lang w:val="en-US" w:eastAsia="zh-CN" w:bidi="ar"/>
        </w:rPr>
        <w:t>my</w:t>
      </w:r>
      <w:r w:rsidRPr="00781D53">
        <w:rPr>
          <w:rFonts w:ascii="Calibri" w:eastAsia="CIDFont" w:hAnsi="Calibri" w:cs="Calibri"/>
          <w:color w:val="000000"/>
          <w:lang w:val="en-US" w:eastAsia="zh-CN" w:bidi="ar"/>
        </w:rPr>
        <w:t xml:space="preserve"> li</w:t>
      </w:r>
      <w:r w:rsidR="001D6120">
        <w:rPr>
          <w:rFonts w:ascii="Calibri" w:eastAsia="CIDFont" w:hAnsi="Calibri" w:cs="Calibri"/>
          <w:color w:val="000000"/>
          <w:lang w:val="en-US" w:eastAsia="zh-CN" w:bidi="ar"/>
        </w:rPr>
        <w:t>fe</w:t>
      </w:r>
      <w:r w:rsidRPr="00781D53">
        <w:rPr>
          <w:rFonts w:ascii="Calibri" w:eastAsia="CIDFont" w:hAnsi="Calibri" w:cs="Calibri"/>
          <w:color w:val="000000"/>
          <w:lang w:val="en-US" w:eastAsia="zh-CN" w:bidi="ar"/>
        </w:rPr>
        <w:t>.</w:t>
      </w:r>
    </w:p>
    <w:p w14:paraId="1CDF1198" w14:textId="77777777" w:rsidR="00781D53" w:rsidRDefault="00781D53">
      <w:pPr>
        <w:rPr>
          <w:rFonts w:ascii="Calibri" w:eastAsia="CIDFont" w:hAnsi="Calibri" w:cs="Calibri"/>
          <w:color w:val="000000"/>
          <w:lang w:val="en-US" w:eastAsia="zh-CN" w:bidi="ar"/>
        </w:rPr>
      </w:pPr>
    </w:p>
    <w:p w14:paraId="531DA636" w14:textId="27AFD09A" w:rsidR="00475ED9" w:rsidRPr="00781D53" w:rsidRDefault="00475ED9" w:rsidP="00781D53">
      <w:pPr>
        <w:jc w:val="center"/>
        <w:rPr>
          <w:rFonts w:ascii="Calibri" w:hAnsi="Calibri" w:cs="Calibri"/>
        </w:rPr>
      </w:pPr>
    </w:p>
    <w:p w14:paraId="531DA637" w14:textId="77777777" w:rsidR="00475ED9" w:rsidRDefault="00475ED9">
      <w:pPr>
        <w:jc w:val="center"/>
        <w:rPr>
          <w:rFonts w:asciiTheme="minorHAnsi" w:hAnsiTheme="minorHAnsi"/>
          <w:b/>
          <w:color w:val="FF0000"/>
        </w:rPr>
      </w:pPr>
    </w:p>
    <w:p w14:paraId="531DA638" w14:textId="77777777" w:rsidR="00475ED9" w:rsidRDefault="00475ED9">
      <w:pPr>
        <w:ind w:left="360"/>
        <w:rPr>
          <w:rFonts w:asciiTheme="minorHAnsi" w:hAnsiTheme="minorHAnsi"/>
        </w:rPr>
      </w:pPr>
    </w:p>
    <w:p w14:paraId="4692D56B" w14:textId="77777777" w:rsidR="00781D53" w:rsidRDefault="00781D53">
      <w:pPr>
        <w:ind w:left="360"/>
        <w:rPr>
          <w:rFonts w:asciiTheme="minorHAnsi" w:hAnsiTheme="minorHAnsi"/>
        </w:rPr>
      </w:pPr>
    </w:p>
    <w:p w14:paraId="531DA639" w14:textId="1EE27D69" w:rsidR="00475ED9" w:rsidRDefault="00FA149D" w:rsidP="000E77E2">
      <w:pPr>
        <w:pStyle w:val="Heading1"/>
      </w:pPr>
      <w:bookmarkStart w:id="22" w:name="_Toc239604857"/>
      <w:bookmarkStart w:id="23" w:name="_Toc240406757"/>
      <w:r>
        <w:lastRenderedPageBreak/>
        <w:t>Abstract</w:t>
      </w:r>
      <w:bookmarkEnd w:id="17"/>
      <w:bookmarkEnd w:id="18"/>
      <w:bookmarkEnd w:id="19"/>
      <w:bookmarkEnd w:id="20"/>
      <w:bookmarkEnd w:id="21"/>
      <w:bookmarkEnd w:id="22"/>
      <w:bookmarkEnd w:id="23"/>
    </w:p>
    <w:p w14:paraId="531DA63A" w14:textId="77777777" w:rsidR="00475ED9" w:rsidRDefault="00475ED9">
      <w:pPr>
        <w:rPr>
          <w:rFonts w:asciiTheme="minorHAnsi" w:hAnsiTheme="minorHAnsi"/>
        </w:rPr>
      </w:pPr>
    </w:p>
    <w:p w14:paraId="760E4D50" w14:textId="3159200D" w:rsidR="005976A1" w:rsidRPr="00132C98" w:rsidRDefault="00164CE4" w:rsidP="005976A1">
      <w:pPr>
        <w:spacing w:after="123" w:line="259" w:lineRule="auto"/>
        <w:ind w:left="-5"/>
        <w:jc w:val="left"/>
        <w:rPr>
          <w:rFonts w:asciiTheme="minorHAnsi" w:hAnsiTheme="minorHAnsi" w:cstheme="minorHAnsi"/>
          <w:bCs/>
          <w:lang w:val="en-US"/>
        </w:rPr>
      </w:pPr>
      <w:bookmarkStart w:id="24" w:name="_Toc72235757"/>
      <w:bookmarkStart w:id="25" w:name="_Toc77873823"/>
      <w:bookmarkStart w:id="26" w:name="_Toc84245658"/>
      <w:bookmarkStart w:id="27" w:name="_Toc220743455"/>
      <w:bookmarkStart w:id="28" w:name="_Toc72174195"/>
      <w:bookmarkStart w:id="29" w:name="_Toc76587738"/>
      <w:bookmarkStart w:id="30" w:name="_Toc77542519"/>
      <w:r w:rsidRPr="00132C98">
        <w:rPr>
          <w:rFonts w:asciiTheme="minorHAnsi" w:hAnsiTheme="minorHAnsi" w:cstheme="minorHAnsi"/>
          <w:b/>
        </w:rPr>
        <w:t xml:space="preserve">Motivation:  </w:t>
      </w:r>
      <w:r w:rsidR="005976A1" w:rsidRPr="00132C98">
        <w:rPr>
          <w:rFonts w:asciiTheme="minorHAnsi" w:hAnsiTheme="minorHAnsi" w:cstheme="minorHAnsi"/>
          <w:bCs/>
          <w:lang w:val="en-US"/>
        </w:rPr>
        <w:t>The motivation for the project was to create a professional digital identity while strengthening practical knowledge of frontend development. A portfolio provides a single platform to demonstrate technical abilities, completed projects, design skills, and continuous learning</w:t>
      </w:r>
      <w:r w:rsidR="00737B8C">
        <w:rPr>
          <w:rFonts w:asciiTheme="minorHAnsi" w:hAnsiTheme="minorHAnsi" w:cstheme="minorHAnsi"/>
          <w:bCs/>
          <w:lang w:val="en-US"/>
        </w:rPr>
        <w:t xml:space="preserve"> and as part of </w:t>
      </w:r>
      <w:r w:rsidR="0053708D">
        <w:rPr>
          <w:rFonts w:asciiTheme="minorHAnsi" w:hAnsiTheme="minorHAnsi" w:cstheme="minorHAnsi"/>
          <w:bCs/>
          <w:lang w:val="en-US"/>
        </w:rPr>
        <w:t>a resume.</w:t>
      </w:r>
    </w:p>
    <w:p w14:paraId="3D320361" w14:textId="1DB8F66B" w:rsidR="00164CE4" w:rsidRPr="00132C98" w:rsidRDefault="00164CE4" w:rsidP="00164CE4">
      <w:pPr>
        <w:spacing w:after="123" w:line="259" w:lineRule="auto"/>
        <w:ind w:left="-5"/>
        <w:jc w:val="left"/>
        <w:rPr>
          <w:rFonts w:asciiTheme="minorHAnsi" w:hAnsiTheme="minorHAnsi" w:cstheme="minorHAnsi"/>
        </w:rPr>
      </w:pPr>
    </w:p>
    <w:p w14:paraId="72DB488A" w14:textId="34CB8DC2" w:rsidR="00125FC0" w:rsidRPr="00132C98" w:rsidRDefault="00164CE4" w:rsidP="00125FC0">
      <w:pPr>
        <w:spacing w:after="123" w:line="259" w:lineRule="auto"/>
        <w:ind w:left="-5"/>
        <w:jc w:val="left"/>
        <w:rPr>
          <w:rFonts w:asciiTheme="minorHAnsi" w:hAnsiTheme="minorHAnsi" w:cstheme="minorHAnsi"/>
          <w:lang w:val="en-US"/>
        </w:rPr>
      </w:pPr>
      <w:r w:rsidRPr="00132C98">
        <w:rPr>
          <w:rFonts w:asciiTheme="minorHAnsi" w:hAnsiTheme="minorHAnsi" w:cstheme="minorHAnsi"/>
          <w:b/>
        </w:rPr>
        <w:t>Scope:</w:t>
      </w:r>
      <w:r w:rsidRPr="00132C98">
        <w:rPr>
          <w:rFonts w:asciiTheme="minorHAnsi" w:hAnsiTheme="minorHAnsi" w:cstheme="minorHAnsi"/>
        </w:rPr>
        <w:t xml:space="preserve"> </w:t>
      </w:r>
      <w:r w:rsidR="00125FC0" w:rsidRPr="00132C98">
        <w:rPr>
          <w:rFonts w:asciiTheme="minorHAnsi" w:hAnsiTheme="minorHAnsi" w:cstheme="minorHAnsi"/>
          <w:lang w:val="en-US"/>
        </w:rPr>
        <w:t>The scope includes a responsive navigation bar, hero section, about section, skills section, project showcase, contact form, footer, theme switching</w:t>
      </w:r>
      <w:r w:rsidR="0053708D" w:rsidRPr="0053708D">
        <w:rPr>
          <w:rFonts w:asciiTheme="minorHAnsi" w:hAnsiTheme="minorHAnsi" w:cstheme="minorHAnsi"/>
          <w:lang w:val="en-US"/>
        </w:rPr>
        <w:t xml:space="preserve"> </w:t>
      </w:r>
      <w:r w:rsidR="0053708D" w:rsidRPr="00132C98">
        <w:rPr>
          <w:rFonts w:asciiTheme="minorHAnsi" w:hAnsiTheme="minorHAnsi" w:cstheme="minorHAnsi"/>
          <w:lang w:val="en-US"/>
        </w:rPr>
        <w:t>and</w:t>
      </w:r>
      <w:r w:rsidR="00125FC0" w:rsidRPr="00132C98">
        <w:rPr>
          <w:rFonts w:asciiTheme="minorHAnsi" w:hAnsiTheme="minorHAnsi" w:cstheme="minorHAnsi"/>
          <w:lang w:val="en-US"/>
        </w:rPr>
        <w:t xml:space="preserve">, interactive navigation. The implementation was developed incrementally by converting the existing static website into </w:t>
      </w:r>
      <w:r w:rsidR="00F27C2C">
        <w:rPr>
          <w:rFonts w:asciiTheme="minorHAnsi" w:hAnsiTheme="minorHAnsi" w:cstheme="minorHAnsi"/>
          <w:lang w:val="en-US"/>
        </w:rPr>
        <w:t>responsive webpage</w:t>
      </w:r>
      <w:r w:rsidR="00125FC0" w:rsidRPr="00132C98">
        <w:rPr>
          <w:rFonts w:asciiTheme="minorHAnsi" w:hAnsiTheme="minorHAnsi" w:cstheme="minorHAnsi"/>
          <w:lang w:val="en-US"/>
        </w:rPr>
        <w:t>.</w:t>
      </w:r>
    </w:p>
    <w:p w14:paraId="3AE53ACA" w14:textId="617ACAA5" w:rsidR="00164CE4" w:rsidRPr="00132C98" w:rsidRDefault="00164CE4" w:rsidP="00164CE4">
      <w:pPr>
        <w:spacing w:after="123" w:line="259" w:lineRule="auto"/>
        <w:ind w:left="-5"/>
        <w:jc w:val="left"/>
        <w:rPr>
          <w:rFonts w:asciiTheme="minorHAnsi" w:hAnsiTheme="minorHAnsi" w:cstheme="minorHAnsi"/>
        </w:rPr>
      </w:pPr>
    </w:p>
    <w:p w14:paraId="041EDB01" w14:textId="3F92364E" w:rsidR="00734ED7" w:rsidRPr="00132C98" w:rsidRDefault="00E972BF" w:rsidP="00734ED7">
      <w:pPr>
        <w:spacing w:after="123" w:line="259" w:lineRule="auto"/>
        <w:ind w:left="-5"/>
        <w:jc w:val="left"/>
        <w:rPr>
          <w:rFonts w:asciiTheme="minorHAnsi" w:hAnsiTheme="minorHAnsi" w:cstheme="minorHAnsi"/>
          <w:lang w:val="en-US"/>
        </w:rPr>
      </w:pPr>
      <w:r w:rsidRPr="00132C98">
        <w:rPr>
          <w:rFonts w:asciiTheme="minorHAnsi" w:hAnsiTheme="minorHAnsi" w:cstheme="minorHAnsi"/>
          <w:b/>
          <w:bCs/>
          <w:lang w:val="en-IN"/>
        </w:rPr>
        <w:t>Methodology:</w:t>
      </w:r>
      <w:r w:rsidR="00734ED7" w:rsidRPr="00132C98">
        <w:rPr>
          <w:rFonts w:asciiTheme="minorHAnsi" w:eastAsiaTheme="minorEastAsia" w:hAnsiTheme="minorHAnsi" w:cstheme="minorHAnsi"/>
          <w:sz w:val="22"/>
          <w:szCs w:val="22"/>
          <w:lang w:val="en-US"/>
        </w:rPr>
        <w:t xml:space="preserve"> </w:t>
      </w:r>
      <w:r w:rsidR="00734ED7" w:rsidRPr="00132C98">
        <w:rPr>
          <w:rFonts w:asciiTheme="minorHAnsi" w:hAnsiTheme="minorHAnsi" w:cstheme="minorHAnsi"/>
          <w:lang w:val="en-US"/>
        </w:rPr>
        <w:t>The development process involved requirement identification, interface planning, component decomposition, React implementation, CSS styling, JavaScript-based interaction, responsive testing, debugging, and refinement. Vite was used as the React development and build environment.</w:t>
      </w:r>
    </w:p>
    <w:p w14:paraId="4D456608" w14:textId="2EC46638" w:rsidR="00E972BF" w:rsidRPr="00132C98" w:rsidRDefault="00E972BF" w:rsidP="00E972BF">
      <w:pPr>
        <w:spacing w:after="123" w:line="259" w:lineRule="auto"/>
        <w:ind w:left="-5"/>
        <w:jc w:val="left"/>
        <w:rPr>
          <w:rFonts w:asciiTheme="minorHAnsi" w:hAnsiTheme="minorHAnsi" w:cstheme="minorHAnsi"/>
          <w:b/>
          <w:bCs/>
          <w:lang w:val="en-IN"/>
        </w:rPr>
      </w:pPr>
    </w:p>
    <w:p w14:paraId="4415D834" w14:textId="7A3DA035" w:rsidR="00EC4F8F" w:rsidRPr="00132C98" w:rsidRDefault="00164CE4" w:rsidP="00EC4F8F">
      <w:pPr>
        <w:spacing w:after="118" w:line="259" w:lineRule="auto"/>
        <w:ind w:left="-5"/>
        <w:jc w:val="left"/>
        <w:rPr>
          <w:rFonts w:asciiTheme="minorHAnsi" w:hAnsiTheme="minorHAnsi" w:cstheme="minorHAnsi"/>
          <w:b/>
          <w:lang w:val="en-US"/>
        </w:rPr>
      </w:pPr>
      <w:r w:rsidRPr="00132C98">
        <w:rPr>
          <w:rFonts w:asciiTheme="minorHAnsi" w:hAnsiTheme="minorHAnsi" w:cstheme="minorHAnsi"/>
          <w:b/>
        </w:rPr>
        <w:t xml:space="preserve">Result: </w:t>
      </w:r>
      <w:r w:rsidR="00EC4F8F" w:rsidRPr="00132C98">
        <w:rPr>
          <w:rFonts w:asciiTheme="minorHAnsi" w:hAnsiTheme="minorHAnsi" w:cstheme="minorHAnsi"/>
          <w:bCs/>
          <w:lang w:val="en-US"/>
        </w:rPr>
        <w:t>The completed implementation provides a responsive and visually consistent portfolio interface with React components such as Navbar, Hero, About, Skills, Projects, Contact, and Footer. Interactive features include a responsive navigation menu, dark/light theme support, dynamic greeting, project rendering, form validation, reusable button and color styles.</w:t>
      </w:r>
    </w:p>
    <w:p w14:paraId="216AFAC4" w14:textId="15142A4B" w:rsidR="00164CE4" w:rsidRPr="00132C98" w:rsidRDefault="00164CE4" w:rsidP="00164CE4">
      <w:pPr>
        <w:spacing w:after="118" w:line="259" w:lineRule="auto"/>
        <w:ind w:left="-5"/>
        <w:jc w:val="left"/>
        <w:rPr>
          <w:rFonts w:asciiTheme="minorHAnsi" w:hAnsiTheme="minorHAnsi" w:cstheme="minorHAnsi"/>
          <w:b/>
        </w:rPr>
      </w:pPr>
    </w:p>
    <w:p w14:paraId="0C481F60" w14:textId="49434320" w:rsidR="00236516" w:rsidRDefault="00E972BF" w:rsidP="00C32B95">
      <w:pPr>
        <w:spacing w:after="118" w:line="259" w:lineRule="auto"/>
        <w:ind w:left="-5"/>
        <w:jc w:val="left"/>
        <w:rPr>
          <w:rFonts w:asciiTheme="minorHAnsi" w:hAnsiTheme="minorHAnsi" w:cstheme="minorHAnsi"/>
          <w:lang w:val="en-US"/>
        </w:rPr>
      </w:pPr>
      <w:r w:rsidRPr="00132C98">
        <w:rPr>
          <w:rFonts w:asciiTheme="minorHAnsi" w:hAnsiTheme="minorHAnsi" w:cstheme="minorHAnsi"/>
          <w:b/>
          <w:bCs/>
          <w:lang w:val="en-IN"/>
        </w:rPr>
        <w:t>Conclusion</w:t>
      </w:r>
      <w:r w:rsidR="00C32B95" w:rsidRPr="00132C98">
        <w:rPr>
          <w:rFonts w:asciiTheme="minorHAnsi" w:hAnsiTheme="minorHAnsi" w:cstheme="minorHAnsi"/>
          <w:b/>
          <w:bCs/>
          <w:lang w:val="en-IN"/>
        </w:rPr>
        <w:t xml:space="preserve">: </w:t>
      </w:r>
      <w:r w:rsidR="00C32B95" w:rsidRPr="00132C98">
        <w:rPr>
          <w:rFonts w:asciiTheme="minorHAnsi" w:hAnsiTheme="minorHAnsi" w:cstheme="minorHAnsi"/>
          <w:lang w:val="en-US"/>
        </w:rPr>
        <w:t>The project successfully demonstrates the practical application of modern frontend development concepts. It also provides a foundation for future enhancements such as backend-based contact handling, additional projects, improved accessibility, and deployment to a production hosting platform.</w:t>
      </w:r>
    </w:p>
    <w:p w14:paraId="3472F978" w14:textId="77777777" w:rsidR="00236516" w:rsidRDefault="00236516">
      <w:pPr>
        <w:spacing w:line="240" w:lineRule="auto"/>
        <w:jc w:val="left"/>
        <w:rPr>
          <w:rFonts w:asciiTheme="minorHAnsi" w:hAnsiTheme="minorHAnsi" w:cstheme="minorHAnsi"/>
          <w:lang w:val="en-US"/>
        </w:rPr>
      </w:pPr>
      <w:r>
        <w:rPr>
          <w:rFonts w:asciiTheme="minorHAnsi" w:hAnsiTheme="minorHAnsi" w:cstheme="minorHAnsi"/>
          <w:lang w:val="en-US"/>
        </w:rPr>
        <w:br w:type="page"/>
      </w:r>
    </w:p>
    <w:sdt>
      <w:sdtPr>
        <w:rPr>
          <w:rFonts w:asciiTheme="minorHAnsi" w:eastAsia="Times New Roman" w:hAnsiTheme="minorHAnsi" w:cstheme="minorHAnsi"/>
          <w:b/>
          <w:bCs/>
          <w:i w:val="0"/>
          <w:iCs w:val="0"/>
          <w:color w:val="auto"/>
          <w:sz w:val="24"/>
          <w:szCs w:val="24"/>
          <w:lang w:val="en-GB"/>
        </w:rPr>
        <w:id w:val="915829267"/>
        <w:docPartObj>
          <w:docPartGallery w:val="Table of Contents"/>
          <w:docPartUnique/>
        </w:docPartObj>
      </w:sdtPr>
      <w:sdtEndPr>
        <w:rPr>
          <w:rFonts w:ascii="Times New Roman" w:hAnsi="Times New Roman" w:cs="Times New Roman"/>
          <w:noProof/>
        </w:rPr>
      </w:sdtEndPr>
      <w:sdtContent>
        <w:p w14:paraId="085709A6" w14:textId="0CC165FB" w:rsidR="00236516" w:rsidRPr="00883E11" w:rsidRDefault="00236516" w:rsidP="00883E11">
          <w:pPr>
            <w:pStyle w:val="TOCHeading"/>
            <w:jc w:val="center"/>
            <w:rPr>
              <w:rFonts w:asciiTheme="minorHAnsi" w:hAnsiTheme="minorHAnsi" w:cstheme="minorHAnsi"/>
              <w:b/>
              <w:bCs/>
              <w:color w:val="auto"/>
            </w:rPr>
          </w:pPr>
          <w:r w:rsidRPr="00883E11">
            <w:rPr>
              <w:rFonts w:asciiTheme="minorHAnsi" w:hAnsiTheme="minorHAnsi" w:cstheme="minorHAnsi"/>
              <w:b/>
              <w:bCs/>
              <w:color w:val="auto"/>
            </w:rPr>
            <w:t>Table of Contents</w:t>
          </w:r>
        </w:p>
        <w:p w14:paraId="57D370B2" w14:textId="023379AF" w:rsidR="009F5860" w:rsidRDefault="00236516">
          <w:pPr>
            <w:pStyle w:val="TOC1"/>
            <w:rPr>
              <w:rFonts w:asciiTheme="minorHAnsi" w:eastAsiaTheme="minorEastAsia" w:hAnsiTheme="minorHAnsi" w:cstheme="minorBidi"/>
              <w:b w:val="0"/>
              <w:noProof/>
              <w:kern w:val="2"/>
              <w:lang w:val="en-IN" w:eastAsia="en-IN" w:bidi="ml-IN"/>
              <w14:ligatures w14:val="standardContextual"/>
            </w:rPr>
          </w:pPr>
          <w:r>
            <w:fldChar w:fldCharType="begin"/>
          </w:r>
          <w:r>
            <w:instrText xml:space="preserve"> TOC \o "1-3" \h \z \u </w:instrText>
          </w:r>
          <w:r>
            <w:fldChar w:fldCharType="separate"/>
          </w:r>
          <w:hyperlink w:anchor="_Toc240406755" w:history="1">
            <w:r w:rsidR="009F5860" w:rsidRPr="00E47FAD">
              <w:rPr>
                <w:rStyle w:val="Hyperlink"/>
                <w:rFonts w:cs="Arial"/>
                <w:noProof/>
                <w:lang w:val="en-US"/>
              </w:rPr>
              <w:t>Declaration</w:t>
            </w:r>
            <w:r w:rsidR="009F5860">
              <w:rPr>
                <w:noProof/>
                <w:webHidden/>
              </w:rPr>
              <w:tab/>
            </w:r>
            <w:r w:rsidR="009F5860">
              <w:rPr>
                <w:noProof/>
                <w:webHidden/>
              </w:rPr>
              <w:fldChar w:fldCharType="begin"/>
            </w:r>
            <w:r w:rsidR="009F5860">
              <w:rPr>
                <w:noProof/>
                <w:webHidden/>
              </w:rPr>
              <w:instrText xml:space="preserve"> PAGEREF _Toc240406755 \h </w:instrText>
            </w:r>
            <w:r w:rsidR="009F5860">
              <w:rPr>
                <w:noProof/>
                <w:webHidden/>
              </w:rPr>
            </w:r>
            <w:r w:rsidR="009F5860">
              <w:rPr>
                <w:noProof/>
                <w:webHidden/>
              </w:rPr>
              <w:fldChar w:fldCharType="separate"/>
            </w:r>
            <w:r w:rsidR="009F5860">
              <w:rPr>
                <w:noProof/>
                <w:webHidden/>
              </w:rPr>
              <w:t>ii</w:t>
            </w:r>
            <w:r w:rsidR="009F5860">
              <w:rPr>
                <w:noProof/>
                <w:webHidden/>
              </w:rPr>
              <w:fldChar w:fldCharType="end"/>
            </w:r>
          </w:hyperlink>
        </w:p>
        <w:p w14:paraId="65973454" w14:textId="41B277CD" w:rsidR="009F5860" w:rsidRDefault="009F5860">
          <w:pPr>
            <w:pStyle w:val="TOC1"/>
            <w:rPr>
              <w:rFonts w:asciiTheme="minorHAnsi" w:eastAsiaTheme="minorEastAsia" w:hAnsiTheme="minorHAnsi" w:cstheme="minorBidi"/>
              <w:b w:val="0"/>
              <w:noProof/>
              <w:kern w:val="2"/>
              <w:lang w:val="en-IN" w:eastAsia="en-IN" w:bidi="ml-IN"/>
              <w14:ligatures w14:val="standardContextual"/>
            </w:rPr>
          </w:pPr>
          <w:hyperlink w:anchor="_Toc240406756" w:history="1">
            <w:r w:rsidRPr="00E47FAD">
              <w:rPr>
                <w:rStyle w:val="Hyperlink"/>
                <w:noProof/>
              </w:rPr>
              <w:t>Acknowledgements</w:t>
            </w:r>
            <w:r>
              <w:rPr>
                <w:noProof/>
                <w:webHidden/>
              </w:rPr>
              <w:tab/>
            </w:r>
            <w:r>
              <w:rPr>
                <w:noProof/>
                <w:webHidden/>
              </w:rPr>
              <w:fldChar w:fldCharType="begin"/>
            </w:r>
            <w:r>
              <w:rPr>
                <w:noProof/>
                <w:webHidden/>
              </w:rPr>
              <w:instrText xml:space="preserve"> PAGEREF _Toc240406756 \h </w:instrText>
            </w:r>
            <w:r>
              <w:rPr>
                <w:noProof/>
                <w:webHidden/>
              </w:rPr>
            </w:r>
            <w:r>
              <w:rPr>
                <w:noProof/>
                <w:webHidden/>
              </w:rPr>
              <w:fldChar w:fldCharType="separate"/>
            </w:r>
            <w:r>
              <w:rPr>
                <w:noProof/>
                <w:webHidden/>
              </w:rPr>
              <w:t>iii</w:t>
            </w:r>
            <w:r>
              <w:rPr>
                <w:noProof/>
                <w:webHidden/>
              </w:rPr>
              <w:fldChar w:fldCharType="end"/>
            </w:r>
          </w:hyperlink>
        </w:p>
        <w:p w14:paraId="74BF6848" w14:textId="1233E47C" w:rsidR="009F5860" w:rsidRDefault="009F5860">
          <w:pPr>
            <w:pStyle w:val="TOC1"/>
            <w:rPr>
              <w:rFonts w:asciiTheme="minorHAnsi" w:eastAsiaTheme="minorEastAsia" w:hAnsiTheme="minorHAnsi" w:cstheme="minorBidi"/>
              <w:b w:val="0"/>
              <w:noProof/>
              <w:kern w:val="2"/>
              <w:lang w:val="en-IN" w:eastAsia="en-IN" w:bidi="ml-IN"/>
              <w14:ligatures w14:val="standardContextual"/>
            </w:rPr>
          </w:pPr>
          <w:hyperlink w:anchor="_Toc240406757" w:history="1">
            <w:r w:rsidRPr="00E47FAD">
              <w:rPr>
                <w:rStyle w:val="Hyperlink"/>
                <w:noProof/>
              </w:rPr>
              <w:t>Abstract</w:t>
            </w:r>
            <w:r>
              <w:rPr>
                <w:noProof/>
                <w:webHidden/>
              </w:rPr>
              <w:tab/>
            </w:r>
            <w:r>
              <w:rPr>
                <w:noProof/>
                <w:webHidden/>
              </w:rPr>
              <w:fldChar w:fldCharType="begin"/>
            </w:r>
            <w:r>
              <w:rPr>
                <w:noProof/>
                <w:webHidden/>
              </w:rPr>
              <w:instrText xml:space="preserve"> PAGEREF _Toc240406757 \h </w:instrText>
            </w:r>
            <w:r>
              <w:rPr>
                <w:noProof/>
                <w:webHidden/>
              </w:rPr>
            </w:r>
            <w:r>
              <w:rPr>
                <w:noProof/>
                <w:webHidden/>
              </w:rPr>
              <w:fldChar w:fldCharType="separate"/>
            </w:r>
            <w:r>
              <w:rPr>
                <w:noProof/>
                <w:webHidden/>
              </w:rPr>
              <w:t>iv</w:t>
            </w:r>
            <w:r>
              <w:rPr>
                <w:noProof/>
                <w:webHidden/>
              </w:rPr>
              <w:fldChar w:fldCharType="end"/>
            </w:r>
          </w:hyperlink>
        </w:p>
        <w:p w14:paraId="6E109654" w14:textId="4FCD1786" w:rsidR="009F5860" w:rsidRDefault="009F5860">
          <w:pPr>
            <w:pStyle w:val="TOC1"/>
            <w:rPr>
              <w:rFonts w:asciiTheme="minorHAnsi" w:eastAsiaTheme="minorEastAsia" w:hAnsiTheme="minorHAnsi" w:cstheme="minorBidi"/>
              <w:b w:val="0"/>
              <w:noProof/>
              <w:kern w:val="2"/>
              <w:lang w:val="en-IN" w:eastAsia="en-IN" w:bidi="ml-IN"/>
              <w14:ligatures w14:val="standardContextual"/>
            </w:rPr>
          </w:pPr>
          <w:hyperlink w:anchor="_Toc240406758" w:history="1">
            <w:r w:rsidRPr="00E47FAD">
              <w:rPr>
                <w:rStyle w:val="Hyperlink"/>
                <w:noProof/>
                <w:lang w:val="en-IN"/>
              </w:rPr>
              <w:t>1.Introduction</w:t>
            </w:r>
            <w:r>
              <w:rPr>
                <w:noProof/>
                <w:webHidden/>
              </w:rPr>
              <w:tab/>
            </w:r>
            <w:r>
              <w:rPr>
                <w:noProof/>
                <w:webHidden/>
              </w:rPr>
              <w:fldChar w:fldCharType="begin"/>
            </w:r>
            <w:r>
              <w:rPr>
                <w:noProof/>
                <w:webHidden/>
              </w:rPr>
              <w:instrText xml:space="preserve"> PAGEREF _Toc240406758 \h </w:instrText>
            </w:r>
            <w:r>
              <w:rPr>
                <w:noProof/>
                <w:webHidden/>
              </w:rPr>
            </w:r>
            <w:r>
              <w:rPr>
                <w:noProof/>
                <w:webHidden/>
              </w:rPr>
              <w:fldChar w:fldCharType="separate"/>
            </w:r>
            <w:r>
              <w:rPr>
                <w:noProof/>
                <w:webHidden/>
              </w:rPr>
              <w:t>1</w:t>
            </w:r>
            <w:r>
              <w:rPr>
                <w:noProof/>
                <w:webHidden/>
              </w:rPr>
              <w:fldChar w:fldCharType="end"/>
            </w:r>
          </w:hyperlink>
        </w:p>
        <w:p w14:paraId="0D63FE3E" w14:textId="1616B1DA"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59" w:history="1">
            <w:r w:rsidRPr="00E47FAD">
              <w:rPr>
                <w:rStyle w:val="Hyperlink"/>
                <w:rFonts w:cstheme="minorHAnsi"/>
                <w:noProof/>
                <w:lang w:val="en-US"/>
              </w:rPr>
              <w:t>1.1 Background</w:t>
            </w:r>
            <w:r>
              <w:rPr>
                <w:noProof/>
                <w:webHidden/>
              </w:rPr>
              <w:tab/>
            </w:r>
            <w:r>
              <w:rPr>
                <w:noProof/>
                <w:webHidden/>
              </w:rPr>
              <w:fldChar w:fldCharType="begin"/>
            </w:r>
            <w:r>
              <w:rPr>
                <w:noProof/>
                <w:webHidden/>
              </w:rPr>
              <w:instrText xml:space="preserve"> PAGEREF _Toc240406759 \h </w:instrText>
            </w:r>
            <w:r>
              <w:rPr>
                <w:noProof/>
                <w:webHidden/>
              </w:rPr>
            </w:r>
            <w:r>
              <w:rPr>
                <w:noProof/>
                <w:webHidden/>
              </w:rPr>
              <w:fldChar w:fldCharType="separate"/>
            </w:r>
            <w:r>
              <w:rPr>
                <w:noProof/>
                <w:webHidden/>
              </w:rPr>
              <w:t>1</w:t>
            </w:r>
            <w:r>
              <w:rPr>
                <w:noProof/>
                <w:webHidden/>
              </w:rPr>
              <w:fldChar w:fldCharType="end"/>
            </w:r>
          </w:hyperlink>
        </w:p>
        <w:p w14:paraId="501D4F63" w14:textId="5E97F135"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60" w:history="1">
            <w:r w:rsidRPr="00E47FAD">
              <w:rPr>
                <w:rStyle w:val="Hyperlink"/>
                <w:rFonts w:cstheme="minorHAnsi"/>
                <w:noProof/>
                <w:lang w:val="en-US"/>
              </w:rPr>
              <w:t>1.2 Project Overview</w:t>
            </w:r>
            <w:r>
              <w:rPr>
                <w:noProof/>
                <w:webHidden/>
              </w:rPr>
              <w:tab/>
            </w:r>
            <w:r>
              <w:rPr>
                <w:noProof/>
                <w:webHidden/>
              </w:rPr>
              <w:fldChar w:fldCharType="begin"/>
            </w:r>
            <w:r>
              <w:rPr>
                <w:noProof/>
                <w:webHidden/>
              </w:rPr>
              <w:instrText xml:space="preserve"> PAGEREF _Toc240406760 \h </w:instrText>
            </w:r>
            <w:r>
              <w:rPr>
                <w:noProof/>
                <w:webHidden/>
              </w:rPr>
            </w:r>
            <w:r>
              <w:rPr>
                <w:noProof/>
                <w:webHidden/>
              </w:rPr>
              <w:fldChar w:fldCharType="separate"/>
            </w:r>
            <w:r>
              <w:rPr>
                <w:noProof/>
                <w:webHidden/>
              </w:rPr>
              <w:t>1</w:t>
            </w:r>
            <w:r>
              <w:rPr>
                <w:noProof/>
                <w:webHidden/>
              </w:rPr>
              <w:fldChar w:fldCharType="end"/>
            </w:r>
          </w:hyperlink>
        </w:p>
        <w:p w14:paraId="0F7B7205" w14:textId="493E5F49"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61" w:history="1">
            <w:r w:rsidRPr="00E47FAD">
              <w:rPr>
                <w:rStyle w:val="Hyperlink"/>
                <w:rFonts w:cstheme="minorHAnsi"/>
                <w:noProof/>
                <w:lang w:val="en-US"/>
              </w:rPr>
              <w:t>1.3 Technologies Used</w:t>
            </w:r>
            <w:r>
              <w:rPr>
                <w:noProof/>
                <w:webHidden/>
              </w:rPr>
              <w:tab/>
            </w:r>
            <w:r>
              <w:rPr>
                <w:noProof/>
                <w:webHidden/>
              </w:rPr>
              <w:fldChar w:fldCharType="begin"/>
            </w:r>
            <w:r>
              <w:rPr>
                <w:noProof/>
                <w:webHidden/>
              </w:rPr>
              <w:instrText xml:space="preserve"> PAGEREF _Toc240406761 \h </w:instrText>
            </w:r>
            <w:r>
              <w:rPr>
                <w:noProof/>
                <w:webHidden/>
              </w:rPr>
            </w:r>
            <w:r>
              <w:rPr>
                <w:noProof/>
                <w:webHidden/>
              </w:rPr>
              <w:fldChar w:fldCharType="separate"/>
            </w:r>
            <w:r>
              <w:rPr>
                <w:noProof/>
                <w:webHidden/>
              </w:rPr>
              <w:t>1</w:t>
            </w:r>
            <w:r>
              <w:rPr>
                <w:noProof/>
                <w:webHidden/>
              </w:rPr>
              <w:fldChar w:fldCharType="end"/>
            </w:r>
          </w:hyperlink>
        </w:p>
        <w:p w14:paraId="0DD1D042" w14:textId="6C3238EF"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62" w:history="1">
            <w:r w:rsidRPr="00E47FAD">
              <w:rPr>
                <w:rStyle w:val="Hyperlink"/>
                <w:rFonts w:cstheme="minorHAnsi"/>
                <w:noProof/>
                <w:lang w:val="en-US"/>
              </w:rPr>
              <w:t>1.4 Objectives</w:t>
            </w:r>
            <w:r>
              <w:rPr>
                <w:noProof/>
                <w:webHidden/>
              </w:rPr>
              <w:tab/>
            </w:r>
            <w:r>
              <w:rPr>
                <w:noProof/>
                <w:webHidden/>
              </w:rPr>
              <w:fldChar w:fldCharType="begin"/>
            </w:r>
            <w:r>
              <w:rPr>
                <w:noProof/>
                <w:webHidden/>
              </w:rPr>
              <w:instrText xml:space="preserve"> PAGEREF _Toc240406762 \h </w:instrText>
            </w:r>
            <w:r>
              <w:rPr>
                <w:noProof/>
                <w:webHidden/>
              </w:rPr>
            </w:r>
            <w:r>
              <w:rPr>
                <w:noProof/>
                <w:webHidden/>
              </w:rPr>
              <w:fldChar w:fldCharType="separate"/>
            </w:r>
            <w:r>
              <w:rPr>
                <w:noProof/>
                <w:webHidden/>
              </w:rPr>
              <w:t>1</w:t>
            </w:r>
            <w:r>
              <w:rPr>
                <w:noProof/>
                <w:webHidden/>
              </w:rPr>
              <w:fldChar w:fldCharType="end"/>
            </w:r>
          </w:hyperlink>
        </w:p>
        <w:p w14:paraId="452F2E6C" w14:textId="064E690F" w:rsidR="009F5860" w:rsidRDefault="009F5860">
          <w:pPr>
            <w:pStyle w:val="TOC1"/>
            <w:rPr>
              <w:rFonts w:asciiTheme="minorHAnsi" w:eastAsiaTheme="minorEastAsia" w:hAnsiTheme="minorHAnsi" w:cstheme="minorBidi"/>
              <w:b w:val="0"/>
              <w:noProof/>
              <w:kern w:val="2"/>
              <w:lang w:val="en-IN" w:eastAsia="en-IN" w:bidi="ml-IN"/>
              <w14:ligatures w14:val="standardContextual"/>
            </w:rPr>
          </w:pPr>
          <w:hyperlink w:anchor="_Toc240406763" w:history="1">
            <w:r w:rsidRPr="00E47FAD">
              <w:rPr>
                <w:rStyle w:val="Hyperlink"/>
                <w:noProof/>
                <w:lang w:val="en-US"/>
              </w:rPr>
              <w:t>2. Literature Review</w:t>
            </w:r>
            <w:r>
              <w:rPr>
                <w:noProof/>
                <w:webHidden/>
              </w:rPr>
              <w:tab/>
            </w:r>
            <w:r>
              <w:rPr>
                <w:noProof/>
                <w:webHidden/>
              </w:rPr>
              <w:fldChar w:fldCharType="begin"/>
            </w:r>
            <w:r>
              <w:rPr>
                <w:noProof/>
                <w:webHidden/>
              </w:rPr>
              <w:instrText xml:space="preserve"> PAGEREF _Toc240406763 \h </w:instrText>
            </w:r>
            <w:r>
              <w:rPr>
                <w:noProof/>
                <w:webHidden/>
              </w:rPr>
            </w:r>
            <w:r>
              <w:rPr>
                <w:noProof/>
                <w:webHidden/>
              </w:rPr>
              <w:fldChar w:fldCharType="separate"/>
            </w:r>
            <w:r>
              <w:rPr>
                <w:noProof/>
                <w:webHidden/>
              </w:rPr>
              <w:t>3</w:t>
            </w:r>
            <w:r>
              <w:rPr>
                <w:noProof/>
                <w:webHidden/>
              </w:rPr>
              <w:fldChar w:fldCharType="end"/>
            </w:r>
          </w:hyperlink>
        </w:p>
        <w:p w14:paraId="3E14B2C9" w14:textId="52F66F6B"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64" w:history="1">
            <w:r w:rsidRPr="00E47FAD">
              <w:rPr>
                <w:rStyle w:val="Hyperlink"/>
                <w:rFonts w:cstheme="minorHAnsi"/>
                <w:noProof/>
                <w:lang w:val="en-US"/>
              </w:rPr>
              <w:t>2.1 Design Principles Applied</w:t>
            </w:r>
            <w:r>
              <w:rPr>
                <w:noProof/>
                <w:webHidden/>
              </w:rPr>
              <w:tab/>
            </w:r>
            <w:r>
              <w:rPr>
                <w:noProof/>
                <w:webHidden/>
              </w:rPr>
              <w:fldChar w:fldCharType="begin"/>
            </w:r>
            <w:r>
              <w:rPr>
                <w:noProof/>
                <w:webHidden/>
              </w:rPr>
              <w:instrText xml:space="preserve"> PAGEREF _Toc240406764 \h </w:instrText>
            </w:r>
            <w:r>
              <w:rPr>
                <w:noProof/>
                <w:webHidden/>
              </w:rPr>
            </w:r>
            <w:r>
              <w:rPr>
                <w:noProof/>
                <w:webHidden/>
              </w:rPr>
              <w:fldChar w:fldCharType="separate"/>
            </w:r>
            <w:r>
              <w:rPr>
                <w:noProof/>
                <w:webHidden/>
              </w:rPr>
              <w:t>3</w:t>
            </w:r>
            <w:r>
              <w:rPr>
                <w:noProof/>
                <w:webHidden/>
              </w:rPr>
              <w:fldChar w:fldCharType="end"/>
            </w:r>
          </w:hyperlink>
        </w:p>
        <w:p w14:paraId="3B1BA2C9" w14:textId="25349B2D" w:rsidR="009F5860" w:rsidRDefault="009F5860">
          <w:pPr>
            <w:pStyle w:val="TOC1"/>
            <w:rPr>
              <w:rFonts w:asciiTheme="minorHAnsi" w:eastAsiaTheme="minorEastAsia" w:hAnsiTheme="minorHAnsi" w:cstheme="minorBidi"/>
              <w:b w:val="0"/>
              <w:noProof/>
              <w:kern w:val="2"/>
              <w:lang w:val="en-IN" w:eastAsia="en-IN" w:bidi="ml-IN"/>
              <w14:ligatures w14:val="standardContextual"/>
            </w:rPr>
          </w:pPr>
          <w:hyperlink w:anchor="_Toc240406765" w:history="1">
            <w:r w:rsidRPr="00E47FAD">
              <w:rPr>
                <w:rStyle w:val="Hyperlink"/>
                <w:noProof/>
                <w:lang w:val="en-US"/>
              </w:rPr>
              <w:t>3. Problem Statement</w:t>
            </w:r>
            <w:r>
              <w:rPr>
                <w:noProof/>
                <w:webHidden/>
              </w:rPr>
              <w:tab/>
            </w:r>
            <w:r>
              <w:rPr>
                <w:noProof/>
                <w:webHidden/>
              </w:rPr>
              <w:fldChar w:fldCharType="begin"/>
            </w:r>
            <w:r>
              <w:rPr>
                <w:noProof/>
                <w:webHidden/>
              </w:rPr>
              <w:instrText xml:space="preserve"> PAGEREF _Toc240406765 \h </w:instrText>
            </w:r>
            <w:r>
              <w:rPr>
                <w:noProof/>
                <w:webHidden/>
              </w:rPr>
            </w:r>
            <w:r>
              <w:rPr>
                <w:noProof/>
                <w:webHidden/>
              </w:rPr>
              <w:fldChar w:fldCharType="separate"/>
            </w:r>
            <w:r>
              <w:rPr>
                <w:noProof/>
                <w:webHidden/>
              </w:rPr>
              <w:t>4</w:t>
            </w:r>
            <w:r>
              <w:rPr>
                <w:noProof/>
                <w:webHidden/>
              </w:rPr>
              <w:fldChar w:fldCharType="end"/>
            </w:r>
          </w:hyperlink>
        </w:p>
        <w:p w14:paraId="2E40C3B9" w14:textId="07FB3698"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66" w:history="1">
            <w:r w:rsidRPr="00E47FAD">
              <w:rPr>
                <w:rStyle w:val="Hyperlink"/>
                <w:rFonts w:cstheme="minorHAnsi"/>
                <w:noProof/>
                <w:lang w:val="en-US"/>
              </w:rPr>
              <w:t>3.1 Problem Definition</w:t>
            </w:r>
            <w:r>
              <w:rPr>
                <w:noProof/>
                <w:webHidden/>
              </w:rPr>
              <w:tab/>
            </w:r>
            <w:r>
              <w:rPr>
                <w:noProof/>
                <w:webHidden/>
              </w:rPr>
              <w:fldChar w:fldCharType="begin"/>
            </w:r>
            <w:r>
              <w:rPr>
                <w:noProof/>
                <w:webHidden/>
              </w:rPr>
              <w:instrText xml:space="preserve"> PAGEREF _Toc240406766 \h </w:instrText>
            </w:r>
            <w:r>
              <w:rPr>
                <w:noProof/>
                <w:webHidden/>
              </w:rPr>
            </w:r>
            <w:r>
              <w:rPr>
                <w:noProof/>
                <w:webHidden/>
              </w:rPr>
              <w:fldChar w:fldCharType="separate"/>
            </w:r>
            <w:r>
              <w:rPr>
                <w:noProof/>
                <w:webHidden/>
              </w:rPr>
              <w:t>4</w:t>
            </w:r>
            <w:r>
              <w:rPr>
                <w:noProof/>
                <w:webHidden/>
              </w:rPr>
              <w:fldChar w:fldCharType="end"/>
            </w:r>
          </w:hyperlink>
        </w:p>
        <w:p w14:paraId="05A16DB9" w14:textId="3E090FF1"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67" w:history="1">
            <w:r w:rsidRPr="00E47FAD">
              <w:rPr>
                <w:rStyle w:val="Hyperlink"/>
                <w:rFonts w:cstheme="minorHAnsi"/>
                <w:noProof/>
                <w:lang w:val="en-US"/>
              </w:rPr>
              <w:t>3.2 Challenges Identified</w:t>
            </w:r>
            <w:r>
              <w:rPr>
                <w:noProof/>
                <w:webHidden/>
              </w:rPr>
              <w:tab/>
            </w:r>
            <w:r>
              <w:rPr>
                <w:noProof/>
                <w:webHidden/>
              </w:rPr>
              <w:fldChar w:fldCharType="begin"/>
            </w:r>
            <w:r>
              <w:rPr>
                <w:noProof/>
                <w:webHidden/>
              </w:rPr>
              <w:instrText xml:space="preserve"> PAGEREF _Toc240406767 \h </w:instrText>
            </w:r>
            <w:r>
              <w:rPr>
                <w:noProof/>
                <w:webHidden/>
              </w:rPr>
            </w:r>
            <w:r>
              <w:rPr>
                <w:noProof/>
                <w:webHidden/>
              </w:rPr>
              <w:fldChar w:fldCharType="separate"/>
            </w:r>
            <w:r>
              <w:rPr>
                <w:noProof/>
                <w:webHidden/>
              </w:rPr>
              <w:t>4</w:t>
            </w:r>
            <w:r>
              <w:rPr>
                <w:noProof/>
                <w:webHidden/>
              </w:rPr>
              <w:fldChar w:fldCharType="end"/>
            </w:r>
          </w:hyperlink>
        </w:p>
        <w:p w14:paraId="1CFAF9B2" w14:textId="583ABEEE" w:rsidR="009F5860" w:rsidRDefault="009F5860">
          <w:pPr>
            <w:pStyle w:val="TOC1"/>
            <w:rPr>
              <w:rFonts w:asciiTheme="minorHAnsi" w:eastAsiaTheme="minorEastAsia" w:hAnsiTheme="minorHAnsi" w:cstheme="minorBidi"/>
              <w:b w:val="0"/>
              <w:noProof/>
              <w:kern w:val="2"/>
              <w:lang w:val="en-IN" w:eastAsia="en-IN" w:bidi="ml-IN"/>
              <w14:ligatures w14:val="standardContextual"/>
            </w:rPr>
          </w:pPr>
          <w:hyperlink w:anchor="_Toc240406768" w:history="1">
            <w:r w:rsidRPr="00E47FAD">
              <w:rPr>
                <w:rStyle w:val="Hyperlink"/>
                <w:noProof/>
                <w:lang w:val="en-US"/>
              </w:rPr>
              <w:t>4. Problem Solving / Methodology</w:t>
            </w:r>
            <w:r>
              <w:rPr>
                <w:noProof/>
                <w:webHidden/>
              </w:rPr>
              <w:tab/>
            </w:r>
            <w:r>
              <w:rPr>
                <w:noProof/>
                <w:webHidden/>
              </w:rPr>
              <w:fldChar w:fldCharType="begin"/>
            </w:r>
            <w:r>
              <w:rPr>
                <w:noProof/>
                <w:webHidden/>
              </w:rPr>
              <w:instrText xml:space="preserve"> PAGEREF _Toc240406768 \h </w:instrText>
            </w:r>
            <w:r>
              <w:rPr>
                <w:noProof/>
                <w:webHidden/>
              </w:rPr>
            </w:r>
            <w:r>
              <w:rPr>
                <w:noProof/>
                <w:webHidden/>
              </w:rPr>
              <w:fldChar w:fldCharType="separate"/>
            </w:r>
            <w:r>
              <w:rPr>
                <w:noProof/>
                <w:webHidden/>
              </w:rPr>
              <w:t>5</w:t>
            </w:r>
            <w:r>
              <w:rPr>
                <w:noProof/>
                <w:webHidden/>
              </w:rPr>
              <w:fldChar w:fldCharType="end"/>
            </w:r>
          </w:hyperlink>
        </w:p>
        <w:p w14:paraId="6349F0F0" w14:textId="14A18A10"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69" w:history="1">
            <w:r w:rsidRPr="00E47FAD">
              <w:rPr>
                <w:rStyle w:val="Hyperlink"/>
                <w:rFonts w:cstheme="minorHAnsi"/>
                <w:noProof/>
                <w:lang w:val="en-US"/>
              </w:rPr>
              <w:t>4.1 Development Approach</w:t>
            </w:r>
            <w:r>
              <w:rPr>
                <w:noProof/>
                <w:webHidden/>
              </w:rPr>
              <w:tab/>
            </w:r>
            <w:r>
              <w:rPr>
                <w:noProof/>
                <w:webHidden/>
              </w:rPr>
              <w:fldChar w:fldCharType="begin"/>
            </w:r>
            <w:r>
              <w:rPr>
                <w:noProof/>
                <w:webHidden/>
              </w:rPr>
              <w:instrText xml:space="preserve"> PAGEREF _Toc240406769 \h </w:instrText>
            </w:r>
            <w:r>
              <w:rPr>
                <w:noProof/>
                <w:webHidden/>
              </w:rPr>
            </w:r>
            <w:r>
              <w:rPr>
                <w:noProof/>
                <w:webHidden/>
              </w:rPr>
              <w:fldChar w:fldCharType="separate"/>
            </w:r>
            <w:r>
              <w:rPr>
                <w:noProof/>
                <w:webHidden/>
              </w:rPr>
              <w:t>5</w:t>
            </w:r>
            <w:r>
              <w:rPr>
                <w:noProof/>
                <w:webHidden/>
              </w:rPr>
              <w:fldChar w:fldCharType="end"/>
            </w:r>
          </w:hyperlink>
        </w:p>
        <w:p w14:paraId="26AD07C6" w14:textId="1ABC03A4"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70" w:history="1">
            <w:r w:rsidRPr="00E47FAD">
              <w:rPr>
                <w:rStyle w:val="Hyperlink"/>
                <w:rFonts w:cstheme="minorHAnsi"/>
                <w:noProof/>
                <w:lang w:val="en-US"/>
              </w:rPr>
              <w:t>4.2 Component Architecture</w:t>
            </w:r>
            <w:r>
              <w:rPr>
                <w:noProof/>
                <w:webHidden/>
              </w:rPr>
              <w:tab/>
            </w:r>
            <w:r>
              <w:rPr>
                <w:noProof/>
                <w:webHidden/>
              </w:rPr>
              <w:fldChar w:fldCharType="begin"/>
            </w:r>
            <w:r>
              <w:rPr>
                <w:noProof/>
                <w:webHidden/>
              </w:rPr>
              <w:instrText xml:space="preserve"> PAGEREF _Toc240406770 \h </w:instrText>
            </w:r>
            <w:r>
              <w:rPr>
                <w:noProof/>
                <w:webHidden/>
              </w:rPr>
            </w:r>
            <w:r>
              <w:rPr>
                <w:noProof/>
                <w:webHidden/>
              </w:rPr>
              <w:fldChar w:fldCharType="separate"/>
            </w:r>
            <w:r>
              <w:rPr>
                <w:noProof/>
                <w:webHidden/>
              </w:rPr>
              <w:t>5</w:t>
            </w:r>
            <w:r>
              <w:rPr>
                <w:noProof/>
                <w:webHidden/>
              </w:rPr>
              <w:fldChar w:fldCharType="end"/>
            </w:r>
          </w:hyperlink>
        </w:p>
        <w:p w14:paraId="570FEF93" w14:textId="0B887346"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71" w:history="1">
            <w:r w:rsidRPr="00E47FAD">
              <w:rPr>
                <w:rStyle w:val="Hyperlink"/>
                <w:rFonts w:cstheme="minorHAnsi"/>
                <w:noProof/>
                <w:lang w:val="en-US"/>
              </w:rPr>
              <w:t>4.3 Styling Strategy</w:t>
            </w:r>
            <w:r>
              <w:rPr>
                <w:noProof/>
                <w:webHidden/>
              </w:rPr>
              <w:tab/>
            </w:r>
            <w:r>
              <w:rPr>
                <w:noProof/>
                <w:webHidden/>
              </w:rPr>
              <w:fldChar w:fldCharType="begin"/>
            </w:r>
            <w:r>
              <w:rPr>
                <w:noProof/>
                <w:webHidden/>
              </w:rPr>
              <w:instrText xml:space="preserve"> PAGEREF _Toc240406771 \h </w:instrText>
            </w:r>
            <w:r>
              <w:rPr>
                <w:noProof/>
                <w:webHidden/>
              </w:rPr>
            </w:r>
            <w:r>
              <w:rPr>
                <w:noProof/>
                <w:webHidden/>
              </w:rPr>
              <w:fldChar w:fldCharType="separate"/>
            </w:r>
            <w:r>
              <w:rPr>
                <w:noProof/>
                <w:webHidden/>
              </w:rPr>
              <w:t>5</w:t>
            </w:r>
            <w:r>
              <w:rPr>
                <w:noProof/>
                <w:webHidden/>
              </w:rPr>
              <w:fldChar w:fldCharType="end"/>
            </w:r>
          </w:hyperlink>
        </w:p>
        <w:p w14:paraId="1966C088" w14:textId="7E9F701A"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72" w:history="1">
            <w:r w:rsidRPr="00E47FAD">
              <w:rPr>
                <w:rStyle w:val="Hyperlink"/>
                <w:rFonts w:cstheme="minorHAnsi"/>
                <w:noProof/>
                <w:lang w:val="en-US"/>
              </w:rPr>
              <w:t>4.4 Interactive Features</w:t>
            </w:r>
            <w:r>
              <w:rPr>
                <w:noProof/>
                <w:webHidden/>
              </w:rPr>
              <w:tab/>
            </w:r>
            <w:r>
              <w:rPr>
                <w:noProof/>
                <w:webHidden/>
              </w:rPr>
              <w:fldChar w:fldCharType="begin"/>
            </w:r>
            <w:r>
              <w:rPr>
                <w:noProof/>
                <w:webHidden/>
              </w:rPr>
              <w:instrText xml:space="preserve"> PAGEREF _Toc240406772 \h </w:instrText>
            </w:r>
            <w:r>
              <w:rPr>
                <w:noProof/>
                <w:webHidden/>
              </w:rPr>
            </w:r>
            <w:r>
              <w:rPr>
                <w:noProof/>
                <w:webHidden/>
              </w:rPr>
              <w:fldChar w:fldCharType="separate"/>
            </w:r>
            <w:r>
              <w:rPr>
                <w:noProof/>
                <w:webHidden/>
              </w:rPr>
              <w:t>5</w:t>
            </w:r>
            <w:r>
              <w:rPr>
                <w:noProof/>
                <w:webHidden/>
              </w:rPr>
              <w:fldChar w:fldCharType="end"/>
            </w:r>
          </w:hyperlink>
        </w:p>
        <w:p w14:paraId="15F4EAFD" w14:textId="2170E6B6"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73" w:history="1">
            <w:r w:rsidRPr="00E47FAD">
              <w:rPr>
                <w:rStyle w:val="Hyperlink"/>
                <w:rFonts w:cstheme="minorHAnsi"/>
                <w:noProof/>
                <w:lang w:val="en-US"/>
              </w:rPr>
              <w:t>4.5 Testing and Debugging</w:t>
            </w:r>
            <w:r>
              <w:rPr>
                <w:noProof/>
                <w:webHidden/>
              </w:rPr>
              <w:tab/>
            </w:r>
            <w:r>
              <w:rPr>
                <w:noProof/>
                <w:webHidden/>
              </w:rPr>
              <w:fldChar w:fldCharType="begin"/>
            </w:r>
            <w:r>
              <w:rPr>
                <w:noProof/>
                <w:webHidden/>
              </w:rPr>
              <w:instrText xml:space="preserve"> PAGEREF _Toc240406773 \h </w:instrText>
            </w:r>
            <w:r>
              <w:rPr>
                <w:noProof/>
                <w:webHidden/>
              </w:rPr>
            </w:r>
            <w:r>
              <w:rPr>
                <w:noProof/>
                <w:webHidden/>
              </w:rPr>
              <w:fldChar w:fldCharType="separate"/>
            </w:r>
            <w:r>
              <w:rPr>
                <w:noProof/>
                <w:webHidden/>
              </w:rPr>
              <w:t>6</w:t>
            </w:r>
            <w:r>
              <w:rPr>
                <w:noProof/>
                <w:webHidden/>
              </w:rPr>
              <w:fldChar w:fldCharType="end"/>
            </w:r>
          </w:hyperlink>
        </w:p>
        <w:p w14:paraId="6FE7AD9F" w14:textId="1FEEA2EA" w:rsidR="009F5860" w:rsidRDefault="009F5860">
          <w:pPr>
            <w:pStyle w:val="TOC1"/>
            <w:rPr>
              <w:rFonts w:asciiTheme="minorHAnsi" w:eastAsiaTheme="minorEastAsia" w:hAnsiTheme="minorHAnsi" w:cstheme="minorBidi"/>
              <w:b w:val="0"/>
              <w:noProof/>
              <w:kern w:val="2"/>
              <w:lang w:val="en-IN" w:eastAsia="en-IN" w:bidi="ml-IN"/>
              <w14:ligatures w14:val="standardContextual"/>
            </w:rPr>
          </w:pPr>
          <w:hyperlink w:anchor="_Toc240406774" w:history="1">
            <w:r w:rsidRPr="00E47FAD">
              <w:rPr>
                <w:rStyle w:val="Hyperlink"/>
                <w:noProof/>
                <w:lang w:val="en-US"/>
              </w:rPr>
              <w:t>5. Results and Discussions</w:t>
            </w:r>
            <w:r>
              <w:rPr>
                <w:noProof/>
                <w:webHidden/>
              </w:rPr>
              <w:tab/>
            </w:r>
            <w:r>
              <w:rPr>
                <w:noProof/>
                <w:webHidden/>
              </w:rPr>
              <w:fldChar w:fldCharType="begin"/>
            </w:r>
            <w:r>
              <w:rPr>
                <w:noProof/>
                <w:webHidden/>
              </w:rPr>
              <w:instrText xml:space="preserve"> PAGEREF _Toc240406774 \h </w:instrText>
            </w:r>
            <w:r>
              <w:rPr>
                <w:noProof/>
                <w:webHidden/>
              </w:rPr>
            </w:r>
            <w:r>
              <w:rPr>
                <w:noProof/>
                <w:webHidden/>
              </w:rPr>
              <w:fldChar w:fldCharType="separate"/>
            </w:r>
            <w:r>
              <w:rPr>
                <w:noProof/>
                <w:webHidden/>
              </w:rPr>
              <w:t>7</w:t>
            </w:r>
            <w:r>
              <w:rPr>
                <w:noProof/>
                <w:webHidden/>
              </w:rPr>
              <w:fldChar w:fldCharType="end"/>
            </w:r>
          </w:hyperlink>
        </w:p>
        <w:p w14:paraId="25FC9211" w14:textId="33F59C47"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75" w:history="1">
            <w:r w:rsidRPr="00E47FAD">
              <w:rPr>
                <w:rStyle w:val="Hyperlink"/>
                <w:rFonts w:cstheme="minorHAnsi"/>
                <w:noProof/>
                <w:lang w:val="en-US"/>
              </w:rPr>
              <w:t>5.1 Final Interface</w:t>
            </w:r>
            <w:r>
              <w:rPr>
                <w:noProof/>
                <w:webHidden/>
              </w:rPr>
              <w:tab/>
            </w:r>
            <w:r>
              <w:rPr>
                <w:noProof/>
                <w:webHidden/>
              </w:rPr>
              <w:fldChar w:fldCharType="begin"/>
            </w:r>
            <w:r>
              <w:rPr>
                <w:noProof/>
                <w:webHidden/>
              </w:rPr>
              <w:instrText xml:space="preserve"> PAGEREF _Toc240406775 \h </w:instrText>
            </w:r>
            <w:r>
              <w:rPr>
                <w:noProof/>
                <w:webHidden/>
              </w:rPr>
            </w:r>
            <w:r>
              <w:rPr>
                <w:noProof/>
                <w:webHidden/>
              </w:rPr>
              <w:fldChar w:fldCharType="separate"/>
            </w:r>
            <w:r>
              <w:rPr>
                <w:noProof/>
                <w:webHidden/>
              </w:rPr>
              <w:t>7</w:t>
            </w:r>
            <w:r>
              <w:rPr>
                <w:noProof/>
                <w:webHidden/>
              </w:rPr>
              <w:fldChar w:fldCharType="end"/>
            </w:r>
          </w:hyperlink>
        </w:p>
        <w:p w14:paraId="657C5FD4" w14:textId="732DBE4C"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76" w:history="1">
            <w:r w:rsidRPr="00E47FAD">
              <w:rPr>
                <w:rStyle w:val="Hyperlink"/>
                <w:rFonts w:cstheme="minorHAnsi"/>
                <w:noProof/>
                <w:lang w:val="en-US"/>
              </w:rPr>
              <w:t>5.2 Responsiveness</w:t>
            </w:r>
            <w:r>
              <w:rPr>
                <w:noProof/>
                <w:webHidden/>
              </w:rPr>
              <w:tab/>
            </w:r>
            <w:r>
              <w:rPr>
                <w:noProof/>
                <w:webHidden/>
              </w:rPr>
              <w:fldChar w:fldCharType="begin"/>
            </w:r>
            <w:r>
              <w:rPr>
                <w:noProof/>
                <w:webHidden/>
              </w:rPr>
              <w:instrText xml:space="preserve"> PAGEREF _Toc240406776 \h </w:instrText>
            </w:r>
            <w:r>
              <w:rPr>
                <w:noProof/>
                <w:webHidden/>
              </w:rPr>
            </w:r>
            <w:r>
              <w:rPr>
                <w:noProof/>
                <w:webHidden/>
              </w:rPr>
              <w:fldChar w:fldCharType="separate"/>
            </w:r>
            <w:r>
              <w:rPr>
                <w:noProof/>
                <w:webHidden/>
              </w:rPr>
              <w:t>7</w:t>
            </w:r>
            <w:r>
              <w:rPr>
                <w:noProof/>
                <w:webHidden/>
              </w:rPr>
              <w:fldChar w:fldCharType="end"/>
            </w:r>
          </w:hyperlink>
        </w:p>
        <w:p w14:paraId="6F75370F" w14:textId="05CDBAA0"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77" w:history="1">
            <w:r w:rsidRPr="00E47FAD">
              <w:rPr>
                <w:rStyle w:val="Hyperlink"/>
                <w:rFonts w:cstheme="minorHAnsi"/>
                <w:noProof/>
                <w:lang w:val="en-US"/>
              </w:rPr>
              <w:t>5.3 Visual Consistency</w:t>
            </w:r>
            <w:r>
              <w:rPr>
                <w:noProof/>
                <w:webHidden/>
              </w:rPr>
              <w:tab/>
            </w:r>
            <w:r>
              <w:rPr>
                <w:noProof/>
                <w:webHidden/>
              </w:rPr>
              <w:fldChar w:fldCharType="begin"/>
            </w:r>
            <w:r>
              <w:rPr>
                <w:noProof/>
                <w:webHidden/>
              </w:rPr>
              <w:instrText xml:space="preserve"> PAGEREF _Toc240406777 \h </w:instrText>
            </w:r>
            <w:r>
              <w:rPr>
                <w:noProof/>
                <w:webHidden/>
              </w:rPr>
            </w:r>
            <w:r>
              <w:rPr>
                <w:noProof/>
                <w:webHidden/>
              </w:rPr>
              <w:fldChar w:fldCharType="separate"/>
            </w:r>
            <w:r>
              <w:rPr>
                <w:noProof/>
                <w:webHidden/>
              </w:rPr>
              <w:t>7</w:t>
            </w:r>
            <w:r>
              <w:rPr>
                <w:noProof/>
                <w:webHidden/>
              </w:rPr>
              <w:fldChar w:fldCharType="end"/>
            </w:r>
          </w:hyperlink>
        </w:p>
        <w:p w14:paraId="7ECE1BA1" w14:textId="2217506F"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78" w:history="1">
            <w:r w:rsidRPr="00E47FAD">
              <w:rPr>
                <w:rStyle w:val="Hyperlink"/>
                <w:rFonts w:cstheme="minorHAnsi"/>
                <w:noProof/>
                <w:lang w:val="en-US"/>
              </w:rPr>
              <w:t>5.4 Functional Results</w:t>
            </w:r>
            <w:r>
              <w:rPr>
                <w:noProof/>
                <w:webHidden/>
              </w:rPr>
              <w:tab/>
            </w:r>
            <w:r>
              <w:rPr>
                <w:noProof/>
                <w:webHidden/>
              </w:rPr>
              <w:fldChar w:fldCharType="begin"/>
            </w:r>
            <w:r>
              <w:rPr>
                <w:noProof/>
                <w:webHidden/>
              </w:rPr>
              <w:instrText xml:space="preserve"> PAGEREF _Toc240406778 \h </w:instrText>
            </w:r>
            <w:r>
              <w:rPr>
                <w:noProof/>
                <w:webHidden/>
              </w:rPr>
            </w:r>
            <w:r>
              <w:rPr>
                <w:noProof/>
                <w:webHidden/>
              </w:rPr>
              <w:fldChar w:fldCharType="separate"/>
            </w:r>
            <w:r>
              <w:rPr>
                <w:noProof/>
                <w:webHidden/>
              </w:rPr>
              <w:t>7</w:t>
            </w:r>
            <w:r>
              <w:rPr>
                <w:noProof/>
                <w:webHidden/>
              </w:rPr>
              <w:fldChar w:fldCharType="end"/>
            </w:r>
          </w:hyperlink>
        </w:p>
        <w:p w14:paraId="4406DFF5" w14:textId="7EFC5F86"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79" w:history="1">
            <w:r w:rsidRPr="00E47FAD">
              <w:rPr>
                <w:rStyle w:val="Hyperlink"/>
                <w:rFonts w:cstheme="minorHAnsi"/>
                <w:noProof/>
                <w:lang w:val="en-US"/>
              </w:rPr>
              <w:t>5.5 Limitations</w:t>
            </w:r>
            <w:r>
              <w:rPr>
                <w:noProof/>
                <w:webHidden/>
              </w:rPr>
              <w:tab/>
            </w:r>
            <w:r>
              <w:rPr>
                <w:noProof/>
                <w:webHidden/>
              </w:rPr>
              <w:fldChar w:fldCharType="begin"/>
            </w:r>
            <w:r>
              <w:rPr>
                <w:noProof/>
                <w:webHidden/>
              </w:rPr>
              <w:instrText xml:space="preserve"> PAGEREF _Toc240406779 \h </w:instrText>
            </w:r>
            <w:r>
              <w:rPr>
                <w:noProof/>
                <w:webHidden/>
              </w:rPr>
            </w:r>
            <w:r>
              <w:rPr>
                <w:noProof/>
                <w:webHidden/>
              </w:rPr>
              <w:fldChar w:fldCharType="separate"/>
            </w:r>
            <w:r>
              <w:rPr>
                <w:noProof/>
                <w:webHidden/>
              </w:rPr>
              <w:t>7</w:t>
            </w:r>
            <w:r>
              <w:rPr>
                <w:noProof/>
                <w:webHidden/>
              </w:rPr>
              <w:fldChar w:fldCharType="end"/>
            </w:r>
          </w:hyperlink>
        </w:p>
        <w:p w14:paraId="56CA8634" w14:textId="4366AE06" w:rsidR="009F5860" w:rsidRDefault="009F5860">
          <w:pPr>
            <w:pStyle w:val="TOC1"/>
            <w:rPr>
              <w:rFonts w:asciiTheme="minorHAnsi" w:eastAsiaTheme="minorEastAsia" w:hAnsiTheme="minorHAnsi" w:cstheme="minorBidi"/>
              <w:b w:val="0"/>
              <w:noProof/>
              <w:kern w:val="2"/>
              <w:lang w:val="en-IN" w:eastAsia="en-IN" w:bidi="ml-IN"/>
              <w14:ligatures w14:val="standardContextual"/>
            </w:rPr>
          </w:pPr>
          <w:hyperlink w:anchor="_Toc240406780" w:history="1">
            <w:r w:rsidRPr="00E47FAD">
              <w:rPr>
                <w:rStyle w:val="Hyperlink"/>
                <w:noProof/>
                <w:lang w:val="en-US"/>
              </w:rPr>
              <w:t>6. Conclusions and Future Scope</w:t>
            </w:r>
            <w:r>
              <w:rPr>
                <w:noProof/>
                <w:webHidden/>
              </w:rPr>
              <w:tab/>
            </w:r>
            <w:r>
              <w:rPr>
                <w:noProof/>
                <w:webHidden/>
              </w:rPr>
              <w:fldChar w:fldCharType="begin"/>
            </w:r>
            <w:r>
              <w:rPr>
                <w:noProof/>
                <w:webHidden/>
              </w:rPr>
              <w:instrText xml:space="preserve"> PAGEREF _Toc240406780 \h </w:instrText>
            </w:r>
            <w:r>
              <w:rPr>
                <w:noProof/>
                <w:webHidden/>
              </w:rPr>
            </w:r>
            <w:r>
              <w:rPr>
                <w:noProof/>
                <w:webHidden/>
              </w:rPr>
              <w:fldChar w:fldCharType="separate"/>
            </w:r>
            <w:r>
              <w:rPr>
                <w:noProof/>
                <w:webHidden/>
              </w:rPr>
              <w:t>8</w:t>
            </w:r>
            <w:r>
              <w:rPr>
                <w:noProof/>
                <w:webHidden/>
              </w:rPr>
              <w:fldChar w:fldCharType="end"/>
            </w:r>
          </w:hyperlink>
        </w:p>
        <w:p w14:paraId="328B6EAE" w14:textId="07DCF5C2"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81" w:history="1">
            <w:r w:rsidRPr="00E47FAD">
              <w:rPr>
                <w:rStyle w:val="Hyperlink"/>
                <w:rFonts w:cstheme="minorHAnsi"/>
                <w:noProof/>
                <w:lang w:val="en-US"/>
              </w:rPr>
              <w:t>6.1 Conclusion</w:t>
            </w:r>
            <w:r>
              <w:rPr>
                <w:noProof/>
                <w:webHidden/>
              </w:rPr>
              <w:tab/>
            </w:r>
            <w:r>
              <w:rPr>
                <w:noProof/>
                <w:webHidden/>
              </w:rPr>
              <w:fldChar w:fldCharType="begin"/>
            </w:r>
            <w:r>
              <w:rPr>
                <w:noProof/>
                <w:webHidden/>
              </w:rPr>
              <w:instrText xml:space="preserve"> PAGEREF _Toc240406781 \h </w:instrText>
            </w:r>
            <w:r>
              <w:rPr>
                <w:noProof/>
                <w:webHidden/>
              </w:rPr>
            </w:r>
            <w:r>
              <w:rPr>
                <w:noProof/>
                <w:webHidden/>
              </w:rPr>
              <w:fldChar w:fldCharType="separate"/>
            </w:r>
            <w:r>
              <w:rPr>
                <w:noProof/>
                <w:webHidden/>
              </w:rPr>
              <w:t>8</w:t>
            </w:r>
            <w:r>
              <w:rPr>
                <w:noProof/>
                <w:webHidden/>
              </w:rPr>
              <w:fldChar w:fldCharType="end"/>
            </w:r>
          </w:hyperlink>
        </w:p>
        <w:p w14:paraId="2A21D15E" w14:textId="42BD4A0C"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82" w:history="1">
            <w:r w:rsidRPr="00E47FAD">
              <w:rPr>
                <w:rStyle w:val="Hyperlink"/>
                <w:rFonts w:cstheme="minorHAnsi"/>
                <w:noProof/>
                <w:lang w:val="en-US"/>
              </w:rPr>
              <w:t>6.2 Learning Outcomes</w:t>
            </w:r>
            <w:r>
              <w:rPr>
                <w:noProof/>
                <w:webHidden/>
              </w:rPr>
              <w:tab/>
            </w:r>
            <w:r>
              <w:rPr>
                <w:noProof/>
                <w:webHidden/>
              </w:rPr>
              <w:fldChar w:fldCharType="begin"/>
            </w:r>
            <w:r>
              <w:rPr>
                <w:noProof/>
                <w:webHidden/>
              </w:rPr>
              <w:instrText xml:space="preserve"> PAGEREF _Toc240406782 \h </w:instrText>
            </w:r>
            <w:r>
              <w:rPr>
                <w:noProof/>
                <w:webHidden/>
              </w:rPr>
            </w:r>
            <w:r>
              <w:rPr>
                <w:noProof/>
                <w:webHidden/>
              </w:rPr>
              <w:fldChar w:fldCharType="separate"/>
            </w:r>
            <w:r>
              <w:rPr>
                <w:noProof/>
                <w:webHidden/>
              </w:rPr>
              <w:t>8</w:t>
            </w:r>
            <w:r>
              <w:rPr>
                <w:noProof/>
                <w:webHidden/>
              </w:rPr>
              <w:fldChar w:fldCharType="end"/>
            </w:r>
          </w:hyperlink>
        </w:p>
        <w:p w14:paraId="6E69D9EA" w14:textId="7A656603"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83" w:history="1">
            <w:r w:rsidRPr="00E47FAD">
              <w:rPr>
                <w:rStyle w:val="Hyperlink"/>
                <w:rFonts w:cstheme="minorHAnsi"/>
                <w:noProof/>
                <w:lang w:val="en-US"/>
              </w:rPr>
              <w:t>6.3 Future Scope</w:t>
            </w:r>
            <w:r>
              <w:rPr>
                <w:noProof/>
                <w:webHidden/>
              </w:rPr>
              <w:tab/>
            </w:r>
            <w:r>
              <w:rPr>
                <w:noProof/>
                <w:webHidden/>
              </w:rPr>
              <w:fldChar w:fldCharType="begin"/>
            </w:r>
            <w:r>
              <w:rPr>
                <w:noProof/>
                <w:webHidden/>
              </w:rPr>
              <w:instrText xml:space="preserve"> PAGEREF _Toc240406783 \h </w:instrText>
            </w:r>
            <w:r>
              <w:rPr>
                <w:noProof/>
                <w:webHidden/>
              </w:rPr>
            </w:r>
            <w:r>
              <w:rPr>
                <w:noProof/>
                <w:webHidden/>
              </w:rPr>
              <w:fldChar w:fldCharType="separate"/>
            </w:r>
            <w:r>
              <w:rPr>
                <w:noProof/>
                <w:webHidden/>
              </w:rPr>
              <w:t>8</w:t>
            </w:r>
            <w:r>
              <w:rPr>
                <w:noProof/>
                <w:webHidden/>
              </w:rPr>
              <w:fldChar w:fldCharType="end"/>
            </w:r>
          </w:hyperlink>
        </w:p>
        <w:p w14:paraId="6DD9CCE2" w14:textId="7D683275" w:rsidR="009F5860" w:rsidRDefault="009F5860">
          <w:pPr>
            <w:pStyle w:val="TOC1"/>
            <w:rPr>
              <w:rFonts w:asciiTheme="minorHAnsi" w:eastAsiaTheme="minorEastAsia" w:hAnsiTheme="minorHAnsi" w:cstheme="minorBidi"/>
              <w:b w:val="0"/>
              <w:noProof/>
              <w:kern w:val="2"/>
              <w:lang w:val="en-IN" w:eastAsia="en-IN" w:bidi="ml-IN"/>
              <w14:ligatures w14:val="standardContextual"/>
            </w:rPr>
          </w:pPr>
          <w:hyperlink w:anchor="_Toc240406784" w:history="1">
            <w:r w:rsidRPr="00E47FAD">
              <w:rPr>
                <w:rStyle w:val="Hyperlink"/>
                <w:noProof/>
                <w:lang w:val="en-US"/>
              </w:rPr>
              <w:t>References</w:t>
            </w:r>
            <w:r>
              <w:rPr>
                <w:noProof/>
                <w:webHidden/>
              </w:rPr>
              <w:tab/>
            </w:r>
            <w:r>
              <w:rPr>
                <w:noProof/>
                <w:webHidden/>
              </w:rPr>
              <w:fldChar w:fldCharType="begin"/>
            </w:r>
            <w:r>
              <w:rPr>
                <w:noProof/>
                <w:webHidden/>
              </w:rPr>
              <w:instrText xml:space="preserve"> PAGEREF _Toc240406784 \h </w:instrText>
            </w:r>
            <w:r>
              <w:rPr>
                <w:noProof/>
                <w:webHidden/>
              </w:rPr>
            </w:r>
            <w:r>
              <w:rPr>
                <w:noProof/>
                <w:webHidden/>
              </w:rPr>
              <w:fldChar w:fldCharType="separate"/>
            </w:r>
            <w:r>
              <w:rPr>
                <w:noProof/>
                <w:webHidden/>
              </w:rPr>
              <w:t>9</w:t>
            </w:r>
            <w:r>
              <w:rPr>
                <w:noProof/>
                <w:webHidden/>
              </w:rPr>
              <w:fldChar w:fldCharType="end"/>
            </w:r>
          </w:hyperlink>
        </w:p>
        <w:p w14:paraId="5795E313" w14:textId="2C8519D2" w:rsidR="009F5860" w:rsidRDefault="009F5860">
          <w:pPr>
            <w:pStyle w:val="TOC1"/>
            <w:rPr>
              <w:rFonts w:asciiTheme="minorHAnsi" w:eastAsiaTheme="minorEastAsia" w:hAnsiTheme="minorHAnsi" w:cstheme="minorBidi"/>
              <w:b w:val="0"/>
              <w:noProof/>
              <w:kern w:val="2"/>
              <w:lang w:val="en-IN" w:eastAsia="en-IN" w:bidi="ml-IN"/>
              <w14:ligatures w14:val="standardContextual"/>
            </w:rPr>
          </w:pPr>
          <w:hyperlink w:anchor="_Toc240406785" w:history="1">
            <w:r w:rsidRPr="00E47FAD">
              <w:rPr>
                <w:rStyle w:val="Hyperlink"/>
                <w:noProof/>
                <w:lang w:val="en-US"/>
              </w:rPr>
              <w:t>Appendix A: Project Structure</w:t>
            </w:r>
            <w:r>
              <w:rPr>
                <w:noProof/>
                <w:webHidden/>
              </w:rPr>
              <w:tab/>
            </w:r>
            <w:r>
              <w:rPr>
                <w:noProof/>
                <w:webHidden/>
              </w:rPr>
              <w:fldChar w:fldCharType="begin"/>
            </w:r>
            <w:r>
              <w:rPr>
                <w:noProof/>
                <w:webHidden/>
              </w:rPr>
              <w:instrText xml:space="preserve"> PAGEREF _Toc240406785 \h </w:instrText>
            </w:r>
            <w:r>
              <w:rPr>
                <w:noProof/>
                <w:webHidden/>
              </w:rPr>
            </w:r>
            <w:r>
              <w:rPr>
                <w:noProof/>
                <w:webHidden/>
              </w:rPr>
              <w:fldChar w:fldCharType="separate"/>
            </w:r>
            <w:r>
              <w:rPr>
                <w:noProof/>
                <w:webHidden/>
              </w:rPr>
              <w:t>10</w:t>
            </w:r>
            <w:r>
              <w:rPr>
                <w:noProof/>
                <w:webHidden/>
              </w:rPr>
              <w:fldChar w:fldCharType="end"/>
            </w:r>
          </w:hyperlink>
        </w:p>
        <w:p w14:paraId="2C353C2D" w14:textId="68E3817C"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86" w:history="1">
            <w:r w:rsidRPr="00E47FAD">
              <w:rPr>
                <w:rStyle w:val="Hyperlink"/>
                <w:rFonts w:cstheme="minorHAnsi"/>
                <w:noProof/>
                <w:lang w:val="en-US"/>
              </w:rPr>
              <w:t>Code</w:t>
            </w:r>
            <w:r>
              <w:rPr>
                <w:noProof/>
                <w:webHidden/>
              </w:rPr>
              <w:tab/>
            </w:r>
            <w:r>
              <w:rPr>
                <w:noProof/>
                <w:webHidden/>
              </w:rPr>
              <w:fldChar w:fldCharType="begin"/>
            </w:r>
            <w:r>
              <w:rPr>
                <w:noProof/>
                <w:webHidden/>
              </w:rPr>
              <w:instrText xml:space="preserve"> PAGEREF _Toc240406786 \h </w:instrText>
            </w:r>
            <w:r>
              <w:rPr>
                <w:noProof/>
                <w:webHidden/>
              </w:rPr>
            </w:r>
            <w:r>
              <w:rPr>
                <w:noProof/>
                <w:webHidden/>
              </w:rPr>
              <w:fldChar w:fldCharType="separate"/>
            </w:r>
            <w:r>
              <w:rPr>
                <w:noProof/>
                <w:webHidden/>
              </w:rPr>
              <w:t>1</w:t>
            </w:r>
            <w:r>
              <w:rPr>
                <w:noProof/>
                <w:webHidden/>
              </w:rPr>
              <w:fldChar w:fldCharType="end"/>
            </w:r>
          </w:hyperlink>
        </w:p>
        <w:p w14:paraId="11524FE2" w14:textId="30F8E78F" w:rsidR="009F5860" w:rsidRDefault="009F5860">
          <w:pPr>
            <w:pStyle w:val="TOC3"/>
            <w:rPr>
              <w:rFonts w:asciiTheme="minorHAnsi" w:eastAsiaTheme="minorEastAsia" w:hAnsiTheme="minorHAnsi" w:cstheme="minorBidi"/>
              <w:noProof/>
              <w:kern w:val="2"/>
              <w:lang w:val="en-IN" w:eastAsia="en-IN" w:bidi="ml-IN"/>
              <w14:ligatures w14:val="standardContextual"/>
            </w:rPr>
          </w:pPr>
          <w:hyperlink w:anchor="_Toc240406787" w:history="1">
            <w:r w:rsidRPr="00E47FAD">
              <w:rPr>
                <w:rStyle w:val="Hyperlink"/>
                <w:rFonts w:cstheme="minorHAnsi"/>
                <w:noProof/>
                <w:lang w:val="en-US"/>
              </w:rPr>
              <w:t>HTML:</w:t>
            </w:r>
            <w:r>
              <w:rPr>
                <w:noProof/>
                <w:webHidden/>
              </w:rPr>
              <w:tab/>
            </w:r>
            <w:r>
              <w:rPr>
                <w:noProof/>
                <w:webHidden/>
              </w:rPr>
              <w:fldChar w:fldCharType="begin"/>
            </w:r>
            <w:r>
              <w:rPr>
                <w:noProof/>
                <w:webHidden/>
              </w:rPr>
              <w:instrText xml:space="preserve"> PAGEREF _Toc240406787 \h </w:instrText>
            </w:r>
            <w:r>
              <w:rPr>
                <w:noProof/>
                <w:webHidden/>
              </w:rPr>
            </w:r>
            <w:r>
              <w:rPr>
                <w:noProof/>
                <w:webHidden/>
              </w:rPr>
              <w:fldChar w:fldCharType="separate"/>
            </w:r>
            <w:r>
              <w:rPr>
                <w:noProof/>
                <w:webHidden/>
              </w:rPr>
              <w:t>1</w:t>
            </w:r>
            <w:r>
              <w:rPr>
                <w:noProof/>
                <w:webHidden/>
              </w:rPr>
              <w:fldChar w:fldCharType="end"/>
            </w:r>
          </w:hyperlink>
        </w:p>
        <w:p w14:paraId="1DCF5A29" w14:textId="1A77D433" w:rsidR="009F5860" w:rsidRDefault="009F5860">
          <w:pPr>
            <w:pStyle w:val="TOC3"/>
            <w:rPr>
              <w:rFonts w:asciiTheme="minorHAnsi" w:eastAsiaTheme="minorEastAsia" w:hAnsiTheme="minorHAnsi" w:cstheme="minorBidi"/>
              <w:noProof/>
              <w:kern w:val="2"/>
              <w:lang w:val="en-IN" w:eastAsia="en-IN" w:bidi="ml-IN"/>
              <w14:ligatures w14:val="standardContextual"/>
            </w:rPr>
          </w:pPr>
          <w:hyperlink w:anchor="_Toc240406788" w:history="1">
            <w:r w:rsidRPr="00E47FAD">
              <w:rPr>
                <w:rStyle w:val="Hyperlink"/>
                <w:rFonts w:cstheme="minorHAnsi"/>
                <w:noProof/>
                <w:lang w:val="en-IN"/>
              </w:rPr>
              <w:t>CSS:</w:t>
            </w:r>
            <w:r>
              <w:rPr>
                <w:noProof/>
                <w:webHidden/>
              </w:rPr>
              <w:tab/>
            </w:r>
            <w:r>
              <w:rPr>
                <w:noProof/>
                <w:webHidden/>
              </w:rPr>
              <w:fldChar w:fldCharType="begin"/>
            </w:r>
            <w:r>
              <w:rPr>
                <w:noProof/>
                <w:webHidden/>
              </w:rPr>
              <w:instrText xml:space="preserve"> PAGEREF _Toc240406788 \h </w:instrText>
            </w:r>
            <w:r>
              <w:rPr>
                <w:noProof/>
                <w:webHidden/>
              </w:rPr>
            </w:r>
            <w:r>
              <w:rPr>
                <w:noProof/>
                <w:webHidden/>
              </w:rPr>
              <w:fldChar w:fldCharType="separate"/>
            </w:r>
            <w:r>
              <w:rPr>
                <w:noProof/>
                <w:webHidden/>
              </w:rPr>
              <w:t>3</w:t>
            </w:r>
            <w:r>
              <w:rPr>
                <w:noProof/>
                <w:webHidden/>
              </w:rPr>
              <w:fldChar w:fldCharType="end"/>
            </w:r>
          </w:hyperlink>
        </w:p>
        <w:p w14:paraId="36C28E31" w14:textId="6173AB89" w:rsidR="009F5860" w:rsidRDefault="009F5860">
          <w:pPr>
            <w:pStyle w:val="TOC3"/>
            <w:rPr>
              <w:rFonts w:asciiTheme="minorHAnsi" w:eastAsiaTheme="minorEastAsia" w:hAnsiTheme="minorHAnsi" w:cstheme="minorBidi"/>
              <w:noProof/>
              <w:kern w:val="2"/>
              <w:lang w:val="en-IN" w:eastAsia="en-IN" w:bidi="ml-IN"/>
              <w14:ligatures w14:val="standardContextual"/>
            </w:rPr>
          </w:pPr>
          <w:hyperlink w:anchor="_Toc240406789" w:history="1">
            <w:r w:rsidRPr="00E47FAD">
              <w:rPr>
                <w:rStyle w:val="Hyperlink"/>
                <w:rFonts w:cstheme="minorHAnsi"/>
                <w:noProof/>
                <w:lang w:val="en-US"/>
              </w:rPr>
              <w:t>Javascript:</w:t>
            </w:r>
            <w:r>
              <w:rPr>
                <w:noProof/>
                <w:webHidden/>
              </w:rPr>
              <w:tab/>
            </w:r>
            <w:r>
              <w:rPr>
                <w:noProof/>
                <w:webHidden/>
              </w:rPr>
              <w:fldChar w:fldCharType="begin"/>
            </w:r>
            <w:r>
              <w:rPr>
                <w:noProof/>
                <w:webHidden/>
              </w:rPr>
              <w:instrText xml:space="preserve"> PAGEREF _Toc240406789 \h </w:instrText>
            </w:r>
            <w:r>
              <w:rPr>
                <w:noProof/>
                <w:webHidden/>
              </w:rPr>
            </w:r>
            <w:r>
              <w:rPr>
                <w:noProof/>
                <w:webHidden/>
              </w:rPr>
              <w:fldChar w:fldCharType="separate"/>
            </w:r>
            <w:r>
              <w:rPr>
                <w:noProof/>
                <w:webHidden/>
              </w:rPr>
              <w:t>7</w:t>
            </w:r>
            <w:r>
              <w:rPr>
                <w:noProof/>
                <w:webHidden/>
              </w:rPr>
              <w:fldChar w:fldCharType="end"/>
            </w:r>
          </w:hyperlink>
        </w:p>
        <w:p w14:paraId="60D5C996" w14:textId="69FCBADC"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90" w:history="1">
            <w:r w:rsidRPr="00E47FAD">
              <w:rPr>
                <w:rStyle w:val="Hyperlink"/>
                <w:rFonts w:cstheme="minorHAnsi"/>
                <w:noProof/>
                <w:lang w:val="en-US"/>
              </w:rPr>
              <w:t>FINAL PROJECT:</w:t>
            </w:r>
            <w:r>
              <w:rPr>
                <w:noProof/>
                <w:webHidden/>
              </w:rPr>
              <w:tab/>
            </w:r>
            <w:r>
              <w:rPr>
                <w:noProof/>
                <w:webHidden/>
              </w:rPr>
              <w:fldChar w:fldCharType="begin"/>
            </w:r>
            <w:r>
              <w:rPr>
                <w:noProof/>
                <w:webHidden/>
              </w:rPr>
              <w:instrText xml:space="preserve"> PAGEREF _Toc240406790 \h </w:instrText>
            </w:r>
            <w:r>
              <w:rPr>
                <w:noProof/>
                <w:webHidden/>
              </w:rPr>
            </w:r>
            <w:r>
              <w:rPr>
                <w:noProof/>
                <w:webHidden/>
              </w:rPr>
              <w:fldChar w:fldCharType="separate"/>
            </w:r>
            <w:r>
              <w:rPr>
                <w:noProof/>
                <w:webHidden/>
              </w:rPr>
              <w:t>2</w:t>
            </w:r>
            <w:r>
              <w:rPr>
                <w:noProof/>
                <w:webHidden/>
              </w:rPr>
              <w:fldChar w:fldCharType="end"/>
            </w:r>
          </w:hyperlink>
        </w:p>
        <w:p w14:paraId="04A36CE4" w14:textId="5EB9B1CA" w:rsidR="009F5860" w:rsidRDefault="009F5860">
          <w:pPr>
            <w:pStyle w:val="TOC3"/>
            <w:rPr>
              <w:rFonts w:asciiTheme="minorHAnsi" w:eastAsiaTheme="minorEastAsia" w:hAnsiTheme="minorHAnsi" w:cstheme="minorBidi"/>
              <w:noProof/>
              <w:kern w:val="2"/>
              <w:lang w:val="en-IN" w:eastAsia="en-IN" w:bidi="ml-IN"/>
              <w14:ligatures w14:val="standardContextual"/>
            </w:rPr>
          </w:pPr>
          <w:hyperlink w:anchor="_Toc240406791" w:history="1">
            <w:r w:rsidRPr="00E47FAD">
              <w:rPr>
                <w:rStyle w:val="Hyperlink"/>
                <w:rFonts w:cstheme="minorHAnsi"/>
                <w:noProof/>
                <w:lang w:val="en-US"/>
              </w:rPr>
              <w:t>LINK</w:t>
            </w:r>
            <w:r>
              <w:rPr>
                <w:noProof/>
                <w:webHidden/>
              </w:rPr>
              <w:tab/>
            </w:r>
            <w:r>
              <w:rPr>
                <w:noProof/>
                <w:webHidden/>
              </w:rPr>
              <w:fldChar w:fldCharType="begin"/>
            </w:r>
            <w:r>
              <w:rPr>
                <w:noProof/>
                <w:webHidden/>
              </w:rPr>
              <w:instrText xml:space="preserve"> PAGEREF _Toc240406791 \h </w:instrText>
            </w:r>
            <w:r>
              <w:rPr>
                <w:noProof/>
                <w:webHidden/>
              </w:rPr>
            </w:r>
            <w:r>
              <w:rPr>
                <w:noProof/>
                <w:webHidden/>
              </w:rPr>
              <w:fldChar w:fldCharType="separate"/>
            </w:r>
            <w:r>
              <w:rPr>
                <w:noProof/>
                <w:webHidden/>
              </w:rPr>
              <w:t>2</w:t>
            </w:r>
            <w:r>
              <w:rPr>
                <w:noProof/>
                <w:webHidden/>
              </w:rPr>
              <w:fldChar w:fldCharType="end"/>
            </w:r>
          </w:hyperlink>
        </w:p>
        <w:p w14:paraId="0C9521CD" w14:textId="68D5213A" w:rsidR="009F5860" w:rsidRDefault="009F5860">
          <w:pPr>
            <w:pStyle w:val="TOC3"/>
            <w:rPr>
              <w:rFonts w:asciiTheme="minorHAnsi" w:eastAsiaTheme="minorEastAsia" w:hAnsiTheme="minorHAnsi" w:cstheme="minorBidi"/>
              <w:noProof/>
              <w:kern w:val="2"/>
              <w:lang w:val="en-IN" w:eastAsia="en-IN" w:bidi="ml-IN"/>
              <w14:ligatures w14:val="standardContextual"/>
            </w:rPr>
          </w:pPr>
          <w:hyperlink w:anchor="_Toc240406792" w:history="1">
            <w:r w:rsidRPr="00E47FAD">
              <w:rPr>
                <w:rStyle w:val="Hyperlink"/>
                <w:noProof/>
              </w:rPr>
              <w:t>GitHub Repository</w:t>
            </w:r>
            <w:r>
              <w:rPr>
                <w:noProof/>
                <w:webHidden/>
              </w:rPr>
              <w:tab/>
            </w:r>
            <w:r>
              <w:rPr>
                <w:noProof/>
                <w:webHidden/>
              </w:rPr>
              <w:fldChar w:fldCharType="begin"/>
            </w:r>
            <w:r>
              <w:rPr>
                <w:noProof/>
                <w:webHidden/>
              </w:rPr>
              <w:instrText xml:space="preserve"> PAGEREF _Toc240406792 \h </w:instrText>
            </w:r>
            <w:r>
              <w:rPr>
                <w:noProof/>
                <w:webHidden/>
              </w:rPr>
            </w:r>
            <w:r>
              <w:rPr>
                <w:noProof/>
                <w:webHidden/>
              </w:rPr>
              <w:fldChar w:fldCharType="separate"/>
            </w:r>
            <w:r>
              <w:rPr>
                <w:noProof/>
                <w:webHidden/>
              </w:rPr>
              <w:t>2</w:t>
            </w:r>
            <w:r>
              <w:rPr>
                <w:noProof/>
                <w:webHidden/>
              </w:rPr>
              <w:fldChar w:fldCharType="end"/>
            </w:r>
          </w:hyperlink>
        </w:p>
        <w:p w14:paraId="503E6713" w14:textId="7090F502" w:rsidR="009F5860" w:rsidRDefault="009F5860">
          <w:pPr>
            <w:pStyle w:val="TOC3"/>
            <w:rPr>
              <w:rFonts w:asciiTheme="minorHAnsi" w:eastAsiaTheme="minorEastAsia" w:hAnsiTheme="minorHAnsi" w:cstheme="minorBidi"/>
              <w:noProof/>
              <w:kern w:val="2"/>
              <w:lang w:val="en-IN" w:eastAsia="en-IN" w:bidi="ml-IN"/>
              <w14:ligatures w14:val="standardContextual"/>
            </w:rPr>
          </w:pPr>
          <w:hyperlink w:anchor="_Toc240406793" w:history="1">
            <w:r w:rsidRPr="00E47FAD">
              <w:rPr>
                <w:rStyle w:val="Hyperlink"/>
                <w:rFonts w:cstheme="minorHAnsi"/>
                <w:noProof/>
                <w:lang w:val="en-US"/>
              </w:rPr>
              <w:t>Screenshots:</w:t>
            </w:r>
            <w:r>
              <w:rPr>
                <w:noProof/>
                <w:webHidden/>
              </w:rPr>
              <w:tab/>
            </w:r>
            <w:r>
              <w:rPr>
                <w:noProof/>
                <w:webHidden/>
              </w:rPr>
              <w:fldChar w:fldCharType="begin"/>
            </w:r>
            <w:r>
              <w:rPr>
                <w:noProof/>
                <w:webHidden/>
              </w:rPr>
              <w:instrText xml:space="preserve"> PAGEREF _Toc240406793 \h </w:instrText>
            </w:r>
            <w:r>
              <w:rPr>
                <w:noProof/>
                <w:webHidden/>
              </w:rPr>
            </w:r>
            <w:r>
              <w:rPr>
                <w:noProof/>
                <w:webHidden/>
              </w:rPr>
              <w:fldChar w:fldCharType="separate"/>
            </w:r>
            <w:r>
              <w:rPr>
                <w:noProof/>
                <w:webHidden/>
              </w:rPr>
              <w:t>2</w:t>
            </w:r>
            <w:r>
              <w:rPr>
                <w:noProof/>
                <w:webHidden/>
              </w:rPr>
              <w:fldChar w:fldCharType="end"/>
            </w:r>
          </w:hyperlink>
        </w:p>
        <w:p w14:paraId="05052730" w14:textId="1566CA2E" w:rsidR="009F5860" w:rsidRDefault="009F5860">
          <w:pPr>
            <w:pStyle w:val="TOC1"/>
            <w:rPr>
              <w:rFonts w:asciiTheme="minorHAnsi" w:eastAsiaTheme="minorEastAsia" w:hAnsiTheme="minorHAnsi" w:cstheme="minorBidi"/>
              <w:b w:val="0"/>
              <w:noProof/>
              <w:kern w:val="2"/>
              <w:lang w:val="en-IN" w:eastAsia="en-IN" w:bidi="ml-IN"/>
              <w14:ligatures w14:val="standardContextual"/>
            </w:rPr>
          </w:pPr>
          <w:hyperlink w:anchor="_Toc240406794" w:history="1">
            <w:r w:rsidRPr="00E47FAD">
              <w:rPr>
                <w:rStyle w:val="Hyperlink"/>
                <w:noProof/>
                <w:lang w:val="en-US"/>
              </w:rPr>
              <w:t>Appendix B: Key Code Features</w:t>
            </w:r>
            <w:r>
              <w:rPr>
                <w:noProof/>
                <w:webHidden/>
              </w:rPr>
              <w:tab/>
            </w:r>
            <w:r>
              <w:rPr>
                <w:noProof/>
                <w:webHidden/>
              </w:rPr>
              <w:fldChar w:fldCharType="begin"/>
            </w:r>
            <w:r>
              <w:rPr>
                <w:noProof/>
                <w:webHidden/>
              </w:rPr>
              <w:instrText xml:space="preserve"> PAGEREF _Toc240406794 \h </w:instrText>
            </w:r>
            <w:r>
              <w:rPr>
                <w:noProof/>
                <w:webHidden/>
              </w:rPr>
            </w:r>
            <w:r>
              <w:rPr>
                <w:noProof/>
                <w:webHidden/>
              </w:rPr>
              <w:fldChar w:fldCharType="separate"/>
            </w:r>
            <w:r>
              <w:rPr>
                <w:noProof/>
                <w:webHidden/>
              </w:rPr>
              <w:t>3</w:t>
            </w:r>
            <w:r>
              <w:rPr>
                <w:noProof/>
                <w:webHidden/>
              </w:rPr>
              <w:fldChar w:fldCharType="end"/>
            </w:r>
          </w:hyperlink>
        </w:p>
        <w:p w14:paraId="31BD0367" w14:textId="423F6219"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95" w:history="1">
            <w:r w:rsidRPr="00E47FAD">
              <w:rPr>
                <w:rStyle w:val="Hyperlink"/>
                <w:rFonts w:cstheme="minorHAnsi"/>
                <w:noProof/>
                <w:lang w:val="en-US"/>
              </w:rPr>
              <w:t>B.1 Shared Design Tokens</w:t>
            </w:r>
            <w:r>
              <w:rPr>
                <w:noProof/>
                <w:webHidden/>
              </w:rPr>
              <w:tab/>
            </w:r>
            <w:r>
              <w:rPr>
                <w:noProof/>
                <w:webHidden/>
              </w:rPr>
              <w:fldChar w:fldCharType="begin"/>
            </w:r>
            <w:r>
              <w:rPr>
                <w:noProof/>
                <w:webHidden/>
              </w:rPr>
              <w:instrText xml:space="preserve"> PAGEREF _Toc240406795 \h </w:instrText>
            </w:r>
            <w:r>
              <w:rPr>
                <w:noProof/>
                <w:webHidden/>
              </w:rPr>
            </w:r>
            <w:r>
              <w:rPr>
                <w:noProof/>
                <w:webHidden/>
              </w:rPr>
              <w:fldChar w:fldCharType="separate"/>
            </w:r>
            <w:r>
              <w:rPr>
                <w:noProof/>
                <w:webHidden/>
              </w:rPr>
              <w:t>3</w:t>
            </w:r>
            <w:r>
              <w:rPr>
                <w:noProof/>
                <w:webHidden/>
              </w:rPr>
              <w:fldChar w:fldCharType="end"/>
            </w:r>
          </w:hyperlink>
        </w:p>
        <w:p w14:paraId="3B384B47" w14:textId="5507AC58" w:rsidR="009F5860" w:rsidRDefault="009F5860">
          <w:pPr>
            <w:pStyle w:val="TOC2"/>
            <w:rPr>
              <w:rFonts w:asciiTheme="minorHAnsi" w:eastAsiaTheme="minorEastAsia" w:hAnsiTheme="minorHAnsi" w:cstheme="minorBidi"/>
              <w:noProof/>
              <w:kern w:val="2"/>
              <w:szCs w:val="24"/>
              <w:lang w:val="en-IN" w:eastAsia="en-IN" w:bidi="ml-IN"/>
              <w14:ligatures w14:val="standardContextual"/>
            </w:rPr>
          </w:pPr>
          <w:hyperlink w:anchor="_Toc240406796" w:history="1">
            <w:r w:rsidRPr="00E47FAD">
              <w:rPr>
                <w:rStyle w:val="Hyperlink"/>
                <w:rFonts w:cstheme="minorHAnsi"/>
                <w:noProof/>
                <w:lang w:val="en-US"/>
              </w:rPr>
              <w:t>B.2 Contact Form</w:t>
            </w:r>
            <w:r>
              <w:rPr>
                <w:noProof/>
                <w:webHidden/>
              </w:rPr>
              <w:tab/>
            </w:r>
            <w:r>
              <w:rPr>
                <w:noProof/>
                <w:webHidden/>
              </w:rPr>
              <w:fldChar w:fldCharType="begin"/>
            </w:r>
            <w:r>
              <w:rPr>
                <w:noProof/>
                <w:webHidden/>
              </w:rPr>
              <w:instrText xml:space="preserve"> PAGEREF _Toc240406796 \h </w:instrText>
            </w:r>
            <w:r>
              <w:rPr>
                <w:noProof/>
                <w:webHidden/>
              </w:rPr>
            </w:r>
            <w:r>
              <w:rPr>
                <w:noProof/>
                <w:webHidden/>
              </w:rPr>
              <w:fldChar w:fldCharType="separate"/>
            </w:r>
            <w:r>
              <w:rPr>
                <w:noProof/>
                <w:webHidden/>
              </w:rPr>
              <w:t>3</w:t>
            </w:r>
            <w:r>
              <w:rPr>
                <w:noProof/>
                <w:webHidden/>
              </w:rPr>
              <w:fldChar w:fldCharType="end"/>
            </w:r>
          </w:hyperlink>
        </w:p>
        <w:p w14:paraId="0E19DEC7" w14:textId="79ACB9DB" w:rsidR="00236516" w:rsidRDefault="00236516">
          <w:r>
            <w:rPr>
              <w:b/>
              <w:bCs/>
              <w:noProof/>
            </w:rPr>
            <w:fldChar w:fldCharType="end"/>
          </w:r>
        </w:p>
      </w:sdtContent>
    </w:sdt>
    <w:p w14:paraId="616DB846" w14:textId="77777777" w:rsidR="00B71B0B" w:rsidRPr="00132C98" w:rsidRDefault="00B71B0B" w:rsidP="00C32B95">
      <w:pPr>
        <w:spacing w:after="118" w:line="259" w:lineRule="auto"/>
        <w:ind w:left="-5"/>
        <w:jc w:val="left"/>
        <w:rPr>
          <w:rFonts w:asciiTheme="minorHAnsi" w:hAnsiTheme="minorHAnsi" w:cstheme="minorHAnsi"/>
          <w:b/>
          <w:bCs/>
          <w:lang w:val="en-US"/>
        </w:rPr>
      </w:pPr>
    </w:p>
    <w:p w14:paraId="27B64747" w14:textId="3B577E9F" w:rsidR="00C32B95" w:rsidRPr="00C32B95" w:rsidRDefault="00C32B95" w:rsidP="00FE3D68">
      <w:pPr>
        <w:spacing w:line="240" w:lineRule="auto"/>
        <w:jc w:val="left"/>
        <w:rPr>
          <w:b/>
          <w:bCs/>
          <w:lang w:val="en-US"/>
        </w:rPr>
      </w:pPr>
    </w:p>
    <w:bookmarkEnd w:id="24"/>
    <w:bookmarkEnd w:id="25"/>
    <w:bookmarkEnd w:id="26"/>
    <w:bookmarkEnd w:id="27"/>
    <w:bookmarkEnd w:id="28"/>
    <w:bookmarkEnd w:id="29"/>
    <w:bookmarkEnd w:id="30"/>
    <w:p w14:paraId="0A0D49E1" w14:textId="56155015" w:rsidR="009D3AA1" w:rsidRPr="009D3AA1" w:rsidRDefault="00883E11" w:rsidP="009E40C3">
      <w:pPr>
        <w:pStyle w:val="Heading1"/>
        <w:sectPr w:rsidR="009D3AA1" w:rsidRPr="009D3AA1" w:rsidSect="00662890">
          <w:headerReference w:type="first" r:id="rId14"/>
          <w:pgSz w:w="11909" w:h="16834" w:code="9"/>
          <w:pgMar w:top="2160" w:right="1440" w:bottom="2160" w:left="1797" w:header="1440" w:footer="1440" w:gutter="0"/>
          <w:pgBorders w:offsetFrom="page">
            <w:top w:val="single" w:sz="4" w:space="24" w:color="auto"/>
            <w:left w:val="single" w:sz="4" w:space="24" w:color="auto"/>
            <w:bottom w:val="single" w:sz="4" w:space="24" w:color="auto"/>
            <w:right w:val="single" w:sz="4" w:space="24" w:color="auto"/>
          </w:pgBorders>
          <w:pgNumType w:fmt="lowerRoman" w:start="1"/>
          <w:cols w:space="720"/>
          <w:titlePg/>
          <w:docGrid w:linePitch="360"/>
        </w:sectPr>
      </w:pPr>
      <w:r>
        <w:rPr>
          <w:color w:val="FF0000"/>
        </w:rPr>
        <w:br w:type="page"/>
      </w:r>
    </w:p>
    <w:p w14:paraId="4AB90D5D" w14:textId="6AD610C3" w:rsidR="008F7441" w:rsidRDefault="00530376" w:rsidP="000E77E2">
      <w:pPr>
        <w:pStyle w:val="Heading1"/>
      </w:pPr>
      <w:bookmarkStart w:id="31" w:name="_Toc239604859"/>
      <w:bookmarkStart w:id="32" w:name="_Toc240406758"/>
      <w:r>
        <w:rPr>
          <w:lang w:val="en-IN"/>
        </w:rPr>
        <w:lastRenderedPageBreak/>
        <w:t>1.</w:t>
      </w:r>
      <w:r w:rsidR="008F7441" w:rsidRPr="00882B72">
        <w:rPr>
          <w:lang w:val="en-IN"/>
        </w:rPr>
        <w:t>Introduction</w:t>
      </w:r>
      <w:bookmarkEnd w:id="31"/>
      <w:bookmarkEnd w:id="32"/>
      <w:r w:rsidR="00CE7ABF" w:rsidRPr="00CE7ABF">
        <w:t xml:space="preserve"> </w:t>
      </w:r>
    </w:p>
    <w:p w14:paraId="2312C69A" w14:textId="77777777" w:rsidR="00530376" w:rsidRDefault="00530376" w:rsidP="00530376"/>
    <w:p w14:paraId="7C9FB947" w14:textId="77777777" w:rsidR="006F2D43" w:rsidRPr="00845A00" w:rsidRDefault="006F2D43" w:rsidP="00845A00">
      <w:pPr>
        <w:pStyle w:val="Heading2"/>
        <w:rPr>
          <w:rFonts w:asciiTheme="minorHAnsi" w:hAnsiTheme="minorHAnsi" w:cstheme="minorHAnsi"/>
          <w:sz w:val="24"/>
          <w:szCs w:val="22"/>
          <w:lang w:val="en-US"/>
        </w:rPr>
      </w:pPr>
      <w:bookmarkStart w:id="33" w:name="_Toc240406759"/>
      <w:r w:rsidRPr="00845A00">
        <w:rPr>
          <w:rFonts w:asciiTheme="minorHAnsi" w:hAnsiTheme="minorHAnsi" w:cstheme="minorHAnsi"/>
          <w:sz w:val="24"/>
          <w:szCs w:val="22"/>
          <w:lang w:val="en-US"/>
        </w:rPr>
        <w:t>1.1 Background</w:t>
      </w:r>
      <w:bookmarkEnd w:id="33"/>
    </w:p>
    <w:p w14:paraId="1693E06B" w14:textId="7E82C0C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Personal portfolio websites have become an important medium for students and developers to present their technical abilities, projects, interests, and professional identity. Unlike a conventional resume, an interactive portfolio can demonstrate practical work through live interfaces, project descriptions, source-code links, and responsive design</w:t>
      </w:r>
      <w:r w:rsidR="002D6C81">
        <w:rPr>
          <w:rFonts w:asciiTheme="minorHAnsi" w:hAnsiTheme="minorHAnsi" w:cstheme="minorHAnsi"/>
          <w:lang w:val="en-US"/>
        </w:rPr>
        <w:t xml:space="preserve">, demonstrating the </w:t>
      </w:r>
      <w:r w:rsidR="00E72B38">
        <w:rPr>
          <w:rFonts w:asciiTheme="minorHAnsi" w:hAnsiTheme="minorHAnsi" w:cstheme="minorHAnsi"/>
          <w:lang w:val="en-US"/>
        </w:rPr>
        <w:t>person’s knowledge of it.</w:t>
      </w:r>
    </w:p>
    <w:p w14:paraId="421513A8" w14:textId="77777777" w:rsidR="006F2D43" w:rsidRPr="00845A00" w:rsidRDefault="006F2D43" w:rsidP="00845A00">
      <w:pPr>
        <w:pStyle w:val="Heading2"/>
        <w:rPr>
          <w:rFonts w:asciiTheme="minorHAnsi" w:hAnsiTheme="minorHAnsi" w:cstheme="minorHAnsi"/>
          <w:sz w:val="24"/>
          <w:szCs w:val="22"/>
          <w:lang w:val="en-US"/>
        </w:rPr>
      </w:pPr>
      <w:bookmarkStart w:id="34" w:name="_Toc240406760"/>
      <w:r w:rsidRPr="00845A00">
        <w:rPr>
          <w:rFonts w:asciiTheme="minorHAnsi" w:hAnsiTheme="minorHAnsi" w:cstheme="minorHAnsi"/>
          <w:sz w:val="24"/>
          <w:szCs w:val="22"/>
          <w:lang w:val="en-US"/>
        </w:rPr>
        <w:t>1.2 Project Overview</w:t>
      </w:r>
      <w:bookmarkEnd w:id="34"/>
    </w:p>
    <w:p w14:paraId="3D9FE302" w14:textId="67477A72"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The project is a responsive personal portfolio website developed for Angel Biju</w:t>
      </w:r>
      <w:r w:rsidR="00007927">
        <w:rPr>
          <w:rFonts w:asciiTheme="minorHAnsi" w:hAnsiTheme="minorHAnsi" w:cstheme="minorHAnsi"/>
          <w:lang w:val="en-US"/>
        </w:rPr>
        <w:t xml:space="preserve"> (myself)</w:t>
      </w:r>
      <w:r w:rsidRPr="0039534B">
        <w:rPr>
          <w:rFonts w:asciiTheme="minorHAnsi" w:hAnsiTheme="minorHAnsi" w:cstheme="minorHAnsi"/>
          <w:lang w:val="en-US"/>
        </w:rPr>
        <w:t xml:space="preserve">. The interface presents an introduction in the hero section, an About section, technical skills, projects, a contact form, and social links. The </w:t>
      </w:r>
      <w:r w:rsidR="00272A2A">
        <w:rPr>
          <w:rFonts w:asciiTheme="minorHAnsi" w:hAnsiTheme="minorHAnsi" w:cstheme="minorHAnsi"/>
          <w:lang w:val="en-US"/>
        </w:rPr>
        <w:t xml:space="preserve">webpage </w:t>
      </w:r>
      <w:r w:rsidRPr="0039534B">
        <w:rPr>
          <w:rFonts w:asciiTheme="minorHAnsi" w:hAnsiTheme="minorHAnsi" w:cstheme="minorHAnsi"/>
          <w:lang w:val="en-US"/>
        </w:rPr>
        <w:t>supports light/dark theme presentation.</w:t>
      </w:r>
    </w:p>
    <w:p w14:paraId="39D48870" w14:textId="77777777" w:rsidR="006F2D43" w:rsidRPr="00845A00" w:rsidRDefault="006F2D43" w:rsidP="00845A00">
      <w:pPr>
        <w:pStyle w:val="Heading2"/>
        <w:rPr>
          <w:rFonts w:asciiTheme="minorHAnsi" w:hAnsiTheme="minorHAnsi" w:cstheme="minorHAnsi"/>
          <w:sz w:val="24"/>
          <w:szCs w:val="22"/>
          <w:lang w:val="en-US"/>
        </w:rPr>
      </w:pPr>
      <w:bookmarkStart w:id="35" w:name="_Toc240406761"/>
      <w:r w:rsidRPr="00845A00">
        <w:rPr>
          <w:rFonts w:asciiTheme="minorHAnsi" w:hAnsiTheme="minorHAnsi" w:cstheme="minorHAnsi"/>
          <w:sz w:val="24"/>
          <w:szCs w:val="22"/>
          <w:lang w:val="en-US"/>
        </w:rPr>
        <w:t>1.3 Technologies Used</w:t>
      </w:r>
      <w:bookmarkEnd w:id="35"/>
    </w:p>
    <w:p w14:paraId="2982F9D2" w14:textId="3C314347" w:rsidR="006F2D43" w:rsidRPr="0039534B" w:rsidRDefault="006F2D43" w:rsidP="006F2D43">
      <w:pPr>
        <w:rPr>
          <w:rFonts w:asciiTheme="minorHAnsi" w:hAnsiTheme="minorHAnsi" w:cstheme="minorHAnsi"/>
          <w:lang w:val="en-US"/>
        </w:rPr>
      </w:pPr>
      <w:r w:rsidRPr="00BF42FA">
        <w:rPr>
          <w:rFonts w:asciiTheme="minorHAnsi" w:hAnsiTheme="minorHAnsi" w:cstheme="minorHAnsi"/>
          <w:b/>
          <w:bCs/>
          <w:lang w:val="en-US"/>
        </w:rPr>
        <w:t>HTML</w:t>
      </w:r>
      <w:r w:rsidRPr="0039534B">
        <w:rPr>
          <w:rFonts w:asciiTheme="minorHAnsi" w:hAnsiTheme="minorHAnsi" w:cstheme="minorHAnsi"/>
          <w:lang w:val="en-US"/>
        </w:rPr>
        <w:t xml:space="preserve"> – semantic structure and content organization in the original implementation.</w:t>
      </w:r>
    </w:p>
    <w:p w14:paraId="20B6AB8F" w14:textId="48EEC8CB" w:rsidR="006F2D43" w:rsidRPr="0039534B" w:rsidRDefault="006F2D43" w:rsidP="006F2D43">
      <w:pPr>
        <w:rPr>
          <w:rFonts w:asciiTheme="minorHAnsi" w:hAnsiTheme="minorHAnsi" w:cstheme="minorHAnsi"/>
          <w:lang w:val="en-US"/>
        </w:rPr>
      </w:pPr>
      <w:r w:rsidRPr="00BF42FA">
        <w:rPr>
          <w:rFonts w:asciiTheme="minorHAnsi" w:hAnsiTheme="minorHAnsi" w:cstheme="minorHAnsi"/>
          <w:b/>
          <w:bCs/>
          <w:lang w:val="en-US"/>
        </w:rPr>
        <w:t>CSS</w:t>
      </w:r>
      <w:r w:rsidRPr="0039534B">
        <w:rPr>
          <w:rFonts w:asciiTheme="minorHAnsi" w:hAnsiTheme="minorHAnsi" w:cstheme="minorHAnsi"/>
          <w:lang w:val="en-US"/>
        </w:rPr>
        <w:t xml:space="preserve"> – responsive layouts, animations, component styling, hover effects, and theme styling.</w:t>
      </w:r>
    </w:p>
    <w:p w14:paraId="1AE03E41" w14:textId="77777777" w:rsidR="006F2D43" w:rsidRPr="0039534B" w:rsidRDefault="006F2D43" w:rsidP="006F2D43">
      <w:pPr>
        <w:rPr>
          <w:rFonts w:asciiTheme="minorHAnsi" w:hAnsiTheme="minorHAnsi" w:cstheme="minorHAnsi"/>
          <w:lang w:val="en-US"/>
        </w:rPr>
      </w:pPr>
      <w:r w:rsidRPr="00BF42FA">
        <w:rPr>
          <w:rFonts w:asciiTheme="minorHAnsi" w:hAnsiTheme="minorHAnsi" w:cstheme="minorHAnsi"/>
          <w:b/>
          <w:bCs/>
          <w:lang w:val="en-US"/>
        </w:rPr>
        <w:t>JavaScript</w:t>
      </w:r>
      <w:r w:rsidRPr="0039534B">
        <w:rPr>
          <w:rFonts w:asciiTheme="minorHAnsi" w:hAnsiTheme="minorHAnsi" w:cstheme="minorHAnsi"/>
          <w:lang w:val="en-US"/>
        </w:rPr>
        <w:t xml:space="preserve"> – dynamic greeting, theme switching, navigation interactions, validation, and project rendering.</w:t>
      </w:r>
    </w:p>
    <w:p w14:paraId="1C131CDB" w14:textId="77777777" w:rsidR="00E75757" w:rsidRPr="0039534B" w:rsidRDefault="00E75757" w:rsidP="00E75757">
      <w:pPr>
        <w:rPr>
          <w:rFonts w:asciiTheme="minorHAnsi" w:hAnsiTheme="minorHAnsi" w:cstheme="minorHAnsi"/>
          <w:lang w:val="en-US"/>
        </w:rPr>
      </w:pPr>
      <w:r w:rsidRPr="00BF42FA">
        <w:rPr>
          <w:rFonts w:asciiTheme="minorHAnsi" w:hAnsiTheme="minorHAnsi" w:cstheme="minorHAnsi"/>
          <w:b/>
          <w:bCs/>
          <w:lang w:val="en-US"/>
        </w:rPr>
        <w:t>Visual Studio Code</w:t>
      </w:r>
      <w:r w:rsidRPr="0039534B">
        <w:rPr>
          <w:rFonts w:asciiTheme="minorHAnsi" w:hAnsiTheme="minorHAnsi" w:cstheme="minorHAnsi"/>
          <w:lang w:val="en-US"/>
        </w:rPr>
        <w:t xml:space="preserve"> – source-code editing and project development environment.</w:t>
      </w:r>
    </w:p>
    <w:p w14:paraId="27C10B06" w14:textId="77777777" w:rsidR="006F2D43" w:rsidRPr="0039534B" w:rsidRDefault="006F2D43" w:rsidP="006F2D43">
      <w:pPr>
        <w:rPr>
          <w:rFonts w:asciiTheme="minorHAnsi" w:hAnsiTheme="minorHAnsi" w:cstheme="minorHAnsi"/>
          <w:lang w:val="en-US"/>
        </w:rPr>
      </w:pPr>
      <w:r w:rsidRPr="00BF42FA">
        <w:rPr>
          <w:rFonts w:asciiTheme="minorHAnsi" w:hAnsiTheme="minorHAnsi" w:cstheme="minorHAnsi"/>
          <w:b/>
          <w:bCs/>
          <w:lang w:val="en-US"/>
        </w:rPr>
        <w:t>React</w:t>
      </w:r>
      <w:r w:rsidRPr="0039534B">
        <w:rPr>
          <w:rFonts w:asciiTheme="minorHAnsi" w:hAnsiTheme="minorHAnsi" w:cstheme="minorHAnsi"/>
          <w:lang w:val="en-US"/>
        </w:rPr>
        <w:t xml:space="preserve"> – component-based implementation of the final portfolio interface.</w:t>
      </w:r>
    </w:p>
    <w:p w14:paraId="33D09CA1" w14:textId="77777777" w:rsidR="006F2D43" w:rsidRPr="0039534B" w:rsidRDefault="006F2D43" w:rsidP="006F2D43">
      <w:pPr>
        <w:rPr>
          <w:rFonts w:asciiTheme="minorHAnsi" w:hAnsiTheme="minorHAnsi" w:cstheme="minorHAnsi"/>
          <w:lang w:val="en-US"/>
        </w:rPr>
      </w:pPr>
      <w:r w:rsidRPr="00BF42FA">
        <w:rPr>
          <w:rFonts w:asciiTheme="minorHAnsi" w:hAnsiTheme="minorHAnsi" w:cstheme="minorHAnsi"/>
          <w:b/>
          <w:bCs/>
          <w:lang w:val="en-US"/>
        </w:rPr>
        <w:t>Vite</w:t>
      </w:r>
      <w:r w:rsidRPr="0039534B">
        <w:rPr>
          <w:rFonts w:asciiTheme="minorHAnsi" w:hAnsiTheme="minorHAnsi" w:cstheme="minorHAnsi"/>
          <w:lang w:val="en-US"/>
        </w:rPr>
        <w:t xml:space="preserve"> – development server and build tooling for the React application.</w:t>
      </w:r>
    </w:p>
    <w:p w14:paraId="073C5CFD" w14:textId="77777777" w:rsidR="006F2D43" w:rsidRPr="0039534B" w:rsidRDefault="006F2D43" w:rsidP="006F2D43">
      <w:pPr>
        <w:rPr>
          <w:rFonts w:asciiTheme="minorHAnsi" w:hAnsiTheme="minorHAnsi" w:cstheme="minorHAnsi"/>
          <w:lang w:val="en-US"/>
        </w:rPr>
      </w:pPr>
      <w:r w:rsidRPr="00BF42FA">
        <w:rPr>
          <w:rFonts w:asciiTheme="minorHAnsi" w:hAnsiTheme="minorHAnsi" w:cstheme="minorHAnsi"/>
          <w:b/>
          <w:bCs/>
          <w:lang w:val="en-US"/>
        </w:rPr>
        <w:t>Git/GitHub</w:t>
      </w:r>
      <w:r w:rsidRPr="0039534B">
        <w:rPr>
          <w:rFonts w:asciiTheme="minorHAnsi" w:hAnsiTheme="minorHAnsi" w:cstheme="minorHAnsi"/>
          <w:lang w:val="en-US"/>
        </w:rPr>
        <w:t xml:space="preserve"> – suitable version-control and source-code hosting workflow for the project.</w:t>
      </w:r>
    </w:p>
    <w:p w14:paraId="31C811A1" w14:textId="77777777" w:rsidR="006F2D43" w:rsidRPr="0039534B" w:rsidRDefault="006F2D43" w:rsidP="006F2D43">
      <w:pPr>
        <w:rPr>
          <w:rFonts w:asciiTheme="minorHAnsi" w:hAnsiTheme="minorHAnsi" w:cstheme="minorHAnsi"/>
          <w:lang w:val="en-US"/>
        </w:rPr>
      </w:pPr>
      <w:r w:rsidRPr="00BF42FA">
        <w:rPr>
          <w:rFonts w:asciiTheme="minorHAnsi" w:hAnsiTheme="minorHAnsi" w:cstheme="minorHAnsi"/>
          <w:b/>
          <w:bCs/>
          <w:lang w:val="en-US"/>
        </w:rPr>
        <w:t>Netlify</w:t>
      </w:r>
      <w:r w:rsidRPr="0039534B">
        <w:rPr>
          <w:rFonts w:asciiTheme="minorHAnsi" w:hAnsiTheme="minorHAnsi" w:cstheme="minorHAnsi"/>
          <w:lang w:val="en-US"/>
        </w:rPr>
        <w:t xml:space="preserve"> – intended production deployment platform for the completed frontend application.</w:t>
      </w:r>
    </w:p>
    <w:p w14:paraId="63591E69" w14:textId="77777777" w:rsidR="006F2D43" w:rsidRPr="00845A00" w:rsidRDefault="006F2D43" w:rsidP="00845A00">
      <w:pPr>
        <w:pStyle w:val="Heading2"/>
        <w:rPr>
          <w:rFonts w:asciiTheme="minorHAnsi" w:hAnsiTheme="minorHAnsi" w:cstheme="minorHAnsi"/>
          <w:sz w:val="24"/>
          <w:szCs w:val="22"/>
          <w:lang w:val="en-US"/>
        </w:rPr>
      </w:pPr>
      <w:bookmarkStart w:id="36" w:name="_Toc240406762"/>
      <w:r w:rsidRPr="00845A00">
        <w:rPr>
          <w:rFonts w:asciiTheme="minorHAnsi" w:hAnsiTheme="minorHAnsi" w:cstheme="minorHAnsi"/>
          <w:sz w:val="24"/>
          <w:szCs w:val="22"/>
          <w:lang w:val="en-US"/>
        </w:rPr>
        <w:t>1.4 Objectives</w:t>
      </w:r>
      <w:bookmarkEnd w:id="36"/>
    </w:p>
    <w:p w14:paraId="6CF08293" w14:textId="77777777" w:rsidR="006F2D43" w:rsidRPr="00B0494C" w:rsidRDefault="006F2D43" w:rsidP="00B0494C">
      <w:pPr>
        <w:pStyle w:val="ListParagraph"/>
        <w:numPr>
          <w:ilvl w:val="0"/>
          <w:numId w:val="31"/>
        </w:numPr>
        <w:rPr>
          <w:rFonts w:asciiTheme="minorHAnsi" w:hAnsiTheme="minorHAnsi" w:cstheme="minorHAnsi"/>
          <w:lang w:val="en-US"/>
        </w:rPr>
      </w:pPr>
      <w:r w:rsidRPr="00B0494C">
        <w:rPr>
          <w:rFonts w:asciiTheme="minorHAnsi" w:hAnsiTheme="minorHAnsi" w:cstheme="minorHAnsi"/>
          <w:lang w:val="en-US"/>
        </w:rPr>
        <w:t>Develop a professional and responsive personal portfolio website.</w:t>
      </w:r>
    </w:p>
    <w:p w14:paraId="61CE38D6" w14:textId="2C05519C" w:rsidR="006F2D43" w:rsidRPr="00B0494C" w:rsidRDefault="006F2D43" w:rsidP="00B0494C">
      <w:pPr>
        <w:pStyle w:val="ListParagraph"/>
        <w:numPr>
          <w:ilvl w:val="0"/>
          <w:numId w:val="31"/>
        </w:numPr>
        <w:rPr>
          <w:rFonts w:asciiTheme="minorHAnsi" w:hAnsiTheme="minorHAnsi" w:cstheme="minorHAnsi"/>
          <w:lang w:val="en-US"/>
        </w:rPr>
      </w:pPr>
      <w:r w:rsidRPr="00B0494C">
        <w:rPr>
          <w:rFonts w:asciiTheme="minorHAnsi" w:hAnsiTheme="minorHAnsi" w:cstheme="minorHAnsi"/>
          <w:lang w:val="en-US"/>
        </w:rPr>
        <w:t xml:space="preserve">Convert a static HTML/CSS/JavaScript portfolio into a </w:t>
      </w:r>
      <w:r w:rsidR="003C1BB6">
        <w:rPr>
          <w:rFonts w:asciiTheme="minorHAnsi" w:hAnsiTheme="minorHAnsi" w:cstheme="minorHAnsi"/>
          <w:lang w:val="en-US"/>
        </w:rPr>
        <w:t>modifiable</w:t>
      </w:r>
      <w:r w:rsidRPr="00B0494C">
        <w:rPr>
          <w:rFonts w:asciiTheme="minorHAnsi" w:hAnsiTheme="minorHAnsi" w:cstheme="minorHAnsi"/>
          <w:lang w:val="en-US"/>
        </w:rPr>
        <w:t xml:space="preserve"> React application.</w:t>
      </w:r>
    </w:p>
    <w:p w14:paraId="3F675843" w14:textId="05B15662" w:rsidR="006F2D43" w:rsidRPr="00B0494C" w:rsidRDefault="006F2D43" w:rsidP="00B0494C">
      <w:pPr>
        <w:pStyle w:val="ListParagraph"/>
        <w:numPr>
          <w:ilvl w:val="0"/>
          <w:numId w:val="31"/>
        </w:numPr>
        <w:rPr>
          <w:rFonts w:asciiTheme="minorHAnsi" w:hAnsiTheme="minorHAnsi" w:cstheme="minorHAnsi"/>
          <w:lang w:val="en-US"/>
        </w:rPr>
      </w:pPr>
      <w:r w:rsidRPr="00B0494C">
        <w:rPr>
          <w:rFonts w:asciiTheme="minorHAnsi" w:hAnsiTheme="minorHAnsi" w:cstheme="minorHAnsi"/>
          <w:lang w:val="en-US"/>
        </w:rPr>
        <w:lastRenderedPageBreak/>
        <w:t xml:space="preserve">Understand </w:t>
      </w:r>
      <w:r w:rsidR="00752926" w:rsidRPr="00B0494C">
        <w:rPr>
          <w:rFonts w:asciiTheme="minorHAnsi" w:hAnsiTheme="minorHAnsi" w:cstheme="minorHAnsi"/>
          <w:lang w:val="en-US"/>
        </w:rPr>
        <w:t xml:space="preserve">working of </w:t>
      </w:r>
      <w:r w:rsidRPr="00B0494C">
        <w:rPr>
          <w:rFonts w:asciiTheme="minorHAnsi" w:hAnsiTheme="minorHAnsi" w:cstheme="minorHAnsi"/>
          <w:lang w:val="en-US"/>
        </w:rPr>
        <w:t>frontend architecture.</w:t>
      </w:r>
    </w:p>
    <w:p w14:paraId="7AB1D91B" w14:textId="77777777" w:rsidR="006F2D43" w:rsidRPr="00B0494C" w:rsidRDefault="006F2D43" w:rsidP="00B0494C">
      <w:pPr>
        <w:pStyle w:val="ListParagraph"/>
        <w:numPr>
          <w:ilvl w:val="0"/>
          <w:numId w:val="31"/>
        </w:numPr>
        <w:rPr>
          <w:rFonts w:asciiTheme="minorHAnsi" w:hAnsiTheme="minorHAnsi" w:cstheme="minorHAnsi"/>
          <w:lang w:val="en-US"/>
        </w:rPr>
      </w:pPr>
      <w:r w:rsidRPr="00B0494C">
        <w:rPr>
          <w:rFonts w:asciiTheme="minorHAnsi" w:hAnsiTheme="minorHAnsi" w:cstheme="minorHAnsi"/>
          <w:lang w:val="en-US"/>
        </w:rPr>
        <w:t>Implement responsive navigation and mobile-friendly layouts.</w:t>
      </w:r>
    </w:p>
    <w:p w14:paraId="13E2C7B0" w14:textId="1A733018" w:rsidR="006F2D43" w:rsidRPr="00B0494C" w:rsidRDefault="006F2D43" w:rsidP="00B0494C">
      <w:pPr>
        <w:pStyle w:val="ListParagraph"/>
        <w:numPr>
          <w:ilvl w:val="0"/>
          <w:numId w:val="31"/>
        </w:numPr>
        <w:rPr>
          <w:rFonts w:asciiTheme="minorHAnsi" w:hAnsiTheme="minorHAnsi" w:cstheme="minorHAnsi"/>
          <w:lang w:val="en-US"/>
        </w:rPr>
      </w:pPr>
      <w:r w:rsidRPr="00B0494C">
        <w:rPr>
          <w:rFonts w:asciiTheme="minorHAnsi" w:hAnsiTheme="minorHAnsi" w:cstheme="minorHAnsi"/>
          <w:lang w:val="en-US"/>
        </w:rPr>
        <w:t>Implement light/dark theme switching.</w:t>
      </w:r>
    </w:p>
    <w:p w14:paraId="7E136D8C" w14:textId="77777777" w:rsidR="006F2D43" w:rsidRPr="00B0494C" w:rsidRDefault="006F2D43" w:rsidP="00B0494C">
      <w:pPr>
        <w:pStyle w:val="ListParagraph"/>
        <w:numPr>
          <w:ilvl w:val="0"/>
          <w:numId w:val="31"/>
        </w:numPr>
        <w:rPr>
          <w:rFonts w:asciiTheme="minorHAnsi" w:hAnsiTheme="minorHAnsi" w:cstheme="minorHAnsi"/>
          <w:lang w:val="en-US"/>
        </w:rPr>
      </w:pPr>
      <w:r w:rsidRPr="00B0494C">
        <w:rPr>
          <w:rFonts w:asciiTheme="minorHAnsi" w:hAnsiTheme="minorHAnsi" w:cstheme="minorHAnsi"/>
          <w:lang w:val="en-US"/>
        </w:rPr>
        <w:t>Present projects and technical skills clearly.</w:t>
      </w:r>
    </w:p>
    <w:p w14:paraId="4A5E800E" w14:textId="77777777" w:rsidR="006F2D43" w:rsidRPr="00B0494C" w:rsidRDefault="006F2D43" w:rsidP="00B0494C">
      <w:pPr>
        <w:pStyle w:val="ListParagraph"/>
        <w:numPr>
          <w:ilvl w:val="0"/>
          <w:numId w:val="31"/>
        </w:numPr>
        <w:rPr>
          <w:rFonts w:asciiTheme="minorHAnsi" w:hAnsiTheme="minorHAnsi" w:cstheme="minorHAnsi"/>
          <w:lang w:val="en-US"/>
        </w:rPr>
      </w:pPr>
      <w:r w:rsidRPr="00B0494C">
        <w:rPr>
          <w:rFonts w:asciiTheme="minorHAnsi" w:hAnsiTheme="minorHAnsi" w:cstheme="minorHAnsi"/>
          <w:lang w:val="en-US"/>
        </w:rPr>
        <w:t>Implement client-side contact form validation.</w:t>
      </w:r>
    </w:p>
    <w:p w14:paraId="26637E04" w14:textId="77777777" w:rsidR="006F2D43" w:rsidRPr="00B0494C" w:rsidRDefault="006F2D43" w:rsidP="00B0494C">
      <w:pPr>
        <w:pStyle w:val="ListParagraph"/>
        <w:numPr>
          <w:ilvl w:val="0"/>
          <w:numId w:val="31"/>
        </w:numPr>
        <w:rPr>
          <w:rFonts w:asciiTheme="minorHAnsi" w:hAnsiTheme="minorHAnsi" w:cstheme="minorHAnsi"/>
          <w:lang w:val="en-US"/>
        </w:rPr>
      </w:pPr>
      <w:r w:rsidRPr="00B0494C">
        <w:rPr>
          <w:rFonts w:asciiTheme="minorHAnsi" w:hAnsiTheme="minorHAnsi" w:cstheme="minorHAnsi"/>
          <w:lang w:val="en-US"/>
        </w:rPr>
        <w:t>Prepare the project for production deployment.</w:t>
      </w:r>
    </w:p>
    <w:p w14:paraId="51E62CA1"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br w:type="page"/>
      </w:r>
    </w:p>
    <w:p w14:paraId="064AF9C7" w14:textId="7BA41223" w:rsidR="006F2D43" w:rsidRPr="0039534B" w:rsidRDefault="006F2D43" w:rsidP="000E77E2">
      <w:pPr>
        <w:pStyle w:val="Heading1"/>
        <w:rPr>
          <w:lang w:val="en-US"/>
        </w:rPr>
      </w:pPr>
      <w:bookmarkStart w:id="37" w:name="_Toc239604860"/>
      <w:bookmarkStart w:id="38" w:name="_Toc240406763"/>
      <w:r w:rsidRPr="0039534B">
        <w:rPr>
          <w:lang w:val="en-US"/>
        </w:rPr>
        <w:lastRenderedPageBreak/>
        <w:t>2</w:t>
      </w:r>
      <w:r w:rsidR="00322A3B">
        <w:rPr>
          <w:lang w:val="en-US"/>
        </w:rPr>
        <w:t>.</w:t>
      </w:r>
      <w:r w:rsidRPr="0039534B">
        <w:rPr>
          <w:lang w:val="en-US"/>
        </w:rPr>
        <w:t xml:space="preserve"> Literature Review</w:t>
      </w:r>
      <w:bookmarkEnd w:id="37"/>
      <w:bookmarkEnd w:id="38"/>
    </w:p>
    <w:p w14:paraId="157C6CD8" w14:textId="77777777" w:rsidR="00322A3B" w:rsidRDefault="00322A3B" w:rsidP="006F2D43">
      <w:pPr>
        <w:rPr>
          <w:rFonts w:asciiTheme="minorHAnsi" w:hAnsiTheme="minorHAnsi" w:cstheme="minorHAnsi"/>
          <w:lang w:val="en-US"/>
        </w:rPr>
      </w:pPr>
    </w:p>
    <w:p w14:paraId="055D003E" w14:textId="05EDF92A"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The development of a modern portfolio draws on established practices in responsive web design, component-based user-interface development, accessibility, and frontend performance. Responsive design principles emphasize flexible layouts that adapt to different screen sizes rather than maintaining a fixed desktop-only presentation.</w:t>
      </w:r>
    </w:p>
    <w:p w14:paraId="5BDEFFCC"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Component-based frameworks such as React encourage developers to divide an interface into independent, reusable units. This approach is particularly suitable for portfolios because sections such as navigation, project cards, skills, contact forms, and footers can be maintained independently while sharing common styles.</w:t>
      </w:r>
    </w:p>
    <w:p w14:paraId="15081492"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Modern frontend tooling also emphasizes fast development feedback and optimized production builds. Vite provides a lightweight development environment and build process suitable for React applications. Consistent design tokens, reusable button classes, responsive breakpoints, semantic HTML, and accessible labels further improve maintainability and usability.</w:t>
      </w:r>
    </w:p>
    <w:p w14:paraId="7209E83F" w14:textId="77777777" w:rsidR="006F2D43" w:rsidRPr="00845A00" w:rsidRDefault="006F2D43" w:rsidP="00845A00">
      <w:pPr>
        <w:pStyle w:val="Heading2"/>
        <w:rPr>
          <w:rFonts w:asciiTheme="minorHAnsi" w:hAnsiTheme="minorHAnsi" w:cstheme="minorHAnsi"/>
          <w:sz w:val="24"/>
          <w:szCs w:val="22"/>
          <w:lang w:val="en-US"/>
        </w:rPr>
      </w:pPr>
      <w:bookmarkStart w:id="39" w:name="_Toc240406764"/>
      <w:r w:rsidRPr="00845A00">
        <w:rPr>
          <w:rFonts w:asciiTheme="minorHAnsi" w:hAnsiTheme="minorHAnsi" w:cstheme="minorHAnsi"/>
          <w:sz w:val="24"/>
          <w:szCs w:val="22"/>
          <w:lang w:val="en-US"/>
        </w:rPr>
        <w:t>2.1 Design Principles Applied</w:t>
      </w:r>
      <w:bookmarkEnd w:id="39"/>
    </w:p>
    <w:p w14:paraId="011FB678"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Visual hierarchy through typography, spacing, contrast, and section headings.</w:t>
      </w:r>
    </w:p>
    <w:p w14:paraId="38A7DD8E"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Consistent primary and accent colours across buttons and interactive elements.</w:t>
      </w:r>
    </w:p>
    <w:p w14:paraId="1AEB60C3"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Responsive grid and flex layouts for desktop and mobile devices.</w:t>
      </w:r>
    </w:p>
    <w:p w14:paraId="3ECD05C6"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Clear navigation between major sections.</w:t>
      </w:r>
    </w:p>
    <w:p w14:paraId="3007751C"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br w:type="page"/>
      </w:r>
    </w:p>
    <w:p w14:paraId="29248871" w14:textId="008D8B9F" w:rsidR="006F2D43" w:rsidRPr="0039534B" w:rsidRDefault="006F2D43" w:rsidP="000E77E2">
      <w:pPr>
        <w:pStyle w:val="Heading1"/>
        <w:rPr>
          <w:lang w:val="en-US"/>
        </w:rPr>
      </w:pPr>
      <w:bookmarkStart w:id="40" w:name="_Toc239604861"/>
      <w:bookmarkStart w:id="41" w:name="_Toc240406765"/>
      <w:r w:rsidRPr="0039534B">
        <w:rPr>
          <w:lang w:val="en-US"/>
        </w:rPr>
        <w:lastRenderedPageBreak/>
        <w:t>3</w:t>
      </w:r>
      <w:r w:rsidR="00322A3B">
        <w:rPr>
          <w:lang w:val="en-US"/>
        </w:rPr>
        <w:t>.</w:t>
      </w:r>
      <w:r w:rsidRPr="0039534B">
        <w:rPr>
          <w:lang w:val="en-US"/>
        </w:rPr>
        <w:t xml:space="preserve"> Problem Statement</w:t>
      </w:r>
      <w:bookmarkEnd w:id="40"/>
      <w:bookmarkEnd w:id="41"/>
    </w:p>
    <w:p w14:paraId="341CA614" w14:textId="77777777" w:rsidR="00322A3B" w:rsidRDefault="00322A3B" w:rsidP="006F2D43">
      <w:pPr>
        <w:rPr>
          <w:rFonts w:asciiTheme="minorHAnsi" w:hAnsiTheme="minorHAnsi" w:cstheme="minorHAnsi"/>
          <w:lang w:val="en-US"/>
        </w:rPr>
      </w:pPr>
    </w:p>
    <w:p w14:paraId="799325A6" w14:textId="5E31B5E9"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Students and beginner developers often have difficulty presenting their technical learning and projects in a structured, professional, and visually appealing manner. A basic static web page can display information, but repeated markup becomes difficult to maintain as the portfolio grows. In addition, inconsistent styling and limited responsiveness can reduce the quality of the user experience.</w:t>
      </w:r>
    </w:p>
    <w:p w14:paraId="1D183FE7" w14:textId="77777777" w:rsidR="006F2D43" w:rsidRPr="00845A00" w:rsidRDefault="006F2D43" w:rsidP="00845A00">
      <w:pPr>
        <w:pStyle w:val="Heading2"/>
        <w:rPr>
          <w:rFonts w:asciiTheme="minorHAnsi" w:hAnsiTheme="minorHAnsi" w:cstheme="minorHAnsi"/>
          <w:sz w:val="24"/>
          <w:szCs w:val="22"/>
          <w:lang w:val="en-US"/>
        </w:rPr>
      </w:pPr>
      <w:bookmarkStart w:id="42" w:name="_Toc240406766"/>
      <w:r w:rsidRPr="00845A00">
        <w:rPr>
          <w:rFonts w:asciiTheme="minorHAnsi" w:hAnsiTheme="minorHAnsi" w:cstheme="minorHAnsi"/>
          <w:sz w:val="24"/>
          <w:szCs w:val="22"/>
          <w:lang w:val="en-US"/>
        </w:rPr>
        <w:t>3.1 Problem Definition</w:t>
      </w:r>
      <w:bookmarkEnd w:id="42"/>
    </w:p>
    <w:p w14:paraId="4658384A"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The problem addressed by this project is to design and implement a responsive, maintainable, and interactive personal portfolio that communicates the developer’s skills and projects effectively while providing a foundation for future full-stack functionality.</w:t>
      </w:r>
    </w:p>
    <w:p w14:paraId="417451A3" w14:textId="77777777" w:rsidR="006F2D43" w:rsidRPr="00845A00" w:rsidRDefault="006F2D43" w:rsidP="00845A00">
      <w:pPr>
        <w:pStyle w:val="Heading2"/>
        <w:rPr>
          <w:rFonts w:asciiTheme="minorHAnsi" w:hAnsiTheme="minorHAnsi" w:cstheme="minorHAnsi"/>
          <w:sz w:val="24"/>
          <w:szCs w:val="22"/>
          <w:lang w:val="en-US"/>
        </w:rPr>
      </w:pPr>
      <w:bookmarkStart w:id="43" w:name="_Toc240406767"/>
      <w:r w:rsidRPr="00845A00">
        <w:rPr>
          <w:rFonts w:asciiTheme="minorHAnsi" w:hAnsiTheme="minorHAnsi" w:cstheme="minorHAnsi"/>
          <w:sz w:val="24"/>
          <w:szCs w:val="22"/>
          <w:lang w:val="en-US"/>
        </w:rPr>
        <w:t>3.2 Challenges Identified</w:t>
      </w:r>
      <w:bookmarkEnd w:id="43"/>
    </w:p>
    <w:p w14:paraId="266CC37E"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Converting a static HTML structure into reusable React components.</w:t>
      </w:r>
    </w:p>
    <w:p w14:paraId="3594741E"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Maintaining consistent styling across independent component CSS files.</w:t>
      </w:r>
    </w:p>
    <w:p w14:paraId="1B377758"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Creating a navigation system that behaves differently on desktop and mobile screens.</w:t>
      </w:r>
    </w:p>
    <w:p w14:paraId="39EA39A5"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Implementing light/dark theme switching without duplicating large amounts of CSS.</w:t>
      </w:r>
    </w:p>
    <w:p w14:paraId="7606C4B0"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Validating contact-form input on the client side.</w:t>
      </w:r>
    </w:p>
    <w:p w14:paraId="7CB49D6D"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Keeping images and layouts visually balanced at different screen sizes.</w:t>
      </w:r>
    </w:p>
    <w:p w14:paraId="38086ACA"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br w:type="page"/>
      </w:r>
    </w:p>
    <w:p w14:paraId="35F59B87" w14:textId="321203F5" w:rsidR="006F2D43" w:rsidRPr="0039534B" w:rsidRDefault="006F2D43" w:rsidP="000E77E2">
      <w:pPr>
        <w:pStyle w:val="Heading1"/>
        <w:rPr>
          <w:lang w:val="en-US"/>
        </w:rPr>
      </w:pPr>
      <w:bookmarkStart w:id="44" w:name="_Toc239604862"/>
      <w:bookmarkStart w:id="45" w:name="_Toc240406768"/>
      <w:r w:rsidRPr="0039534B">
        <w:rPr>
          <w:lang w:val="en-US"/>
        </w:rPr>
        <w:lastRenderedPageBreak/>
        <w:t>4</w:t>
      </w:r>
      <w:r w:rsidR="00491B76">
        <w:rPr>
          <w:lang w:val="en-US"/>
        </w:rPr>
        <w:t>.</w:t>
      </w:r>
      <w:r w:rsidRPr="0039534B">
        <w:rPr>
          <w:lang w:val="en-US"/>
        </w:rPr>
        <w:t xml:space="preserve"> Problem Solving / Methodology</w:t>
      </w:r>
      <w:bookmarkEnd w:id="44"/>
      <w:bookmarkEnd w:id="45"/>
    </w:p>
    <w:p w14:paraId="5CA15146" w14:textId="77777777" w:rsidR="00491B76" w:rsidRDefault="00491B76" w:rsidP="006F2D43">
      <w:pPr>
        <w:rPr>
          <w:rFonts w:asciiTheme="minorHAnsi" w:hAnsiTheme="minorHAnsi" w:cstheme="minorHAnsi"/>
          <w:b/>
          <w:bCs/>
          <w:lang w:val="en-US"/>
        </w:rPr>
      </w:pPr>
    </w:p>
    <w:p w14:paraId="2A5C6336" w14:textId="45EAD2AF" w:rsidR="006F2D43" w:rsidRPr="00845A00" w:rsidRDefault="006F2D43" w:rsidP="00845A00">
      <w:pPr>
        <w:pStyle w:val="Heading2"/>
        <w:rPr>
          <w:rFonts w:asciiTheme="minorHAnsi" w:hAnsiTheme="minorHAnsi" w:cstheme="minorHAnsi"/>
          <w:sz w:val="24"/>
          <w:szCs w:val="22"/>
          <w:lang w:val="en-US"/>
        </w:rPr>
      </w:pPr>
      <w:bookmarkStart w:id="46" w:name="_Toc240406769"/>
      <w:r w:rsidRPr="00845A00">
        <w:rPr>
          <w:rFonts w:asciiTheme="minorHAnsi" w:hAnsiTheme="minorHAnsi" w:cstheme="minorHAnsi"/>
          <w:sz w:val="24"/>
          <w:szCs w:val="22"/>
          <w:lang w:val="en-US"/>
        </w:rPr>
        <w:t>4.1 Development Approach</w:t>
      </w:r>
      <w:bookmarkEnd w:id="46"/>
    </w:p>
    <w:p w14:paraId="3556C7F0" w14:textId="405BEFBA"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 xml:space="preserve">The project was developed </w:t>
      </w:r>
      <w:r w:rsidR="00AB1D8B">
        <w:rPr>
          <w:rFonts w:asciiTheme="minorHAnsi" w:hAnsiTheme="minorHAnsi" w:cstheme="minorHAnsi"/>
          <w:lang w:val="en-US"/>
        </w:rPr>
        <w:t xml:space="preserve">in </w:t>
      </w:r>
      <w:r w:rsidRPr="0039534B">
        <w:rPr>
          <w:rFonts w:asciiTheme="minorHAnsi" w:hAnsiTheme="minorHAnsi" w:cstheme="minorHAnsi"/>
          <w:lang w:val="en-US"/>
        </w:rPr>
        <w:t>increment</w:t>
      </w:r>
      <w:r w:rsidR="00CB6420">
        <w:rPr>
          <w:rFonts w:asciiTheme="minorHAnsi" w:hAnsiTheme="minorHAnsi" w:cstheme="minorHAnsi"/>
          <w:lang w:val="en-US"/>
        </w:rPr>
        <w:t>s</w:t>
      </w:r>
      <w:r w:rsidRPr="0039534B">
        <w:rPr>
          <w:rFonts w:asciiTheme="minorHAnsi" w:hAnsiTheme="minorHAnsi" w:cstheme="minorHAnsi"/>
          <w:lang w:val="en-US"/>
        </w:rPr>
        <w:t xml:space="preserve">. The existing HTML, CSS, and JavaScript implementation was first reviewed. The interface was then </w:t>
      </w:r>
      <w:r w:rsidR="00211C54">
        <w:rPr>
          <w:rFonts w:asciiTheme="minorHAnsi" w:hAnsiTheme="minorHAnsi" w:cstheme="minorHAnsi"/>
          <w:lang w:val="en-US"/>
        </w:rPr>
        <w:t>reused</w:t>
      </w:r>
      <w:r w:rsidRPr="0039534B">
        <w:rPr>
          <w:rFonts w:asciiTheme="minorHAnsi" w:hAnsiTheme="minorHAnsi" w:cstheme="minorHAnsi"/>
          <w:lang w:val="en-US"/>
        </w:rPr>
        <w:t xml:space="preserve"> into React components, with each component responsible for a specific section of the portfolio.</w:t>
      </w:r>
    </w:p>
    <w:p w14:paraId="5D411A4D" w14:textId="77777777" w:rsidR="006F2D43" w:rsidRPr="00845A00" w:rsidRDefault="006F2D43" w:rsidP="00845A00">
      <w:pPr>
        <w:pStyle w:val="Heading2"/>
        <w:rPr>
          <w:rFonts w:asciiTheme="minorHAnsi" w:hAnsiTheme="minorHAnsi" w:cstheme="minorHAnsi"/>
          <w:sz w:val="24"/>
          <w:szCs w:val="22"/>
          <w:lang w:val="en-US"/>
        </w:rPr>
      </w:pPr>
      <w:bookmarkStart w:id="47" w:name="_Toc240406770"/>
      <w:r w:rsidRPr="00845A00">
        <w:rPr>
          <w:rFonts w:asciiTheme="minorHAnsi" w:hAnsiTheme="minorHAnsi" w:cstheme="minorHAnsi"/>
          <w:sz w:val="24"/>
          <w:szCs w:val="22"/>
          <w:lang w:val="en-US"/>
        </w:rPr>
        <w:t>4.2 Component Architecture</w:t>
      </w:r>
      <w:bookmarkEnd w:id="47"/>
    </w:p>
    <w:p w14:paraId="259AED31"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Navbar.jsx – responsive navigation and theme/menu controls.</w:t>
      </w:r>
    </w:p>
    <w:p w14:paraId="438A35E3" w14:textId="595E4599"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Hero.jsx – introduction, profile image, greeting.</w:t>
      </w:r>
    </w:p>
    <w:p w14:paraId="28420B13"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About.jsx – professional introduction and key areas of interest.</w:t>
      </w:r>
    </w:p>
    <w:p w14:paraId="08AFA7EE" w14:textId="44E15683"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Skills.jsx – technical skills displayed.</w:t>
      </w:r>
    </w:p>
    <w:p w14:paraId="55CA08A3"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Projects.jsx – project cards generated from project data using map().</w:t>
      </w:r>
    </w:p>
    <w:p w14:paraId="42BA3160"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Contact.jsx – contact form and client-side validation.</w:t>
      </w:r>
    </w:p>
    <w:p w14:paraId="7C0519BF"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Footer.jsx – copyright information and social/contact links.</w:t>
      </w:r>
    </w:p>
    <w:p w14:paraId="6AB9A779" w14:textId="77777777" w:rsidR="006F2D43" w:rsidRPr="00845A00" w:rsidRDefault="006F2D43" w:rsidP="00845A00">
      <w:pPr>
        <w:pStyle w:val="Heading2"/>
        <w:rPr>
          <w:rFonts w:asciiTheme="minorHAnsi" w:hAnsiTheme="minorHAnsi" w:cstheme="minorHAnsi"/>
          <w:sz w:val="24"/>
          <w:szCs w:val="22"/>
          <w:lang w:val="en-US"/>
        </w:rPr>
      </w:pPr>
      <w:bookmarkStart w:id="48" w:name="_Toc240406771"/>
      <w:r w:rsidRPr="00845A00">
        <w:rPr>
          <w:rFonts w:asciiTheme="minorHAnsi" w:hAnsiTheme="minorHAnsi" w:cstheme="minorHAnsi"/>
          <w:sz w:val="24"/>
          <w:szCs w:val="22"/>
          <w:lang w:val="en-US"/>
        </w:rPr>
        <w:t>4.3 Styling Strategy</w:t>
      </w:r>
      <w:bookmarkEnd w:id="48"/>
    </w:p>
    <w:p w14:paraId="6F5ACD28" w14:textId="7DBF0C74"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Each major component has its own CSS file for section-specific layout and appearance. Shared visual rules are centralized in a global stylesheet. CSS variables such as --primary and --accent are used to maintain a consistent colour palette</w:t>
      </w:r>
      <w:r w:rsidR="00904747">
        <w:rPr>
          <w:rFonts w:asciiTheme="minorHAnsi" w:hAnsiTheme="minorHAnsi" w:cstheme="minorHAnsi"/>
          <w:lang w:val="en-US"/>
        </w:rPr>
        <w:t xml:space="preserve"> majorly in the details of the buttons.</w:t>
      </w:r>
    </w:p>
    <w:p w14:paraId="097D6F92" w14:textId="77777777" w:rsidR="006F2D43" w:rsidRPr="00845A00" w:rsidRDefault="006F2D43" w:rsidP="00845A00">
      <w:pPr>
        <w:pStyle w:val="Heading2"/>
        <w:rPr>
          <w:rFonts w:asciiTheme="minorHAnsi" w:hAnsiTheme="minorHAnsi" w:cstheme="minorHAnsi"/>
          <w:sz w:val="24"/>
          <w:szCs w:val="22"/>
          <w:lang w:val="en-US"/>
        </w:rPr>
      </w:pPr>
      <w:bookmarkStart w:id="49" w:name="_Toc240406772"/>
      <w:r w:rsidRPr="00845A00">
        <w:rPr>
          <w:rFonts w:asciiTheme="minorHAnsi" w:hAnsiTheme="minorHAnsi" w:cstheme="minorHAnsi"/>
          <w:sz w:val="24"/>
          <w:szCs w:val="22"/>
          <w:lang w:val="en-US"/>
        </w:rPr>
        <w:t>4.4 Interactive Features</w:t>
      </w:r>
      <w:bookmarkEnd w:id="49"/>
    </w:p>
    <w:p w14:paraId="2C2DE737"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Dynamic greeting based on the current time of day.</w:t>
      </w:r>
    </w:p>
    <w:p w14:paraId="780C0524" w14:textId="04C728B0"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 xml:space="preserve">Light/dark theme toggle with </w:t>
      </w:r>
      <w:r w:rsidR="00694FBE">
        <w:rPr>
          <w:rFonts w:asciiTheme="minorHAnsi" w:hAnsiTheme="minorHAnsi" w:cstheme="minorHAnsi"/>
          <w:lang w:val="en-US"/>
        </w:rPr>
        <w:t>‘</w:t>
      </w:r>
      <w:r w:rsidRPr="0039534B">
        <w:rPr>
          <w:rFonts w:asciiTheme="minorHAnsi" w:hAnsiTheme="minorHAnsi" w:cstheme="minorHAnsi"/>
          <w:lang w:val="en-US"/>
        </w:rPr>
        <w:t>localStorage</w:t>
      </w:r>
      <w:r w:rsidR="00694FBE">
        <w:rPr>
          <w:rFonts w:asciiTheme="minorHAnsi" w:hAnsiTheme="minorHAnsi" w:cstheme="minorHAnsi"/>
          <w:lang w:val="en-US"/>
        </w:rPr>
        <w:t>’</w:t>
      </w:r>
      <w:r w:rsidRPr="0039534B">
        <w:rPr>
          <w:rFonts w:asciiTheme="minorHAnsi" w:hAnsiTheme="minorHAnsi" w:cstheme="minorHAnsi"/>
          <w:lang w:val="en-US"/>
        </w:rPr>
        <w:t xml:space="preserve"> persistence.</w:t>
      </w:r>
    </w:p>
    <w:p w14:paraId="002E1FF5"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Responsive mobile navigation controlled by a menu button.</w:t>
      </w:r>
    </w:p>
    <w:p w14:paraId="048CA072"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Navigation menu closes after a mobile navigation link is selected.</w:t>
      </w:r>
    </w:p>
    <w:p w14:paraId="2645A6D9"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Client-side validation for name, email, and message fields.</w:t>
      </w:r>
    </w:p>
    <w:p w14:paraId="591E90E9"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Dynamic copyright year in the footer.</w:t>
      </w:r>
    </w:p>
    <w:p w14:paraId="04AA1413" w14:textId="77777777" w:rsidR="006F2D43" w:rsidRPr="00845A00" w:rsidRDefault="006F2D43" w:rsidP="00845A00">
      <w:pPr>
        <w:pStyle w:val="Heading2"/>
        <w:rPr>
          <w:rFonts w:asciiTheme="minorHAnsi" w:hAnsiTheme="minorHAnsi" w:cstheme="minorHAnsi"/>
          <w:sz w:val="24"/>
          <w:szCs w:val="22"/>
          <w:lang w:val="en-US"/>
        </w:rPr>
      </w:pPr>
      <w:bookmarkStart w:id="50" w:name="_Toc240406773"/>
      <w:r w:rsidRPr="00845A00">
        <w:rPr>
          <w:rFonts w:asciiTheme="minorHAnsi" w:hAnsiTheme="minorHAnsi" w:cstheme="minorHAnsi"/>
          <w:sz w:val="24"/>
          <w:szCs w:val="22"/>
          <w:lang w:val="en-US"/>
        </w:rPr>
        <w:lastRenderedPageBreak/>
        <w:t>4.5 Testing and Debugging</w:t>
      </w:r>
      <w:bookmarkEnd w:id="50"/>
    </w:p>
    <w:p w14:paraId="0BD0DB65" w14:textId="2EE163E6"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Testing focused on navigation behaviour, responsive layouts, button interactions, theme switching, image presentation, and contact-form validation. During debugging, attention was given to selector naming, class-name consistency,</w:t>
      </w:r>
      <w:r w:rsidR="00F47595">
        <w:rPr>
          <w:rFonts w:asciiTheme="minorHAnsi" w:hAnsiTheme="minorHAnsi" w:cstheme="minorHAnsi"/>
          <w:lang w:val="en-US"/>
        </w:rPr>
        <w:t xml:space="preserve"> </w:t>
      </w:r>
      <w:r w:rsidRPr="0039534B">
        <w:rPr>
          <w:rFonts w:asciiTheme="minorHAnsi" w:hAnsiTheme="minorHAnsi" w:cstheme="minorHAnsi"/>
          <w:lang w:val="en-US"/>
        </w:rPr>
        <w:t xml:space="preserve"> and JavaScript event handling. The React implementation also reduces repeated markup and makes future changes easier to isolate.</w:t>
      </w:r>
    </w:p>
    <w:p w14:paraId="667D77E6"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br w:type="page"/>
      </w:r>
    </w:p>
    <w:p w14:paraId="766D93F5" w14:textId="16621DD3" w:rsidR="006F2D43" w:rsidRPr="0039534B" w:rsidRDefault="006F2D43" w:rsidP="000E77E2">
      <w:pPr>
        <w:pStyle w:val="Heading1"/>
        <w:rPr>
          <w:lang w:val="en-US"/>
        </w:rPr>
      </w:pPr>
      <w:bookmarkStart w:id="51" w:name="_Toc239604863"/>
      <w:bookmarkStart w:id="52" w:name="_Toc240406774"/>
      <w:r w:rsidRPr="0039534B">
        <w:rPr>
          <w:lang w:val="en-US"/>
        </w:rPr>
        <w:lastRenderedPageBreak/>
        <w:t>5</w:t>
      </w:r>
      <w:r w:rsidR="00491B76">
        <w:rPr>
          <w:lang w:val="en-US"/>
        </w:rPr>
        <w:t>.</w:t>
      </w:r>
      <w:r w:rsidRPr="0039534B">
        <w:rPr>
          <w:lang w:val="en-US"/>
        </w:rPr>
        <w:t xml:space="preserve"> Results and Discussions</w:t>
      </w:r>
      <w:bookmarkEnd w:id="51"/>
      <w:bookmarkEnd w:id="52"/>
    </w:p>
    <w:p w14:paraId="08938947" w14:textId="77777777" w:rsidR="00B969AE" w:rsidRDefault="00B969AE" w:rsidP="006F2D43">
      <w:pPr>
        <w:rPr>
          <w:rFonts w:asciiTheme="minorHAnsi" w:hAnsiTheme="minorHAnsi" w:cstheme="minorHAnsi"/>
          <w:b/>
          <w:bCs/>
          <w:lang w:val="en-US"/>
        </w:rPr>
      </w:pPr>
    </w:p>
    <w:p w14:paraId="64D2234D" w14:textId="60A72DC3" w:rsidR="006F2D43" w:rsidRPr="00845A00" w:rsidRDefault="006F2D43" w:rsidP="00845A00">
      <w:pPr>
        <w:pStyle w:val="Heading2"/>
        <w:rPr>
          <w:rFonts w:asciiTheme="minorHAnsi" w:hAnsiTheme="minorHAnsi" w:cstheme="minorHAnsi"/>
          <w:sz w:val="24"/>
          <w:szCs w:val="22"/>
          <w:lang w:val="en-US"/>
        </w:rPr>
      </w:pPr>
      <w:bookmarkStart w:id="53" w:name="_Toc240406775"/>
      <w:r w:rsidRPr="00845A00">
        <w:rPr>
          <w:rFonts w:asciiTheme="minorHAnsi" w:hAnsiTheme="minorHAnsi" w:cstheme="minorHAnsi"/>
          <w:sz w:val="24"/>
          <w:szCs w:val="22"/>
          <w:lang w:val="en-US"/>
        </w:rPr>
        <w:t>5.1 Final Interface</w:t>
      </w:r>
      <w:bookmarkEnd w:id="53"/>
    </w:p>
    <w:p w14:paraId="6CA12034" w14:textId="730A0F39"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The final portfolio is organized into distinct sections with a clear visual hierarchy</w:t>
      </w:r>
      <w:r w:rsidR="00EC1E5A">
        <w:rPr>
          <w:rFonts w:asciiTheme="minorHAnsi" w:hAnsiTheme="minorHAnsi" w:cstheme="minorHAnsi"/>
          <w:lang w:val="en-US"/>
        </w:rPr>
        <w:t xml:space="preserve">, </w:t>
      </w:r>
      <w:r w:rsidR="006C31A9">
        <w:rPr>
          <w:rFonts w:asciiTheme="minorHAnsi" w:hAnsiTheme="minorHAnsi" w:cstheme="minorHAnsi"/>
          <w:lang w:val="en-US"/>
        </w:rPr>
        <w:t>e</w:t>
      </w:r>
      <w:r w:rsidR="00EC1E5A">
        <w:rPr>
          <w:rFonts w:asciiTheme="minorHAnsi" w:hAnsiTheme="minorHAnsi" w:cstheme="minorHAnsi"/>
          <w:lang w:val="en-US"/>
        </w:rPr>
        <w:t>ach accessible from the Hero section</w:t>
      </w:r>
      <w:r w:rsidR="0008761F">
        <w:rPr>
          <w:rFonts w:asciiTheme="minorHAnsi" w:hAnsiTheme="minorHAnsi" w:cstheme="minorHAnsi"/>
          <w:lang w:val="en-US"/>
        </w:rPr>
        <w:t xml:space="preserve">. </w:t>
      </w:r>
      <w:r w:rsidR="006C31A9">
        <w:rPr>
          <w:rFonts w:asciiTheme="minorHAnsi" w:hAnsiTheme="minorHAnsi" w:cstheme="minorHAnsi"/>
          <w:lang w:val="en-US"/>
        </w:rPr>
        <w:t xml:space="preserve">Each section </w:t>
      </w:r>
      <w:r w:rsidR="00D35A4F">
        <w:rPr>
          <w:rFonts w:asciiTheme="minorHAnsi" w:hAnsiTheme="minorHAnsi" w:cstheme="minorHAnsi"/>
          <w:lang w:val="en-US"/>
        </w:rPr>
        <w:t>serves its</w:t>
      </w:r>
      <w:r w:rsidR="006C31A9">
        <w:rPr>
          <w:rFonts w:asciiTheme="minorHAnsi" w:hAnsiTheme="minorHAnsi" w:cstheme="minorHAnsi"/>
          <w:lang w:val="en-US"/>
        </w:rPr>
        <w:t xml:space="preserve"> o</w:t>
      </w:r>
      <w:r w:rsidR="00751239">
        <w:rPr>
          <w:rFonts w:asciiTheme="minorHAnsi" w:hAnsiTheme="minorHAnsi" w:cstheme="minorHAnsi"/>
          <w:lang w:val="en-US"/>
        </w:rPr>
        <w:t>wn</w:t>
      </w:r>
      <w:r w:rsidR="006C31A9">
        <w:rPr>
          <w:rFonts w:asciiTheme="minorHAnsi" w:hAnsiTheme="minorHAnsi" w:cstheme="minorHAnsi"/>
          <w:lang w:val="en-US"/>
        </w:rPr>
        <w:t xml:space="preserve"> purpose</w:t>
      </w:r>
      <w:r w:rsidR="00751239">
        <w:rPr>
          <w:rFonts w:asciiTheme="minorHAnsi" w:hAnsiTheme="minorHAnsi" w:cstheme="minorHAnsi"/>
          <w:lang w:val="en-US"/>
        </w:rPr>
        <w:t>.</w:t>
      </w:r>
      <w:r w:rsidR="005316F8">
        <w:rPr>
          <w:rFonts w:asciiTheme="minorHAnsi" w:hAnsiTheme="minorHAnsi" w:cstheme="minorHAnsi"/>
          <w:lang w:val="en-US"/>
        </w:rPr>
        <w:t xml:space="preserve"> The navigation bar is visible</w:t>
      </w:r>
      <w:r w:rsidR="00BA5A14">
        <w:rPr>
          <w:rFonts w:asciiTheme="minorHAnsi" w:hAnsiTheme="minorHAnsi" w:cstheme="minorHAnsi"/>
          <w:lang w:val="en-US"/>
        </w:rPr>
        <w:t>/stuck at the top the screen even when</w:t>
      </w:r>
      <w:r w:rsidR="006D4AAA">
        <w:rPr>
          <w:rFonts w:asciiTheme="minorHAnsi" w:hAnsiTheme="minorHAnsi" w:cstheme="minorHAnsi"/>
          <w:lang w:val="en-US"/>
        </w:rPr>
        <w:t xml:space="preserve"> </w:t>
      </w:r>
      <w:r w:rsidR="00D35A4F">
        <w:rPr>
          <w:rFonts w:asciiTheme="minorHAnsi" w:hAnsiTheme="minorHAnsi" w:cstheme="minorHAnsi"/>
          <w:lang w:val="en-US"/>
        </w:rPr>
        <w:t>scrolled.</w:t>
      </w:r>
    </w:p>
    <w:p w14:paraId="7C5D65EB" w14:textId="77777777" w:rsidR="006F2D43" w:rsidRPr="00845A00" w:rsidRDefault="006F2D43" w:rsidP="00845A00">
      <w:pPr>
        <w:pStyle w:val="Heading2"/>
        <w:rPr>
          <w:rFonts w:asciiTheme="minorHAnsi" w:hAnsiTheme="minorHAnsi" w:cstheme="minorHAnsi"/>
          <w:sz w:val="24"/>
          <w:szCs w:val="22"/>
          <w:lang w:val="en-US"/>
        </w:rPr>
      </w:pPr>
      <w:bookmarkStart w:id="54" w:name="_Toc240406776"/>
      <w:r w:rsidRPr="00845A00">
        <w:rPr>
          <w:rFonts w:asciiTheme="minorHAnsi" w:hAnsiTheme="minorHAnsi" w:cstheme="minorHAnsi"/>
          <w:sz w:val="24"/>
          <w:szCs w:val="22"/>
          <w:lang w:val="en-US"/>
        </w:rPr>
        <w:t>5.2 Responsiveness</w:t>
      </w:r>
      <w:bookmarkEnd w:id="54"/>
    </w:p>
    <w:p w14:paraId="261BF277"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The interface uses flexible grid and flexbox layouts with responsive breakpoints. On smaller screens, the navigation changes to a menu-based layout, hero content stacks vertically, project and skill cards adapt to available width, and contact controls remain readable.</w:t>
      </w:r>
    </w:p>
    <w:p w14:paraId="19319015" w14:textId="77777777" w:rsidR="006F2D43" w:rsidRPr="00845A00" w:rsidRDefault="006F2D43" w:rsidP="00845A00">
      <w:pPr>
        <w:pStyle w:val="Heading2"/>
        <w:rPr>
          <w:rFonts w:asciiTheme="minorHAnsi" w:hAnsiTheme="minorHAnsi" w:cstheme="minorHAnsi"/>
          <w:sz w:val="24"/>
          <w:szCs w:val="22"/>
          <w:lang w:val="en-US"/>
        </w:rPr>
      </w:pPr>
      <w:bookmarkStart w:id="55" w:name="_Toc240406777"/>
      <w:r w:rsidRPr="00845A00">
        <w:rPr>
          <w:rFonts w:asciiTheme="minorHAnsi" w:hAnsiTheme="minorHAnsi" w:cstheme="minorHAnsi"/>
          <w:sz w:val="24"/>
          <w:szCs w:val="22"/>
          <w:lang w:val="en-US"/>
        </w:rPr>
        <w:t>5.3 Visual Consistency</w:t>
      </w:r>
      <w:bookmarkEnd w:id="55"/>
    </w:p>
    <w:p w14:paraId="1D7128BC" w14:textId="656ECC81" w:rsidR="006F2D43" w:rsidRPr="0039534B" w:rsidRDefault="006F2D43" w:rsidP="00CD0911">
      <w:pPr>
        <w:rPr>
          <w:rFonts w:asciiTheme="minorHAnsi" w:hAnsiTheme="minorHAnsi" w:cstheme="minorHAnsi"/>
          <w:lang w:val="en-US"/>
        </w:rPr>
      </w:pPr>
      <w:r w:rsidRPr="0039534B">
        <w:rPr>
          <w:rFonts w:asciiTheme="minorHAnsi" w:hAnsiTheme="minorHAnsi" w:cstheme="minorHAnsi"/>
          <w:lang w:val="en-US"/>
        </w:rPr>
        <w:t>A consistent visual system is maintained using a dark blue primary colour, orange accent colour,</w:t>
      </w:r>
      <w:r w:rsidR="00291479">
        <w:rPr>
          <w:rFonts w:asciiTheme="minorHAnsi" w:hAnsiTheme="minorHAnsi" w:cstheme="minorHAnsi"/>
          <w:lang w:val="en-US"/>
        </w:rPr>
        <w:t xml:space="preserve"> </w:t>
      </w:r>
      <w:r w:rsidR="00DF690C">
        <w:rPr>
          <w:rFonts w:asciiTheme="minorHAnsi" w:hAnsiTheme="minorHAnsi" w:cstheme="minorHAnsi"/>
          <w:lang w:val="en-US"/>
        </w:rPr>
        <w:t>light</w:t>
      </w:r>
      <w:r w:rsidRPr="0039534B">
        <w:rPr>
          <w:rFonts w:asciiTheme="minorHAnsi" w:hAnsiTheme="minorHAnsi" w:cstheme="minorHAnsi"/>
          <w:lang w:val="en-US"/>
        </w:rPr>
        <w:t xml:space="preserve"> background, and consistent button styling. </w:t>
      </w:r>
    </w:p>
    <w:p w14:paraId="19346321" w14:textId="77777777" w:rsidR="006F2D43" w:rsidRPr="00845A00" w:rsidRDefault="006F2D43" w:rsidP="00845A00">
      <w:pPr>
        <w:pStyle w:val="Heading2"/>
        <w:rPr>
          <w:rFonts w:asciiTheme="minorHAnsi" w:hAnsiTheme="minorHAnsi" w:cstheme="minorHAnsi"/>
          <w:sz w:val="24"/>
          <w:szCs w:val="22"/>
          <w:lang w:val="en-US"/>
        </w:rPr>
      </w:pPr>
      <w:bookmarkStart w:id="56" w:name="_Toc240406778"/>
      <w:r w:rsidRPr="00845A00">
        <w:rPr>
          <w:rFonts w:asciiTheme="minorHAnsi" w:hAnsiTheme="minorHAnsi" w:cstheme="minorHAnsi"/>
          <w:sz w:val="24"/>
          <w:szCs w:val="22"/>
          <w:lang w:val="en-US"/>
        </w:rPr>
        <w:t>5.4 Functional Results</w:t>
      </w:r>
      <w:bookmarkEnd w:id="56"/>
    </w:p>
    <w:p w14:paraId="09CBB0A0"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Navigation links connect to the relevant portfolio sections.</w:t>
      </w:r>
    </w:p>
    <w:p w14:paraId="6643901D" w14:textId="0FD679FE"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 xml:space="preserve">The hero section presents a dynamic greeting </w:t>
      </w:r>
      <w:r w:rsidR="00CD7250">
        <w:rPr>
          <w:rFonts w:asciiTheme="minorHAnsi" w:hAnsiTheme="minorHAnsi" w:cstheme="minorHAnsi"/>
          <w:lang w:val="en-US"/>
        </w:rPr>
        <w:t>based on the time of the day</w:t>
      </w:r>
      <w:r w:rsidR="007F3BF3">
        <w:rPr>
          <w:rFonts w:asciiTheme="minorHAnsi" w:hAnsiTheme="minorHAnsi" w:cstheme="minorHAnsi"/>
          <w:lang w:val="en-US"/>
        </w:rPr>
        <w:t>.</w:t>
      </w:r>
    </w:p>
    <w:p w14:paraId="48FC85E5" w14:textId="3212B4DB"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The profile image is displayed in the hero section.</w:t>
      </w:r>
    </w:p>
    <w:p w14:paraId="19198102" w14:textId="6D06BAEE" w:rsidR="006F2D43" w:rsidRPr="0039534B" w:rsidRDefault="006F2D43" w:rsidP="002E2E0E">
      <w:pPr>
        <w:rPr>
          <w:rFonts w:asciiTheme="minorHAnsi" w:hAnsiTheme="minorHAnsi" w:cstheme="minorHAnsi"/>
          <w:lang w:val="en-US"/>
        </w:rPr>
      </w:pPr>
      <w:r w:rsidRPr="0039534B">
        <w:rPr>
          <w:rFonts w:asciiTheme="minorHAnsi" w:hAnsiTheme="minorHAnsi" w:cstheme="minorHAnsi"/>
          <w:lang w:val="en-US"/>
        </w:rPr>
        <w:t>The About section presents professional information.</w:t>
      </w:r>
    </w:p>
    <w:p w14:paraId="26E8505B" w14:textId="5151C208" w:rsidR="006F2D43" w:rsidRPr="0039534B" w:rsidRDefault="006F2D43" w:rsidP="00D34D8D">
      <w:pPr>
        <w:rPr>
          <w:rFonts w:asciiTheme="minorHAnsi" w:hAnsiTheme="minorHAnsi" w:cstheme="minorHAnsi"/>
          <w:lang w:val="en-US"/>
        </w:rPr>
      </w:pPr>
      <w:r w:rsidRPr="0039534B">
        <w:rPr>
          <w:rFonts w:asciiTheme="minorHAnsi" w:hAnsiTheme="minorHAnsi" w:cstheme="minorHAnsi"/>
          <w:lang w:val="en-US"/>
        </w:rPr>
        <w:t xml:space="preserve">The theme toggle changes the visual </w:t>
      </w:r>
      <w:r w:rsidR="00D35A4F" w:rsidRPr="0039534B">
        <w:rPr>
          <w:rFonts w:asciiTheme="minorHAnsi" w:hAnsiTheme="minorHAnsi" w:cstheme="minorHAnsi"/>
          <w:lang w:val="en-US"/>
        </w:rPr>
        <w:t xml:space="preserve">presentation </w:t>
      </w:r>
      <w:r w:rsidR="00D35A4F">
        <w:rPr>
          <w:rFonts w:asciiTheme="minorHAnsi" w:hAnsiTheme="minorHAnsi" w:cstheme="minorHAnsi"/>
          <w:lang w:val="en-US"/>
        </w:rPr>
        <w:t>between</w:t>
      </w:r>
      <w:r w:rsidR="002E2E0E">
        <w:rPr>
          <w:rFonts w:asciiTheme="minorHAnsi" w:hAnsiTheme="minorHAnsi" w:cstheme="minorHAnsi"/>
          <w:lang w:val="en-US"/>
        </w:rPr>
        <w:t xml:space="preserve"> light and dark </w:t>
      </w:r>
      <w:r w:rsidRPr="0039534B">
        <w:rPr>
          <w:rFonts w:asciiTheme="minorHAnsi" w:hAnsiTheme="minorHAnsi" w:cstheme="minorHAnsi"/>
          <w:lang w:val="en-US"/>
        </w:rPr>
        <w:t>and remembers the selected theme.</w:t>
      </w:r>
    </w:p>
    <w:p w14:paraId="395F74C6" w14:textId="77777777" w:rsidR="006F2D43" w:rsidRPr="00845A00" w:rsidRDefault="006F2D43" w:rsidP="00845A00">
      <w:pPr>
        <w:pStyle w:val="Heading2"/>
        <w:rPr>
          <w:rFonts w:asciiTheme="minorHAnsi" w:hAnsiTheme="minorHAnsi" w:cstheme="minorHAnsi"/>
          <w:sz w:val="24"/>
          <w:szCs w:val="22"/>
          <w:lang w:val="en-US"/>
        </w:rPr>
      </w:pPr>
      <w:bookmarkStart w:id="57" w:name="_Toc240406779"/>
      <w:r w:rsidRPr="00845A00">
        <w:rPr>
          <w:rFonts w:asciiTheme="minorHAnsi" w:hAnsiTheme="minorHAnsi" w:cstheme="minorHAnsi"/>
          <w:sz w:val="24"/>
          <w:szCs w:val="22"/>
          <w:lang w:val="en-US"/>
        </w:rPr>
        <w:t>5.5 Limitations</w:t>
      </w:r>
      <w:bookmarkEnd w:id="57"/>
    </w:p>
    <w:p w14:paraId="595B42F6" w14:textId="18B529C0" w:rsidR="006F2D43" w:rsidRPr="0039534B" w:rsidRDefault="006F2D43" w:rsidP="0054228D">
      <w:pPr>
        <w:rPr>
          <w:rFonts w:asciiTheme="minorHAnsi" w:hAnsiTheme="minorHAnsi" w:cstheme="minorHAnsi"/>
          <w:lang w:val="en-US"/>
        </w:rPr>
      </w:pPr>
      <w:r w:rsidRPr="0039534B">
        <w:rPr>
          <w:rFonts w:asciiTheme="minorHAnsi" w:hAnsiTheme="minorHAnsi" w:cstheme="minorHAnsi"/>
          <w:lang w:val="en-US"/>
        </w:rPr>
        <w:t>The current contact form performs client-side validation but does not yet transmit submissions to a backend or email service.</w:t>
      </w:r>
    </w:p>
    <w:p w14:paraId="26FC29E8" w14:textId="64A00058" w:rsidR="006F2D43" w:rsidRPr="0039534B" w:rsidRDefault="006F2D43" w:rsidP="008F6F95">
      <w:pPr>
        <w:rPr>
          <w:rFonts w:asciiTheme="minorHAnsi" w:hAnsiTheme="minorHAnsi" w:cstheme="minorHAnsi"/>
          <w:lang w:val="en-US"/>
        </w:rPr>
      </w:pPr>
      <w:r w:rsidRPr="0039534B">
        <w:rPr>
          <w:rFonts w:asciiTheme="minorHAnsi" w:hAnsiTheme="minorHAnsi" w:cstheme="minorHAnsi"/>
          <w:lang w:val="en-US"/>
        </w:rPr>
        <w:t>The portfolio currently focuses primarily on frontend functionality.</w:t>
      </w:r>
    </w:p>
    <w:p w14:paraId="66A9353F" w14:textId="4C20693F" w:rsidR="006F2D43" w:rsidRPr="00B969AE" w:rsidRDefault="006F2D43" w:rsidP="000E77E2">
      <w:pPr>
        <w:pStyle w:val="Heading1"/>
        <w:rPr>
          <w:lang w:val="en-US"/>
        </w:rPr>
      </w:pPr>
      <w:r w:rsidRPr="0039534B">
        <w:rPr>
          <w:lang w:val="en-US"/>
        </w:rPr>
        <w:br w:type="page"/>
      </w:r>
      <w:bookmarkStart w:id="58" w:name="_Toc239604864"/>
      <w:bookmarkStart w:id="59" w:name="_Toc240406780"/>
      <w:r w:rsidRPr="0039534B">
        <w:rPr>
          <w:lang w:val="en-US"/>
        </w:rPr>
        <w:lastRenderedPageBreak/>
        <w:t>6</w:t>
      </w:r>
      <w:r w:rsidR="00B969AE">
        <w:rPr>
          <w:lang w:val="en-US"/>
        </w:rPr>
        <w:t>.</w:t>
      </w:r>
      <w:r w:rsidRPr="0039534B">
        <w:rPr>
          <w:lang w:val="en-US"/>
        </w:rPr>
        <w:t xml:space="preserve"> Conclusions and Future Scope</w:t>
      </w:r>
      <w:bookmarkEnd w:id="58"/>
      <w:bookmarkEnd w:id="59"/>
    </w:p>
    <w:p w14:paraId="052DACBD" w14:textId="77777777" w:rsidR="00B969AE" w:rsidRDefault="00B969AE" w:rsidP="006F2D43">
      <w:pPr>
        <w:rPr>
          <w:rFonts w:asciiTheme="minorHAnsi" w:hAnsiTheme="minorHAnsi" w:cstheme="minorHAnsi"/>
          <w:b/>
          <w:bCs/>
          <w:lang w:val="en-US"/>
        </w:rPr>
      </w:pPr>
    </w:p>
    <w:p w14:paraId="046CA475" w14:textId="6446A4D0" w:rsidR="006F2D43" w:rsidRPr="00845A00" w:rsidRDefault="006F2D43" w:rsidP="00845A00">
      <w:pPr>
        <w:pStyle w:val="Heading2"/>
        <w:rPr>
          <w:rFonts w:asciiTheme="minorHAnsi" w:hAnsiTheme="minorHAnsi" w:cstheme="minorHAnsi"/>
          <w:sz w:val="24"/>
          <w:szCs w:val="22"/>
          <w:lang w:val="en-US"/>
        </w:rPr>
      </w:pPr>
      <w:bookmarkStart w:id="60" w:name="_Toc240406781"/>
      <w:r w:rsidRPr="00845A00">
        <w:rPr>
          <w:rFonts w:asciiTheme="minorHAnsi" w:hAnsiTheme="minorHAnsi" w:cstheme="minorHAnsi"/>
          <w:sz w:val="24"/>
          <w:szCs w:val="22"/>
          <w:lang w:val="en-US"/>
        </w:rPr>
        <w:t>6.1 Conclusion</w:t>
      </w:r>
      <w:bookmarkEnd w:id="60"/>
    </w:p>
    <w:p w14:paraId="56EDC590"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The Portfolio Website project successfully demonstrates the transition from a static web interface to a structured React application. The implementation combines responsive CSS, JavaScript interactions, reusable React components, dynamic data rendering, theme switching, and client-side form validation. The project provided practical experience in organizing frontend code and applying modern web-development practices.</w:t>
      </w:r>
    </w:p>
    <w:p w14:paraId="7AC113D4" w14:textId="77777777" w:rsidR="006F2D43" w:rsidRPr="00845A00" w:rsidRDefault="006F2D43" w:rsidP="00845A00">
      <w:pPr>
        <w:pStyle w:val="Heading2"/>
        <w:rPr>
          <w:rFonts w:asciiTheme="minorHAnsi" w:hAnsiTheme="minorHAnsi" w:cstheme="minorHAnsi"/>
          <w:sz w:val="24"/>
          <w:szCs w:val="22"/>
          <w:lang w:val="en-US"/>
        </w:rPr>
      </w:pPr>
      <w:bookmarkStart w:id="61" w:name="_Toc240406782"/>
      <w:r w:rsidRPr="00845A00">
        <w:rPr>
          <w:rFonts w:asciiTheme="minorHAnsi" w:hAnsiTheme="minorHAnsi" w:cstheme="minorHAnsi"/>
          <w:sz w:val="24"/>
          <w:szCs w:val="22"/>
          <w:lang w:val="en-US"/>
        </w:rPr>
        <w:t>6.2 Learning Outcomes</w:t>
      </w:r>
      <w:bookmarkEnd w:id="61"/>
    </w:p>
    <w:p w14:paraId="5C22A925"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Understanding React component structure and JSX.</w:t>
      </w:r>
    </w:p>
    <w:p w14:paraId="38BFD778"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Using props and arrays to support reusable interface elements.</w:t>
      </w:r>
    </w:p>
    <w:p w14:paraId="32B9E711" w14:textId="62C8683B"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 xml:space="preserve">Using </w:t>
      </w:r>
      <w:r w:rsidR="00D35A4F" w:rsidRPr="0039534B">
        <w:rPr>
          <w:rFonts w:asciiTheme="minorHAnsi" w:hAnsiTheme="minorHAnsi" w:cstheme="minorHAnsi"/>
          <w:lang w:val="en-US"/>
        </w:rPr>
        <w:t>map (</w:t>
      </w:r>
      <w:r w:rsidRPr="0039534B">
        <w:rPr>
          <w:rFonts w:asciiTheme="minorHAnsi" w:hAnsiTheme="minorHAnsi" w:cstheme="minorHAnsi"/>
          <w:lang w:val="en-US"/>
        </w:rPr>
        <w:t>) to render dynamic content.</w:t>
      </w:r>
    </w:p>
    <w:p w14:paraId="20E2542A"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Separating component-specific CSS from shared global styles.</w:t>
      </w:r>
    </w:p>
    <w:p w14:paraId="25C392B2"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Understanding responsive web design using Flexbox, Grid, and media queries.</w:t>
      </w:r>
    </w:p>
    <w:p w14:paraId="5ADF7C6C"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Implementing browser-side state such as theme preferences with localStorage.</w:t>
      </w:r>
    </w:p>
    <w:p w14:paraId="4AB51932"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Debugging JavaScript and UI behaviour using browser developer tools.</w:t>
      </w:r>
    </w:p>
    <w:p w14:paraId="20946477"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Preparing a Vite-based application for production deployment.</w:t>
      </w:r>
    </w:p>
    <w:p w14:paraId="77DEDFC6" w14:textId="77777777" w:rsidR="006F2D43" w:rsidRPr="00845A00" w:rsidRDefault="006F2D43" w:rsidP="00845A00">
      <w:pPr>
        <w:pStyle w:val="Heading2"/>
        <w:rPr>
          <w:rFonts w:asciiTheme="minorHAnsi" w:hAnsiTheme="minorHAnsi" w:cstheme="minorHAnsi"/>
          <w:sz w:val="24"/>
          <w:szCs w:val="22"/>
          <w:lang w:val="en-US"/>
        </w:rPr>
      </w:pPr>
      <w:bookmarkStart w:id="62" w:name="_Toc240406783"/>
      <w:r w:rsidRPr="00845A00">
        <w:rPr>
          <w:rFonts w:asciiTheme="minorHAnsi" w:hAnsiTheme="minorHAnsi" w:cstheme="minorHAnsi"/>
          <w:sz w:val="24"/>
          <w:szCs w:val="22"/>
          <w:lang w:val="en-US"/>
        </w:rPr>
        <w:t>6.3 Future Scope</w:t>
      </w:r>
      <w:bookmarkEnd w:id="62"/>
    </w:p>
    <w:p w14:paraId="3C3BB820" w14:textId="33B801F9"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 xml:space="preserve">Connect the contact form to </w:t>
      </w:r>
      <w:r w:rsidR="00DF755E" w:rsidRPr="0039534B">
        <w:rPr>
          <w:rFonts w:asciiTheme="minorHAnsi" w:hAnsiTheme="minorHAnsi" w:cstheme="minorHAnsi"/>
          <w:lang w:val="en-US"/>
        </w:rPr>
        <w:t>Emails</w:t>
      </w:r>
      <w:r w:rsidRPr="0039534B">
        <w:rPr>
          <w:rFonts w:asciiTheme="minorHAnsi" w:hAnsiTheme="minorHAnsi" w:cstheme="minorHAnsi"/>
          <w:lang w:val="en-US"/>
        </w:rPr>
        <w:t>, Netlify Forms, or a custom Node.js/Express backend.</w:t>
      </w:r>
    </w:p>
    <w:p w14:paraId="5A136D94"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Add a dedicated backend and database for storing contact submissions.</w:t>
      </w:r>
    </w:p>
    <w:p w14:paraId="365FAB52"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Add project filtering, project detail pages, and real GitHub/live-demo links.</w:t>
      </w:r>
    </w:p>
    <w:p w14:paraId="0F3C397D"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Add downloadable resume/CV functionality.</w:t>
      </w:r>
    </w:p>
    <w:p w14:paraId="14763BF1"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Improve accessibility with keyboard navigation, ARIA refinement, and automated audits.</w:t>
      </w:r>
    </w:p>
    <w:p w14:paraId="16E643A0"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Add animations using a lightweight animation library where appropriate.</w:t>
      </w:r>
    </w:p>
    <w:p w14:paraId="1ABD1803"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Add analytics to understand portfolio visitor behaviour while respecting privacy.</w:t>
      </w:r>
    </w:p>
    <w:p w14:paraId="634ED81F"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Deploy the final React/Vite build on Netlify and configure a custom domain if required.</w:t>
      </w:r>
    </w:p>
    <w:p w14:paraId="62C5FD78"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br w:type="page"/>
      </w:r>
    </w:p>
    <w:p w14:paraId="6099C71F" w14:textId="77777777" w:rsidR="006F2D43" w:rsidRPr="0039534B" w:rsidRDefault="006F2D43" w:rsidP="000E77E2">
      <w:pPr>
        <w:pStyle w:val="Heading1"/>
        <w:rPr>
          <w:lang w:val="en-US"/>
        </w:rPr>
      </w:pPr>
      <w:bookmarkStart w:id="63" w:name="_Toc239604865"/>
      <w:bookmarkStart w:id="64" w:name="_Toc240406784"/>
      <w:r w:rsidRPr="0039534B">
        <w:rPr>
          <w:lang w:val="en-US"/>
        </w:rPr>
        <w:lastRenderedPageBreak/>
        <w:t>References</w:t>
      </w:r>
      <w:bookmarkEnd w:id="63"/>
      <w:bookmarkEnd w:id="64"/>
    </w:p>
    <w:p w14:paraId="249E47C3" w14:textId="77777777" w:rsidR="00B969AE" w:rsidRDefault="00B969AE" w:rsidP="006F2D43">
      <w:pPr>
        <w:rPr>
          <w:rFonts w:asciiTheme="minorHAnsi" w:hAnsiTheme="minorHAnsi" w:cstheme="minorHAnsi"/>
          <w:lang w:val="en-US"/>
        </w:rPr>
      </w:pPr>
    </w:p>
    <w:p w14:paraId="0678EB00" w14:textId="61841ECB"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React Documentation – React concepts, components, JSX, and rendering: https://react.dev/</w:t>
      </w:r>
    </w:p>
    <w:p w14:paraId="67DC0057" w14:textId="77777777"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Vite Documentation – Vite development and production build tooling: https://vite.dev/</w:t>
      </w:r>
    </w:p>
    <w:p w14:paraId="205316FE" w14:textId="2E4D1527" w:rsidR="006F2D43" w:rsidRPr="0039534B" w:rsidRDefault="006F2D43" w:rsidP="009779EE">
      <w:pPr>
        <w:rPr>
          <w:rFonts w:asciiTheme="minorHAnsi" w:hAnsiTheme="minorHAnsi" w:cstheme="minorHAnsi"/>
          <w:lang w:val="en-US"/>
        </w:rPr>
      </w:pPr>
      <w:r w:rsidRPr="0039534B">
        <w:rPr>
          <w:rFonts w:asciiTheme="minorHAnsi" w:hAnsiTheme="minorHAnsi" w:cstheme="minorHAnsi"/>
          <w:lang w:val="en-US"/>
        </w:rPr>
        <w:t>Netlify Documentation – deployment and hosting guidance for frontend applications: https://docs.netlify.com/</w:t>
      </w:r>
      <w:r w:rsidR="009779EE">
        <w:rPr>
          <w:rFonts w:asciiTheme="minorHAnsi" w:hAnsiTheme="minorHAnsi" w:cstheme="minorHAnsi"/>
          <w:lang w:val="en-US"/>
        </w:rPr>
        <w:t>2</w:t>
      </w:r>
    </w:p>
    <w:p w14:paraId="46880A89" w14:textId="77777777" w:rsidR="00B969AE" w:rsidRDefault="00B969AE">
      <w:pPr>
        <w:spacing w:line="240" w:lineRule="auto"/>
        <w:jc w:val="left"/>
        <w:rPr>
          <w:rFonts w:asciiTheme="minorHAnsi" w:hAnsiTheme="minorHAnsi" w:cstheme="minorHAnsi"/>
          <w:b/>
          <w:bCs/>
          <w:lang w:val="en-US"/>
        </w:rPr>
      </w:pPr>
      <w:r>
        <w:rPr>
          <w:rFonts w:asciiTheme="minorHAnsi" w:hAnsiTheme="minorHAnsi" w:cstheme="minorHAnsi"/>
          <w:b/>
          <w:bCs/>
          <w:lang w:val="en-US"/>
        </w:rPr>
        <w:br w:type="page"/>
      </w:r>
    </w:p>
    <w:p w14:paraId="2EA5C2E0" w14:textId="6733BA89" w:rsidR="006F2D43" w:rsidRPr="0039534B" w:rsidRDefault="006F2D43" w:rsidP="000E77E2">
      <w:pPr>
        <w:pStyle w:val="Heading1"/>
        <w:rPr>
          <w:lang w:val="en-US"/>
        </w:rPr>
      </w:pPr>
      <w:bookmarkStart w:id="65" w:name="_Toc239604866"/>
      <w:bookmarkStart w:id="66" w:name="_Toc240406785"/>
      <w:r w:rsidRPr="0039534B">
        <w:rPr>
          <w:lang w:val="en-US"/>
        </w:rPr>
        <w:lastRenderedPageBreak/>
        <w:t>Appendix A: Project Structure</w:t>
      </w:r>
      <w:bookmarkEnd w:id="65"/>
      <w:bookmarkEnd w:id="66"/>
    </w:p>
    <w:p w14:paraId="18638ED1" w14:textId="77777777" w:rsidR="00B969AE" w:rsidRDefault="00B969AE" w:rsidP="00322A3B">
      <w:pPr>
        <w:spacing w:line="240" w:lineRule="auto"/>
        <w:rPr>
          <w:rFonts w:asciiTheme="minorHAnsi" w:hAnsiTheme="minorHAnsi" w:cstheme="minorHAnsi"/>
          <w:sz w:val="20"/>
          <w:szCs w:val="20"/>
          <w:lang w:val="en-US"/>
        </w:rPr>
      </w:pPr>
    </w:p>
    <w:p w14:paraId="5C63C89D" w14:textId="77777777" w:rsidR="00D06AE6" w:rsidRDefault="00D06AE6" w:rsidP="00322A3B">
      <w:pPr>
        <w:spacing w:line="240" w:lineRule="auto"/>
        <w:rPr>
          <w:rFonts w:asciiTheme="minorHAnsi" w:hAnsiTheme="minorHAnsi" w:cstheme="minorHAnsi"/>
          <w:sz w:val="20"/>
          <w:szCs w:val="20"/>
          <w:lang w:val="en-US"/>
        </w:rPr>
      </w:pPr>
    </w:p>
    <w:p w14:paraId="08D78CBC" w14:textId="77AEA13B" w:rsidR="00D06AE6" w:rsidRDefault="00D06AE6" w:rsidP="00322A3B">
      <w:pPr>
        <w:spacing w:line="240" w:lineRule="auto"/>
        <w:rPr>
          <w:rFonts w:asciiTheme="minorHAnsi" w:hAnsiTheme="minorHAnsi" w:cstheme="minorHAnsi"/>
          <w:sz w:val="20"/>
          <w:szCs w:val="20"/>
          <w:lang w:val="en-US"/>
        </w:rPr>
      </w:pPr>
      <w:r>
        <w:rPr>
          <w:rFonts w:asciiTheme="minorHAnsi" w:hAnsiTheme="minorHAnsi" w:cstheme="minorHAnsi"/>
          <w:sz w:val="20"/>
          <w:szCs w:val="20"/>
          <w:lang w:val="en-US"/>
        </w:rPr>
        <w:t xml:space="preserve">The </w:t>
      </w:r>
      <w:r w:rsidR="00AC7C50">
        <w:rPr>
          <w:rFonts w:asciiTheme="minorHAnsi" w:hAnsiTheme="minorHAnsi" w:cstheme="minorHAnsi"/>
          <w:sz w:val="20"/>
          <w:szCs w:val="20"/>
          <w:lang w:val="en-US"/>
        </w:rPr>
        <w:t>s</w:t>
      </w:r>
      <w:r>
        <w:rPr>
          <w:rFonts w:asciiTheme="minorHAnsi" w:hAnsiTheme="minorHAnsi" w:cstheme="minorHAnsi"/>
          <w:sz w:val="20"/>
          <w:szCs w:val="20"/>
          <w:lang w:val="en-US"/>
        </w:rPr>
        <w:t xml:space="preserve">tructure </w:t>
      </w:r>
      <w:r w:rsidR="00AC7C50">
        <w:rPr>
          <w:rFonts w:asciiTheme="minorHAnsi" w:hAnsiTheme="minorHAnsi" w:cstheme="minorHAnsi"/>
          <w:sz w:val="20"/>
          <w:szCs w:val="20"/>
          <w:lang w:val="en-US"/>
        </w:rPr>
        <w:t xml:space="preserve">hierarchy </w:t>
      </w:r>
      <w:r>
        <w:rPr>
          <w:rFonts w:asciiTheme="minorHAnsi" w:hAnsiTheme="minorHAnsi" w:cstheme="minorHAnsi"/>
          <w:sz w:val="20"/>
          <w:szCs w:val="20"/>
          <w:lang w:val="en-US"/>
        </w:rPr>
        <w:t>of the</w:t>
      </w:r>
      <w:r w:rsidR="00A767EF">
        <w:rPr>
          <w:rFonts w:asciiTheme="minorHAnsi" w:hAnsiTheme="minorHAnsi" w:cstheme="minorHAnsi"/>
          <w:sz w:val="20"/>
          <w:szCs w:val="20"/>
          <w:lang w:val="en-US"/>
        </w:rPr>
        <w:t xml:space="preserve"> some main</w:t>
      </w:r>
      <w:r w:rsidR="00BF33CC">
        <w:rPr>
          <w:rFonts w:asciiTheme="minorHAnsi" w:hAnsiTheme="minorHAnsi" w:cstheme="minorHAnsi"/>
          <w:sz w:val="20"/>
          <w:szCs w:val="20"/>
          <w:lang w:val="en-US"/>
        </w:rPr>
        <w:t xml:space="preserve"> components of the </w:t>
      </w:r>
      <w:r>
        <w:rPr>
          <w:rFonts w:asciiTheme="minorHAnsi" w:hAnsiTheme="minorHAnsi" w:cstheme="minorHAnsi"/>
          <w:sz w:val="20"/>
          <w:szCs w:val="20"/>
          <w:lang w:val="en-US"/>
        </w:rPr>
        <w:t xml:space="preserve"> program as in </w:t>
      </w:r>
      <w:r w:rsidR="00AC7C50">
        <w:rPr>
          <w:rFonts w:asciiTheme="minorHAnsi" w:hAnsiTheme="minorHAnsi" w:cstheme="minorHAnsi"/>
          <w:sz w:val="20"/>
          <w:szCs w:val="20"/>
          <w:lang w:val="en-US"/>
        </w:rPr>
        <w:t>the Vite react folder is as follows</w:t>
      </w:r>
      <w:r w:rsidR="002E0D26">
        <w:rPr>
          <w:rFonts w:asciiTheme="minorHAnsi" w:hAnsiTheme="minorHAnsi" w:cstheme="minorHAnsi"/>
          <w:sz w:val="20"/>
          <w:szCs w:val="20"/>
          <w:lang w:val="en-US"/>
        </w:rPr>
        <w:t>:</w:t>
      </w:r>
    </w:p>
    <w:p w14:paraId="121DE7F3" w14:textId="77777777" w:rsidR="00D06AE6" w:rsidRDefault="00D06AE6" w:rsidP="00322A3B">
      <w:pPr>
        <w:spacing w:line="240" w:lineRule="auto"/>
        <w:rPr>
          <w:rFonts w:asciiTheme="minorHAnsi" w:hAnsiTheme="minorHAnsi" w:cstheme="minorHAnsi"/>
          <w:sz w:val="20"/>
          <w:szCs w:val="20"/>
          <w:lang w:val="en-US"/>
        </w:rPr>
      </w:pPr>
    </w:p>
    <w:p w14:paraId="2831D27C" w14:textId="0ED770BE" w:rsidR="006F2D43" w:rsidRDefault="00283BA1" w:rsidP="00322A3B">
      <w:pPr>
        <w:spacing w:line="240" w:lineRule="auto"/>
        <w:rPr>
          <w:rFonts w:asciiTheme="minorHAnsi" w:hAnsiTheme="minorHAnsi" w:cstheme="minorHAnsi"/>
          <w:sz w:val="20"/>
          <w:szCs w:val="20"/>
          <w:lang w:val="en-US"/>
        </w:rPr>
      </w:pPr>
      <w:r>
        <w:rPr>
          <w:rFonts w:asciiTheme="minorHAnsi" w:hAnsiTheme="minorHAnsi" w:cstheme="minorHAnsi"/>
          <w:noProof/>
          <w:sz w:val="20"/>
          <w:szCs w:val="20"/>
          <w:lang w:val="en-US"/>
        </w:rPr>
        <w:drawing>
          <wp:inline distT="0" distB="0" distL="0" distR="0" wp14:anchorId="273048D4" wp14:editId="38C5E999">
            <wp:extent cx="2750127" cy="2758786"/>
            <wp:effectExtent l="0" t="19050" r="0" b="22860"/>
            <wp:docPr id="651519650"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r w:rsidR="006F2D43" w:rsidRPr="0039534B">
        <w:rPr>
          <w:rFonts w:asciiTheme="minorHAnsi" w:hAnsiTheme="minorHAnsi" w:cstheme="minorHAnsi"/>
          <w:sz w:val="20"/>
          <w:szCs w:val="20"/>
          <w:lang w:val="en-US"/>
        </w:rPr>
        <w:br/>
      </w:r>
      <w:r w:rsidR="006F2D43" w:rsidRPr="0039534B">
        <w:rPr>
          <w:rFonts w:asciiTheme="minorHAnsi" w:hAnsiTheme="minorHAnsi" w:cstheme="minorHAnsi"/>
          <w:sz w:val="20"/>
          <w:szCs w:val="20"/>
          <w:lang w:val="en-US"/>
        </w:rPr>
        <w:br/>
      </w:r>
    </w:p>
    <w:p w14:paraId="744AD4F7" w14:textId="77777777" w:rsidR="006B4087" w:rsidRDefault="006B4087" w:rsidP="00322A3B">
      <w:pPr>
        <w:spacing w:line="240" w:lineRule="auto"/>
        <w:rPr>
          <w:rFonts w:asciiTheme="minorHAnsi" w:hAnsiTheme="minorHAnsi" w:cstheme="minorHAnsi"/>
          <w:sz w:val="20"/>
          <w:szCs w:val="20"/>
          <w:lang w:val="en-US"/>
        </w:rPr>
      </w:pPr>
    </w:p>
    <w:p w14:paraId="1E213AE4" w14:textId="69FB03F7" w:rsidR="006B4087" w:rsidRDefault="006B4087" w:rsidP="00322A3B">
      <w:pPr>
        <w:spacing w:line="240" w:lineRule="auto"/>
        <w:rPr>
          <w:rFonts w:asciiTheme="minorHAnsi" w:hAnsiTheme="minorHAnsi" w:cstheme="minorHAnsi"/>
          <w:sz w:val="20"/>
          <w:szCs w:val="20"/>
          <w:lang w:val="en-US"/>
        </w:rPr>
      </w:pPr>
      <w:r>
        <w:rPr>
          <w:rFonts w:asciiTheme="minorHAnsi" w:hAnsiTheme="minorHAnsi" w:cstheme="minorHAnsi"/>
          <w:noProof/>
          <w:sz w:val="20"/>
          <w:szCs w:val="20"/>
          <w:lang w:val="en-US"/>
        </w:rPr>
        <w:drawing>
          <wp:inline distT="0" distB="0" distL="0" distR="0" wp14:anchorId="5DD41157" wp14:editId="04832B45">
            <wp:extent cx="2597727" cy="588818"/>
            <wp:effectExtent l="0" t="0" r="0" b="20955"/>
            <wp:docPr id="401266783"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33266801" w14:textId="77777777" w:rsidR="002E0D26" w:rsidRDefault="002E0D26" w:rsidP="00322A3B">
      <w:pPr>
        <w:spacing w:line="240" w:lineRule="auto"/>
        <w:rPr>
          <w:rFonts w:asciiTheme="minorHAnsi" w:hAnsiTheme="minorHAnsi" w:cstheme="minorHAnsi"/>
          <w:sz w:val="20"/>
          <w:szCs w:val="20"/>
          <w:lang w:val="en-US"/>
        </w:rPr>
      </w:pPr>
    </w:p>
    <w:p w14:paraId="1AB53208" w14:textId="77777777" w:rsidR="00671E4F" w:rsidRDefault="00671E4F" w:rsidP="00322A3B">
      <w:pPr>
        <w:spacing w:line="240" w:lineRule="auto"/>
        <w:rPr>
          <w:rFonts w:asciiTheme="minorHAnsi" w:hAnsiTheme="minorHAnsi" w:cstheme="minorHAnsi"/>
          <w:sz w:val="20"/>
          <w:szCs w:val="20"/>
          <w:lang w:val="en-US"/>
        </w:rPr>
      </w:pPr>
    </w:p>
    <w:p w14:paraId="078FC82D" w14:textId="1B2A7E15" w:rsidR="00765149" w:rsidRDefault="00575671" w:rsidP="00322A3B">
      <w:pPr>
        <w:spacing w:line="240" w:lineRule="auto"/>
        <w:rPr>
          <w:rFonts w:asciiTheme="minorHAnsi" w:hAnsiTheme="minorHAnsi" w:cstheme="minorHAnsi"/>
          <w:sz w:val="20"/>
          <w:szCs w:val="20"/>
          <w:lang w:val="en-US"/>
        </w:rPr>
      </w:pPr>
      <w:r>
        <w:rPr>
          <w:rFonts w:asciiTheme="minorHAnsi" w:hAnsiTheme="minorHAnsi" w:cstheme="minorHAnsi"/>
          <w:sz w:val="20"/>
          <w:szCs w:val="20"/>
          <w:lang w:val="en-US"/>
        </w:rPr>
        <w:t xml:space="preserve">Each section of the website is </w:t>
      </w:r>
      <w:r w:rsidR="004B0C89">
        <w:rPr>
          <w:rFonts w:asciiTheme="minorHAnsi" w:hAnsiTheme="minorHAnsi" w:cstheme="minorHAnsi"/>
          <w:sz w:val="20"/>
          <w:szCs w:val="20"/>
          <w:lang w:val="en-US"/>
        </w:rPr>
        <w:t xml:space="preserve">coded in </w:t>
      </w:r>
      <w:r>
        <w:rPr>
          <w:rFonts w:asciiTheme="minorHAnsi" w:hAnsiTheme="minorHAnsi" w:cstheme="minorHAnsi"/>
          <w:sz w:val="20"/>
          <w:szCs w:val="20"/>
          <w:lang w:val="en-US"/>
        </w:rPr>
        <w:t>separate</w:t>
      </w:r>
      <w:r w:rsidR="004B0C89">
        <w:rPr>
          <w:rFonts w:asciiTheme="minorHAnsi" w:hAnsiTheme="minorHAnsi" w:cstheme="minorHAnsi"/>
          <w:sz w:val="20"/>
          <w:szCs w:val="20"/>
          <w:lang w:val="en-US"/>
        </w:rPr>
        <w:t xml:space="preserve"> files</w:t>
      </w:r>
      <w:r w:rsidR="006E41BC">
        <w:rPr>
          <w:rFonts w:asciiTheme="minorHAnsi" w:hAnsiTheme="minorHAnsi" w:cstheme="minorHAnsi"/>
          <w:sz w:val="20"/>
          <w:szCs w:val="20"/>
          <w:lang w:val="en-US"/>
        </w:rPr>
        <w:t xml:space="preserve">, hence this helps to </w:t>
      </w:r>
      <w:r w:rsidR="001B74CE">
        <w:rPr>
          <w:rFonts w:asciiTheme="minorHAnsi" w:hAnsiTheme="minorHAnsi" w:cstheme="minorHAnsi"/>
          <w:sz w:val="20"/>
          <w:szCs w:val="20"/>
          <w:lang w:val="en-US"/>
        </w:rPr>
        <w:t xml:space="preserve">debug </w:t>
      </w:r>
      <w:r w:rsidR="0029343D">
        <w:rPr>
          <w:rFonts w:asciiTheme="minorHAnsi" w:hAnsiTheme="minorHAnsi" w:cstheme="minorHAnsi"/>
          <w:sz w:val="20"/>
          <w:szCs w:val="20"/>
          <w:lang w:val="en-US"/>
        </w:rPr>
        <w:t xml:space="preserve">if any issues occur, or make changes to particular sections without affecting the </w:t>
      </w:r>
      <w:r w:rsidR="00B93775">
        <w:rPr>
          <w:rFonts w:asciiTheme="minorHAnsi" w:hAnsiTheme="minorHAnsi" w:cstheme="minorHAnsi"/>
          <w:sz w:val="20"/>
          <w:szCs w:val="20"/>
          <w:lang w:val="en-US"/>
        </w:rPr>
        <w:t>code for rest of the wepage</w:t>
      </w:r>
      <w:r w:rsidR="0025328C">
        <w:rPr>
          <w:rFonts w:asciiTheme="minorHAnsi" w:hAnsiTheme="minorHAnsi" w:cstheme="minorHAnsi"/>
          <w:sz w:val="20"/>
          <w:szCs w:val="20"/>
          <w:lang w:val="en-US"/>
        </w:rPr>
        <w:t>.</w:t>
      </w:r>
    </w:p>
    <w:p w14:paraId="0B26F507" w14:textId="77777777" w:rsidR="00671E4F" w:rsidRDefault="00671E4F" w:rsidP="00322A3B">
      <w:pPr>
        <w:spacing w:line="240" w:lineRule="auto"/>
        <w:rPr>
          <w:rFonts w:asciiTheme="minorHAnsi" w:hAnsiTheme="minorHAnsi" w:cstheme="minorHAnsi"/>
          <w:sz w:val="20"/>
          <w:szCs w:val="20"/>
          <w:lang w:val="en-US"/>
        </w:rPr>
      </w:pPr>
    </w:p>
    <w:p w14:paraId="771F572F" w14:textId="780FC1C2" w:rsidR="002E0D26" w:rsidRDefault="002E0D26" w:rsidP="00322A3B">
      <w:pPr>
        <w:spacing w:line="240" w:lineRule="auto"/>
        <w:rPr>
          <w:rFonts w:asciiTheme="minorHAnsi" w:hAnsiTheme="minorHAnsi" w:cstheme="minorHAnsi"/>
          <w:sz w:val="20"/>
          <w:szCs w:val="20"/>
          <w:lang w:val="en-US"/>
        </w:rPr>
      </w:pPr>
      <w:r>
        <w:rPr>
          <w:rFonts w:asciiTheme="minorHAnsi" w:hAnsiTheme="minorHAnsi" w:cstheme="minorHAnsi"/>
          <w:sz w:val="20"/>
          <w:szCs w:val="20"/>
          <w:lang w:val="en-US"/>
        </w:rPr>
        <w:t xml:space="preserve">Public folder contains files that can be </w:t>
      </w:r>
      <w:r w:rsidR="00671E4F">
        <w:rPr>
          <w:rFonts w:asciiTheme="minorHAnsi" w:hAnsiTheme="minorHAnsi" w:cstheme="minorHAnsi"/>
          <w:sz w:val="20"/>
          <w:szCs w:val="20"/>
          <w:lang w:val="en-US"/>
        </w:rPr>
        <w:t>referenced in the any file in the parent folder.</w:t>
      </w:r>
    </w:p>
    <w:p w14:paraId="2DF6221E" w14:textId="77777777" w:rsidR="000E1731" w:rsidRDefault="000E1731" w:rsidP="00322A3B">
      <w:pPr>
        <w:spacing w:line="240" w:lineRule="auto"/>
        <w:rPr>
          <w:rFonts w:asciiTheme="minorHAnsi" w:hAnsiTheme="minorHAnsi" w:cstheme="minorHAnsi"/>
          <w:sz w:val="20"/>
          <w:szCs w:val="20"/>
          <w:lang w:val="en-US"/>
        </w:rPr>
      </w:pPr>
    </w:p>
    <w:p w14:paraId="66899935" w14:textId="77777777" w:rsidR="00E42411" w:rsidRDefault="00E42411">
      <w:pPr>
        <w:spacing w:line="240" w:lineRule="auto"/>
        <w:jc w:val="left"/>
        <w:rPr>
          <w:rFonts w:asciiTheme="minorHAnsi" w:hAnsiTheme="minorHAnsi" w:cstheme="minorHAnsi"/>
          <w:b/>
          <w:bCs/>
          <w:sz w:val="20"/>
          <w:szCs w:val="20"/>
          <w:lang w:val="en-US"/>
        </w:rPr>
      </w:pPr>
      <w:r>
        <w:rPr>
          <w:rFonts w:asciiTheme="minorHAnsi" w:hAnsiTheme="minorHAnsi" w:cstheme="minorHAnsi"/>
          <w:b/>
          <w:bCs/>
          <w:sz w:val="20"/>
          <w:szCs w:val="20"/>
          <w:lang w:val="en-US"/>
        </w:rPr>
        <w:br w:type="page"/>
      </w:r>
    </w:p>
    <w:p w14:paraId="0EA437C6" w14:textId="77777777" w:rsidR="00246320" w:rsidRDefault="00246320" w:rsidP="00322A3B">
      <w:pPr>
        <w:spacing w:line="240" w:lineRule="auto"/>
        <w:rPr>
          <w:rFonts w:asciiTheme="minorHAnsi" w:hAnsiTheme="minorHAnsi" w:cstheme="minorHAnsi"/>
          <w:b/>
          <w:bCs/>
          <w:lang w:val="en-US"/>
        </w:rPr>
        <w:sectPr w:rsidR="00246320" w:rsidSect="00662890">
          <w:pgSz w:w="11909" w:h="16834" w:code="9"/>
          <w:pgMar w:top="2160" w:right="1440" w:bottom="2160" w:left="1797" w:header="1440" w:footer="144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2E84D279" w14:textId="0742409A" w:rsidR="000E1731" w:rsidRPr="002F34E2" w:rsidRDefault="000E1731" w:rsidP="008C4963">
      <w:pPr>
        <w:pStyle w:val="Heading2"/>
        <w:rPr>
          <w:rFonts w:asciiTheme="minorHAnsi" w:hAnsiTheme="minorHAnsi" w:cstheme="minorHAnsi"/>
          <w:lang w:val="en-US"/>
        </w:rPr>
      </w:pPr>
      <w:bookmarkStart w:id="67" w:name="_Toc240406786"/>
      <w:r w:rsidRPr="002F34E2">
        <w:rPr>
          <w:rFonts w:asciiTheme="minorHAnsi" w:hAnsiTheme="minorHAnsi" w:cstheme="minorHAnsi"/>
          <w:lang w:val="en-US"/>
        </w:rPr>
        <w:lastRenderedPageBreak/>
        <w:t>C</w:t>
      </w:r>
      <w:r w:rsidR="002F34E2" w:rsidRPr="002F34E2">
        <w:rPr>
          <w:rFonts w:asciiTheme="minorHAnsi" w:hAnsiTheme="minorHAnsi" w:cstheme="minorHAnsi"/>
          <w:lang w:val="en-US"/>
        </w:rPr>
        <w:t>ode</w:t>
      </w:r>
      <w:bookmarkEnd w:id="67"/>
    </w:p>
    <w:p w14:paraId="47AF542A" w14:textId="77777777" w:rsidR="008935B0" w:rsidRPr="002F34E2" w:rsidRDefault="008935B0" w:rsidP="008C4963">
      <w:pPr>
        <w:pStyle w:val="Heading3"/>
        <w:rPr>
          <w:rFonts w:asciiTheme="minorHAnsi" w:hAnsiTheme="minorHAnsi" w:cstheme="minorHAnsi"/>
          <w:lang w:val="en-US"/>
        </w:rPr>
      </w:pPr>
      <w:bookmarkStart w:id="68" w:name="_Toc240406787"/>
      <w:r w:rsidRPr="002F34E2">
        <w:rPr>
          <w:rFonts w:asciiTheme="minorHAnsi" w:hAnsiTheme="minorHAnsi" w:cstheme="minorHAnsi"/>
          <w:lang w:val="en-US"/>
        </w:rPr>
        <w:t>HTML:</w:t>
      </w:r>
      <w:bookmarkEnd w:id="68"/>
    </w:p>
    <w:p w14:paraId="7A0EF4EB"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&lt;!DOCTYPE html&gt;</w:t>
      </w:r>
    </w:p>
    <w:p w14:paraId="2AD6E504"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&lt;html lang="en"&gt;</w:t>
      </w:r>
    </w:p>
    <w:p w14:paraId="111C97DB"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&lt;head&gt;</w:t>
      </w:r>
    </w:p>
    <w:p w14:paraId="10FA7864"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&lt;meta charset="UTF-8"&gt;</w:t>
      </w:r>
    </w:p>
    <w:p w14:paraId="73E940E8"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&lt;meta name="viewport" content="width=device-width, initial-scale=1.0"&gt;</w:t>
      </w:r>
    </w:p>
    <w:p w14:paraId="566C0768"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&lt;title&gt;My Portfolio[Angel Biju]&lt;/title&gt;</w:t>
      </w:r>
    </w:p>
    <w:p w14:paraId="0964F5D4" w14:textId="77777777" w:rsidR="008935B0" w:rsidRPr="008935B0" w:rsidRDefault="008935B0" w:rsidP="008935B0">
      <w:pPr>
        <w:spacing w:line="240" w:lineRule="auto"/>
        <w:jc w:val="left"/>
        <w:rPr>
          <w:rFonts w:asciiTheme="minorHAnsi" w:hAnsiTheme="minorHAnsi" w:cstheme="minorHAnsi"/>
          <w:sz w:val="20"/>
          <w:szCs w:val="20"/>
          <w:lang w:val="en-IN"/>
        </w:rPr>
      </w:pPr>
    </w:p>
    <w:p w14:paraId="01377FB7"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xml:space="preserve">    </w:t>
      </w:r>
    </w:p>
    <w:p w14:paraId="492B3DB6"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&lt;meta name="description" content="Full-stack web developer specializing</w:t>
      </w:r>
    </w:p>
    <w:p w14:paraId="1AEB4BBB"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in React and Node.js. Available for freelance projects."&gt;</w:t>
      </w:r>
    </w:p>
    <w:p w14:paraId="4FC5175B"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&lt;meta name="keywords" content="web developer, React, JavaScript, portfolio"&gt;</w:t>
      </w:r>
    </w:p>
    <w:p w14:paraId="571DD067"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&lt;meta name="author" content="Doppleganger"&gt;</w:t>
      </w:r>
    </w:p>
    <w:p w14:paraId="2DD0F129"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w:t>
      </w:r>
    </w:p>
    <w:p w14:paraId="43C08165"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 Open Graph (for Facebook, LinkedIn, WhatsApp previews) --&gt;</w:t>
      </w:r>
    </w:p>
    <w:p w14:paraId="4B30CED1"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&lt;meta property="og:title" content=" Doppleganger | Web Developer"&gt;</w:t>
      </w:r>
    </w:p>
    <w:p w14:paraId="2A7AFA93"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&lt;meta property="og:description" content="Check out my portfolio and projects!"&gt;</w:t>
      </w:r>
    </w:p>
    <w:p w14:paraId="4AEB9A4A"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&lt;meta property="og:image" content="https://johndoe.com/preview.jpg"&gt;</w:t>
      </w:r>
    </w:p>
    <w:p w14:paraId="4B8AEE43"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&lt;meta property="og:url" content="https://johndoe.com"&gt;</w:t>
      </w:r>
    </w:p>
    <w:p w14:paraId="2BE350F7"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&lt;meta property="og:type" content="website"&gt;</w:t>
      </w:r>
    </w:p>
    <w:p w14:paraId="4AA5D84A"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w:t>
      </w:r>
    </w:p>
    <w:p w14:paraId="57677070"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 Twitter Card --&gt;</w:t>
      </w:r>
    </w:p>
    <w:p w14:paraId="3651658F"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&lt;meta name="twitter:card" content="summary_large_image"&gt;</w:t>
      </w:r>
    </w:p>
    <w:p w14:paraId="6BB1F5DD"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&lt;meta name="twitter:title" content=" Doppleganger | Web Developer"&gt;</w:t>
      </w:r>
    </w:p>
    <w:p w14:paraId="2532141A"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&lt;meta name="twitter:description" content="Check out my portfolio!"&gt;</w:t>
      </w:r>
    </w:p>
    <w:p w14:paraId="0D39E3D1"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&lt;link rel="icon" href="Profile.jpg"&gt;</w:t>
      </w:r>
    </w:p>
    <w:p w14:paraId="00E58F83"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&lt;link rel="stylesheet" href="style.css"&gt;</w:t>
      </w:r>
    </w:p>
    <w:p w14:paraId="01BF4C1E"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&lt;/head&gt;</w:t>
      </w:r>
    </w:p>
    <w:p w14:paraId="22D7BEDE"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&lt;body&gt;</w:t>
      </w:r>
    </w:p>
    <w:p w14:paraId="49C210D1"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xml:space="preserve">    </w:t>
      </w:r>
    </w:p>
    <w:p w14:paraId="350BFC07"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&lt;header class="site-header"&gt;</w:t>
      </w:r>
    </w:p>
    <w:p w14:paraId="27D06F76"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&lt;nav class="navbar"&gt;</w:t>
      </w:r>
    </w:p>
    <w:p w14:paraId="0250D052"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 class="logo"&gt;AEB&lt;/div&gt;</w:t>
      </w:r>
    </w:p>
    <w:p w14:paraId="71549415"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&lt;ul class="nav-link"&gt;</w:t>
      </w:r>
    </w:p>
    <w:p w14:paraId="54C1CF9C"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&lt;li&gt;&lt;a href="#about"&gt;About&lt;/a&gt;&lt;/li&gt;</w:t>
      </w:r>
    </w:p>
    <w:p w14:paraId="2A466652"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&lt;li&gt;&lt;a href="#skills"&gt;Abilities&lt;/a&gt;&lt;/li&gt;</w:t>
      </w:r>
    </w:p>
    <w:p w14:paraId="69D018AD"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&lt;li&gt;&lt;a href="#projects"&gt;Projects&lt;/a&gt;&lt;/li&gt;</w:t>
      </w:r>
    </w:p>
    <w:p w14:paraId="6F4F8A39"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&lt;li&gt;&lt;a href="#contact"&gt;Contact&lt;/a&gt;&lt;/li&gt;</w:t>
      </w:r>
    </w:p>
    <w:p w14:paraId="5976A3B1"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&lt;/ul&gt;</w:t>
      </w:r>
    </w:p>
    <w:p w14:paraId="3772A839"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&lt;button class="theme-toggle" aria-label="Toggle dark mode" title="Toggle dark mode"&gt;</w:t>
      </w:r>
      <w:r w:rsidRPr="008935B0">
        <w:rPr>
          <w:rFonts w:ascii="Segoe UI Emoji" w:hAnsi="Segoe UI Emoji" w:cs="Segoe UI Emoji"/>
          <w:sz w:val="20"/>
          <w:szCs w:val="20"/>
          <w:lang w:val="en-IN"/>
        </w:rPr>
        <w:t>🌙</w:t>
      </w:r>
      <w:r w:rsidRPr="008935B0">
        <w:rPr>
          <w:rFonts w:asciiTheme="minorHAnsi" w:hAnsiTheme="minorHAnsi" w:cstheme="minorHAnsi"/>
          <w:sz w:val="20"/>
          <w:szCs w:val="20"/>
          <w:lang w:val="en-IN"/>
        </w:rPr>
        <w:t>&lt;/button&gt;</w:t>
      </w:r>
    </w:p>
    <w:p w14:paraId="44AC7444"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&lt;button class="menu-toggle" aria-label="Toggle navigation" aria-expanded="false"&gt;≡&lt;/button&gt;</w:t>
      </w:r>
    </w:p>
    <w:p w14:paraId="26F51B36"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&lt;/nav&gt;</w:t>
      </w:r>
    </w:p>
    <w:p w14:paraId="2421BD89"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&lt;/header&gt;</w:t>
      </w:r>
    </w:p>
    <w:p w14:paraId="3D70FF38"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&lt;main&gt;</w:t>
      </w:r>
    </w:p>
    <w:p w14:paraId="32FBE801"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&lt;section class="hero-section" id="hero"&gt;</w:t>
      </w:r>
    </w:p>
    <w:p w14:paraId="05002DFB"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&lt;h1&gt;Hi I'm &lt;span class="highlight"&gt; Angel</w:t>
      </w:r>
      <w:r w:rsidRPr="008935B0">
        <w:rPr>
          <w:rFonts w:ascii="Segoe UI Emoji" w:hAnsi="Segoe UI Emoji" w:cs="Segoe UI Emoji"/>
          <w:sz w:val="20"/>
          <w:szCs w:val="20"/>
          <w:lang w:val="en-IN"/>
        </w:rPr>
        <w:t>😊👀</w:t>
      </w:r>
      <w:r w:rsidRPr="008935B0">
        <w:rPr>
          <w:rFonts w:asciiTheme="minorHAnsi" w:hAnsiTheme="minorHAnsi" w:cstheme="minorHAnsi"/>
          <w:sz w:val="20"/>
          <w:szCs w:val="20"/>
          <w:lang w:val="en-IN"/>
        </w:rPr>
        <w:t>&lt;/span&gt;&lt;/h1&gt;</w:t>
      </w:r>
    </w:p>
    <w:p w14:paraId="72F0B1D3"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&lt;p class="tagline"&gt;I'm a passionate web developer based in Mysuru. Also a novice to cybersecurity.&lt;/p&gt;</w:t>
      </w:r>
    </w:p>
    <w:p w14:paraId="16E2DBF9"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 class="hero-button"&gt;</w:t>
      </w:r>
    </w:p>
    <w:p w14:paraId="181D9DBA"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 href="#projects" class="btn btn-primary"&gt;View My Work&lt;/a&gt;</w:t>
      </w:r>
    </w:p>
    <w:p w14:paraId="433899E0"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 href="#contact" class="btn btn-secondary"&gt;Contact Me&lt;/a&gt;</w:t>
      </w:r>
    </w:p>
    <w:p w14:paraId="6D73EDC7"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&lt;/div&gt;</w:t>
      </w:r>
    </w:p>
    <w:p w14:paraId="1375EF78"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&lt;/section&gt;</w:t>
      </w:r>
    </w:p>
    <w:p w14:paraId="2E7091F5"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&lt;section id="About" class="about-section"&gt;</w:t>
      </w:r>
    </w:p>
    <w:p w14:paraId="2F9C22CC"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&lt;h2&gt;About Me&lt;/h2&gt;</w:t>
      </w:r>
    </w:p>
    <w:p w14:paraId="13EFA7D5"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&lt;figure class="profile-figure"&gt;</w:t>
      </w:r>
    </w:p>
    <w:p w14:paraId="6C0640F0"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&lt;img src="Profile.jpg" alt="Profile Picture"&gt;</w:t>
      </w:r>
    </w:p>
    <w:p w14:paraId="46F6179F"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&lt;figcaption&gt;Angel - developer in the making&lt;/figcaption&gt;</w:t>
      </w:r>
    </w:p>
    <w:p w14:paraId="69F4FFE8"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&lt;/figure&gt;</w:t>
      </w:r>
    </w:p>
    <w:p w14:paraId="770A5C9E"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&lt;p&gt;I love building programs, moreover using my analytical skills to find better and simpler ways to connect elements&lt;/p&gt;</w:t>
      </w:r>
    </w:p>
    <w:p w14:paraId="63900478"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&lt;/section&gt;</w:t>
      </w:r>
    </w:p>
    <w:p w14:paraId="27085F2A"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&lt;section id="skills" class="skill-section"&gt;</w:t>
      </w:r>
    </w:p>
    <w:p w14:paraId="0737937F"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&lt;h2&gt;My Skills&lt;/h2&gt;</w:t>
      </w:r>
    </w:p>
    <w:p w14:paraId="7A221C51"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 class="skill-grid"&gt;</w:t>
      </w:r>
    </w:p>
    <w:p w14:paraId="09A53D93"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 class="skill-item" data-level="90"&gt;HTML&lt;/div&gt;</w:t>
      </w:r>
    </w:p>
    <w:p w14:paraId="2337E47B"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 class="skill-item" data-level="80"&gt;CSS&lt;/div&gt;</w:t>
      </w:r>
    </w:p>
    <w:p w14:paraId="3244FF60"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 class="skill-item" data-level="70"&gt;Javascript&lt;/div&gt;</w:t>
      </w:r>
    </w:p>
    <w:p w14:paraId="1C05E4A9"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lastRenderedPageBreak/>
        <w:t>            &lt;div class="skill-item" data-level="85"&gt;React&lt;/div&gt;</w:t>
      </w:r>
    </w:p>
    <w:p w14:paraId="2921F89E" w14:textId="77777777" w:rsidR="008935B0" w:rsidRPr="008935B0" w:rsidRDefault="008935B0" w:rsidP="008935B0">
      <w:pPr>
        <w:spacing w:line="240" w:lineRule="auto"/>
        <w:jc w:val="left"/>
        <w:rPr>
          <w:rFonts w:asciiTheme="minorHAnsi" w:hAnsiTheme="minorHAnsi" w:cstheme="minorHAnsi"/>
          <w:sz w:val="20"/>
          <w:szCs w:val="20"/>
          <w:lang w:val="en-IN"/>
        </w:rPr>
      </w:pPr>
    </w:p>
    <w:p w14:paraId="174B9B58"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&lt;/div&gt;</w:t>
      </w:r>
    </w:p>
    <w:p w14:paraId="4A933F8E"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xml:space="preserve">    &lt;/section&gt;   </w:t>
      </w:r>
    </w:p>
    <w:p w14:paraId="0DFA1A75"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&lt;section id="Projects" class="project-section"&gt;</w:t>
      </w:r>
    </w:p>
    <w:p w14:paraId="4ED5B53F"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&lt;h2&gt;My Project&lt;/h2&gt;</w:t>
      </w:r>
    </w:p>
    <w:p w14:paraId="77971B4F"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 class="project-grid"&gt;</w:t>
      </w:r>
    </w:p>
    <w:p w14:paraId="7AFF9557"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&lt;article class="project-card" data-category="web"&gt;</w:t>
      </w:r>
    </w:p>
    <w:p w14:paraId="3A111D52"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&lt;img src="weather.png" alt="Weather app Screenshot" width="350px"&gt;</w:t>
      </w:r>
    </w:p>
    <w:p w14:paraId="3D9EB03A"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&lt;h3&gt;Weather App&lt;/h3&gt;</w:t>
      </w:r>
    </w:p>
    <w:p w14:paraId="0BDB67F5"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&lt;p&gt;Real-time weather dashboard using OpenWeather API&lt;/p&gt;</w:t>
      </w:r>
    </w:p>
    <w:p w14:paraId="7B2FCF08"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 class="project-tags"&gt;</w:t>
      </w:r>
    </w:p>
    <w:p w14:paraId="74266C79"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&lt;span class="tag"&gt;React&lt;/span&gt;</w:t>
      </w:r>
    </w:p>
    <w:p w14:paraId="011C66DB"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&lt;span class="tag"&gt;API&lt;/span&gt;</w:t>
      </w:r>
    </w:p>
    <w:p w14:paraId="39A28DA4"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&lt;/div&gt;</w:t>
      </w:r>
    </w:p>
    <w:p w14:paraId="2C209B41"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 href="#"&gt;Live Demo&lt;/a&gt;</w:t>
      </w:r>
    </w:p>
    <w:p w14:paraId="79F0E746"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 href="#"&gt;GitHub&lt;/a&gt;</w:t>
      </w:r>
    </w:p>
    <w:p w14:paraId="29E56064"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&lt;/article&gt;</w:t>
      </w:r>
    </w:p>
    <w:p w14:paraId="5FAFAED3"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&lt;article class="project-card" data-category="web"&gt;</w:t>
      </w:r>
    </w:p>
    <w:p w14:paraId="71D2ADF7"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&lt;img src="weather.png" alt="Weather app Screenshot" width="350px"&gt;</w:t>
      </w:r>
    </w:p>
    <w:p w14:paraId="3A68CA5A"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&lt;h3&gt;Weather App&lt;/h3&gt;</w:t>
      </w:r>
    </w:p>
    <w:p w14:paraId="6127AEA4"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&lt;p&gt;Real-time weather dashboard using OpenWeather API&lt;/p&gt;</w:t>
      </w:r>
    </w:p>
    <w:p w14:paraId="4A63C283"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 class="project-tags"&gt;</w:t>
      </w:r>
    </w:p>
    <w:p w14:paraId="7029FBDF"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&lt;span class="tag"&gt;React&lt;/span&gt;</w:t>
      </w:r>
    </w:p>
    <w:p w14:paraId="15B08383"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&lt;span class="tag"&gt;API&lt;/span&gt;</w:t>
      </w:r>
    </w:p>
    <w:p w14:paraId="2FB208D7"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&lt;/div&gt;</w:t>
      </w:r>
    </w:p>
    <w:p w14:paraId="5C09E82F"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 href="#"&gt;Live Demo&lt;/a&gt;</w:t>
      </w:r>
    </w:p>
    <w:p w14:paraId="031D493D"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 href="#"&gt;GitHub&lt;/a&gt;</w:t>
      </w:r>
    </w:p>
    <w:p w14:paraId="158F6DCC"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&lt;/article&gt;</w:t>
      </w:r>
    </w:p>
    <w:p w14:paraId="3A73ED46"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&lt;article class="project-card" data-category="web"&gt;</w:t>
      </w:r>
    </w:p>
    <w:p w14:paraId="0C626FD3"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&lt;img src="weather.png" alt="Weather app Screenshot" width="350px"&gt;</w:t>
      </w:r>
    </w:p>
    <w:p w14:paraId="37689984"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&lt;h3&gt;Weather App&lt;/h3&gt;</w:t>
      </w:r>
    </w:p>
    <w:p w14:paraId="42D628B5"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&lt;p&gt;Real-time weather dashboard using OpenWeather API&lt;/p&gt;</w:t>
      </w:r>
    </w:p>
    <w:p w14:paraId="2CE473BC"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 class="project-tags"&gt;</w:t>
      </w:r>
    </w:p>
    <w:p w14:paraId="5338ADD1"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&lt;span class="tag"&gt;React&lt;/span&gt;</w:t>
      </w:r>
    </w:p>
    <w:p w14:paraId="4070FF72"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&lt;span class="tag"&gt;API&lt;/span&gt;</w:t>
      </w:r>
    </w:p>
    <w:p w14:paraId="4A048E0F"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&lt;/div&gt;</w:t>
      </w:r>
    </w:p>
    <w:p w14:paraId="2BCAA087"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 href="#"&gt;Live Demo&lt;/a&gt;</w:t>
      </w:r>
    </w:p>
    <w:p w14:paraId="177D3509"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 href="#"&gt;GitHub&lt;/a&gt;</w:t>
      </w:r>
    </w:p>
    <w:p w14:paraId="39685384"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&lt;/article&gt;                        </w:t>
      </w:r>
    </w:p>
    <w:p w14:paraId="7258C019"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&lt;/div&gt;</w:t>
      </w:r>
    </w:p>
    <w:p w14:paraId="51CE746B"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xml:space="preserve">    &lt;/section&gt; </w:t>
      </w:r>
    </w:p>
    <w:p w14:paraId="78551817"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&lt;section id="contact" class="contact-section"&gt;</w:t>
      </w:r>
    </w:p>
    <w:p w14:paraId="738A27C8"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&lt;h2&gt;Get in Touch&lt;/h2&gt;</w:t>
      </w:r>
    </w:p>
    <w:p w14:paraId="1625268F"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&lt;form id="contact-form" action="#" method="post" novalidate&gt;</w:t>
      </w:r>
    </w:p>
    <w:p w14:paraId="2A44FC04"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 class="form-group"&gt;</w:t>
      </w:r>
    </w:p>
    <w:p w14:paraId="3384E48B"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&lt;label for="name"&gt;Name&lt;/label&gt;</w:t>
      </w:r>
    </w:p>
    <w:p w14:paraId="0C408017"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&lt;input type="text" id="name" name="name" placeholder="Enter your name" required&gt;</w:t>
      </w:r>
    </w:p>
    <w:p w14:paraId="217EB2CC"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&lt;/div&gt;</w:t>
      </w:r>
    </w:p>
    <w:p w14:paraId="149DF7AE"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 class="form-group"&gt;</w:t>
      </w:r>
    </w:p>
    <w:p w14:paraId="0B339133"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&lt;label for="email"&gt;Email&lt;/label&gt;</w:t>
      </w:r>
    </w:p>
    <w:p w14:paraId="545613D7"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&lt;input type="email" id="email" name="email" placeholder="Enter your email" required&gt;</w:t>
      </w:r>
    </w:p>
    <w:p w14:paraId="0543EF6F"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&lt;/div&gt;</w:t>
      </w:r>
    </w:p>
    <w:p w14:paraId="1A451E03"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 class="form-group"&gt;</w:t>
      </w:r>
    </w:p>
    <w:p w14:paraId="689D24C4"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&lt;label for="message"&gt;Message&lt;/label&gt;</w:t>
      </w:r>
    </w:p>
    <w:p w14:paraId="6F985E93"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&lt;textarea name="message" id="message" placeholder="Enter message" required&gt;&lt;/textarea&gt;</w:t>
      </w:r>
    </w:p>
    <w:p w14:paraId="43711268"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&lt;/div&gt;</w:t>
      </w:r>
    </w:p>
    <w:p w14:paraId="63DBF3ED"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&lt;button type="submit" class="btn btn-primary"&gt;Send Message&lt;/button&gt;</w:t>
      </w:r>
    </w:p>
    <w:p w14:paraId="0829A444"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&lt;/form&gt;</w:t>
      </w:r>
    </w:p>
    <w:p w14:paraId="408F7E06"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&lt;/section&gt;</w:t>
      </w:r>
    </w:p>
    <w:p w14:paraId="5BE2844B"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&lt;/main&gt;</w:t>
      </w:r>
    </w:p>
    <w:p w14:paraId="1BFA2277" w14:textId="77777777" w:rsidR="008935B0" w:rsidRPr="008935B0" w:rsidRDefault="008935B0" w:rsidP="008935B0">
      <w:pPr>
        <w:spacing w:line="240" w:lineRule="auto"/>
        <w:jc w:val="left"/>
        <w:rPr>
          <w:rFonts w:asciiTheme="minorHAnsi" w:hAnsiTheme="minorHAnsi" w:cstheme="minorHAnsi"/>
          <w:sz w:val="20"/>
          <w:szCs w:val="20"/>
          <w:lang w:val="en-IN"/>
        </w:rPr>
      </w:pPr>
    </w:p>
    <w:p w14:paraId="1A46B547" w14:textId="6057FBB4"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&lt;footer class="site-footer"&gt;</w:t>
      </w:r>
    </w:p>
    <w:p w14:paraId="25A52276"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&lt;p&gt;&amp;copy; &lt;span class="footer-year"&gt;&lt;/span&gt;Angel Biju. Built with HTML &amp; CSS &lt;/p&gt;</w:t>
      </w:r>
    </w:p>
    <w:p w14:paraId="5142CD2E"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&lt;nav aria-label="socialmedia links"&gt;</w:t>
      </w:r>
    </w:p>
    <w:p w14:paraId="0AC63887"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 href="mailto:angelbiju2327@gmail.com"&gt;Email&lt;/a&gt;</w:t>
      </w:r>
    </w:p>
    <w:p w14:paraId="71734C36"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 href="https://github.com/anglemichael" target="_blank"&gt;Github&lt;/a&gt;</w:t>
      </w:r>
    </w:p>
    <w:p w14:paraId="6F3FA428"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    &lt;a href="https://linkedin.com/in/angel-biju-aa17b8386" target="_blank"&gt;Linkedin&lt;/a&gt;</w:t>
      </w:r>
    </w:p>
    <w:p w14:paraId="77898C23"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&lt;/nav&gt;</w:t>
      </w:r>
    </w:p>
    <w:p w14:paraId="72D2136C"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&lt;/footer&gt;</w:t>
      </w:r>
    </w:p>
    <w:p w14:paraId="0040080E"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&lt;script src="script.js"&gt;&lt;/script&gt;</w:t>
      </w:r>
    </w:p>
    <w:p w14:paraId="3381B144" w14:textId="77777777" w:rsidR="008935B0" w:rsidRPr="008935B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&lt;/body&gt;</w:t>
      </w:r>
    </w:p>
    <w:p w14:paraId="117A4FAE" w14:textId="029533F8" w:rsidR="00041650" w:rsidRDefault="008935B0" w:rsidP="008935B0">
      <w:pPr>
        <w:spacing w:line="240" w:lineRule="auto"/>
        <w:jc w:val="left"/>
        <w:rPr>
          <w:rFonts w:asciiTheme="minorHAnsi" w:hAnsiTheme="minorHAnsi" w:cstheme="minorHAnsi"/>
          <w:sz w:val="20"/>
          <w:szCs w:val="20"/>
          <w:lang w:val="en-IN"/>
        </w:rPr>
      </w:pPr>
      <w:r w:rsidRPr="008935B0">
        <w:rPr>
          <w:rFonts w:asciiTheme="minorHAnsi" w:hAnsiTheme="minorHAnsi" w:cstheme="minorHAnsi"/>
          <w:sz w:val="20"/>
          <w:szCs w:val="20"/>
          <w:lang w:val="en-IN"/>
        </w:rPr>
        <w:t>&lt;/html&gt;</w:t>
      </w:r>
    </w:p>
    <w:p w14:paraId="30F75FA0" w14:textId="77777777" w:rsidR="00041650" w:rsidRDefault="00041650">
      <w:pPr>
        <w:spacing w:line="240" w:lineRule="auto"/>
        <w:jc w:val="left"/>
        <w:rPr>
          <w:rFonts w:asciiTheme="minorHAnsi" w:hAnsiTheme="minorHAnsi" w:cstheme="minorHAnsi"/>
          <w:sz w:val="20"/>
          <w:szCs w:val="20"/>
          <w:lang w:val="en-IN"/>
        </w:rPr>
      </w:pPr>
      <w:r>
        <w:rPr>
          <w:rFonts w:asciiTheme="minorHAnsi" w:hAnsiTheme="minorHAnsi" w:cstheme="minorHAnsi"/>
          <w:sz w:val="20"/>
          <w:szCs w:val="20"/>
          <w:lang w:val="en-IN"/>
        </w:rPr>
        <w:br w:type="page"/>
      </w:r>
    </w:p>
    <w:p w14:paraId="2942FBB3" w14:textId="77777777" w:rsidR="005A6CC0" w:rsidRPr="005A6CC0" w:rsidRDefault="00492BDA" w:rsidP="005A6CC0">
      <w:pPr>
        <w:spacing w:line="240" w:lineRule="auto"/>
        <w:jc w:val="left"/>
        <w:rPr>
          <w:rFonts w:asciiTheme="minorHAnsi" w:hAnsiTheme="minorHAnsi" w:cstheme="minorHAnsi"/>
          <w:sz w:val="20"/>
          <w:szCs w:val="20"/>
          <w:lang w:val="en-IN"/>
        </w:rPr>
      </w:pPr>
      <w:bookmarkStart w:id="69" w:name="_Toc240406788"/>
      <w:r w:rsidRPr="00806D12">
        <w:rPr>
          <w:rStyle w:val="Heading3Char"/>
          <w:rFonts w:asciiTheme="minorHAnsi" w:hAnsiTheme="minorHAnsi" w:cstheme="minorHAnsi"/>
          <w:lang w:val="en-IN"/>
        </w:rPr>
        <w:lastRenderedPageBreak/>
        <w:t>CSS:</w:t>
      </w:r>
      <w:bookmarkEnd w:id="69"/>
      <w:r>
        <w:rPr>
          <w:rFonts w:asciiTheme="minorHAnsi" w:hAnsiTheme="minorHAnsi" w:cstheme="minorHAnsi"/>
          <w:b/>
          <w:bCs/>
          <w:sz w:val="20"/>
          <w:szCs w:val="20"/>
          <w:u w:val="single"/>
          <w:lang w:val="en-IN"/>
        </w:rPr>
        <w:br/>
      </w:r>
      <w:r w:rsidR="005A6CC0" w:rsidRPr="005A6CC0">
        <w:rPr>
          <w:rFonts w:asciiTheme="minorHAnsi" w:hAnsiTheme="minorHAnsi" w:cstheme="minorHAnsi"/>
          <w:sz w:val="20"/>
          <w:szCs w:val="20"/>
          <w:lang w:val="en-IN"/>
        </w:rPr>
        <w:t>*{</w:t>
      </w:r>
    </w:p>
    <w:p w14:paraId="09BEBA8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box-sizing: border-box;</w:t>
      </w:r>
    </w:p>
    <w:p w14:paraId="75067EDE"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margin:0;</w:t>
      </w:r>
    </w:p>
    <w:p w14:paraId="153E02D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padding: 0;</w:t>
      </w:r>
    </w:p>
    <w:p w14:paraId="06FF8CB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14C5C1B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:root{</w:t>
      </w:r>
    </w:p>
    <w:p w14:paraId="01A63C2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--primary:#1B4F72;</w:t>
      </w:r>
    </w:p>
    <w:p w14:paraId="615EDC3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--accent:#F18F01;</w:t>
      </w:r>
    </w:p>
    <w:p w14:paraId="0F3221D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--text:#2C3E50;</w:t>
      </w:r>
    </w:p>
    <w:p w14:paraId="1148F27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--light:#F4F6F8;</w:t>
      </w:r>
    </w:p>
    <w:p w14:paraId="368ADCB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--white:#FFFFFF;</w:t>
      </w:r>
    </w:p>
    <w:p w14:paraId="0842C46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--font-main:'Segoe UI', Tahoma, Geneva, Verdana, sans-serif;</w:t>
      </w:r>
    </w:p>
    <w:p w14:paraId="0476894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527D300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w:t>
      </w:r>
    </w:p>
    <w:p w14:paraId="27A9329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font-family:var(--font-main);</w:t>
      </w:r>
    </w:p>
    <w:p w14:paraId="2106E33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color:var(--text);</w:t>
      </w:r>
    </w:p>
    <w:p w14:paraId="2046667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line-height:1.6;</w:t>
      </w:r>
    </w:p>
    <w:p w14:paraId="47D63F7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#FFFFFF;</w:t>
      </w:r>
    </w:p>
    <w:p w14:paraId="014CCC3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7A4203C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header{</w:t>
      </w:r>
    </w:p>
    <w:p w14:paraId="51971DC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position:sticky;</w:t>
      </w:r>
    </w:p>
    <w:p w14:paraId="2D5DC9FC"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top:0;</w:t>
      </w:r>
    </w:p>
    <w:p w14:paraId="021AA3F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z-index: 1000;</w:t>
      </w:r>
    </w:p>
    <w:p w14:paraId="5310DEEC"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4944D34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.navbar{</w:t>
      </w:r>
    </w:p>
    <w:p w14:paraId="706B6AC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display: flex;</w:t>
      </w:r>
    </w:p>
    <w:p w14:paraId="63ECD99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justify-content: space-between;</w:t>
      </w:r>
    </w:p>
    <w:p w14:paraId="1063783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align-items: center;</w:t>
      </w:r>
    </w:p>
    <w:p w14:paraId="5307254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padding: 20px 5%;</w:t>
      </w:r>
    </w:p>
    <w:p w14:paraId="542DEC1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background:var(--primary);</w:t>
      </w:r>
    </w:p>
    <w:p w14:paraId="00C6D2E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669673C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.logo{</w:t>
      </w:r>
    </w:p>
    <w:p w14:paraId="34E4CDD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font-size: 28px;</w:t>
      </w:r>
    </w:p>
    <w:p w14:paraId="48BABFE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font-weight:bold;</w:t>
      </w:r>
    </w:p>
    <w:p w14:paraId="3F5FC26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color:var(--white);</w:t>
      </w:r>
    </w:p>
    <w:p w14:paraId="57B0BA1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31DFB65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.profile-figure img{</w:t>
      </w:r>
    </w:p>
    <w:p w14:paraId="6E62BAA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width:180px;</w:t>
      </w:r>
    </w:p>
    <w:p w14:paraId="5C9EDE4C"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height:180px;</w:t>
      </w:r>
    </w:p>
    <w:p w14:paraId="55C2F6C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border-radius:50%;</w:t>
      </w:r>
    </w:p>
    <w:p w14:paraId="3382231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2288C0F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.nav-link{</w:t>
      </w:r>
    </w:p>
    <w:p w14:paraId="735F592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list-style:none;</w:t>
      </w:r>
    </w:p>
    <w:p w14:paraId="2BEC51C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display: flex;</w:t>
      </w:r>
    </w:p>
    <w:p w14:paraId="240A686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gap:30px;    </w:t>
      </w:r>
    </w:p>
    <w:p w14:paraId="3E54363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3FB002E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.nav-link a{</w:t>
      </w:r>
    </w:p>
    <w:p w14:paraId="5E6BBFC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text-decoration: none;</w:t>
      </w:r>
    </w:p>
    <w:p w14:paraId="66A995D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color:var(--white);</w:t>
      </w:r>
    </w:p>
    <w:p w14:paraId="12E6B48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font-weight:500;</w:t>
      </w:r>
    </w:p>
    <w:p w14:paraId="37A73FF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264E63D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.nav-link a:hover{</w:t>
      </w:r>
    </w:p>
    <w:p w14:paraId="2858F8E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color:var(--accent);</w:t>
      </w:r>
    </w:p>
    <w:p w14:paraId="7851D94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7708B84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.hero-section{</w:t>
      </w:r>
    </w:p>
    <w:p w14:paraId="24926D0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background:linear-gradient(135deg, var(--primary),#2E86AB);</w:t>
      </w:r>
    </w:p>
    <w:p w14:paraId="206CD14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#F4F6F8;</w:t>
      </w:r>
    </w:p>
    <w:p w14:paraId="09A450D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text-align: center;</w:t>
      </w:r>
    </w:p>
    <w:p w14:paraId="7FBDA0E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28D3314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.hero-section h1{</w:t>
      </w:r>
    </w:p>
    <w:p w14:paraId="4916962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font-size: 45px;</w:t>
      </w:r>
    </w:p>
    <w:p w14:paraId="028B782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margin-bottom:20px;</w:t>
      </w:r>
    </w:p>
    <w:p w14:paraId="3B8DB1DC"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45ED0D2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.skill-grid{</w:t>
      </w:r>
    </w:p>
    <w:p w14:paraId="321E85E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display: grid;</w:t>
      </w:r>
    </w:p>
    <w:p w14:paraId="5803EEF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grid-template-columns: repeat(auto-fill,minmax(200px,1fr));</w:t>
      </w:r>
    </w:p>
    <w:p w14:paraId="29F38A3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gap: 20px;</w:t>
      </w:r>
    </w:p>
    <w:p w14:paraId="7F095B6E"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margin-top: 40px;</w:t>
      </w:r>
    </w:p>
    <w:p w14:paraId="25057EC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text-align: center;</w:t>
      </w:r>
    </w:p>
    <w:p w14:paraId="5EDE516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11E652A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.skill-item{</w:t>
      </w:r>
    </w:p>
    <w:p w14:paraId="4BFCE5B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background-color: var(--light);</w:t>
      </w:r>
    </w:p>
    <w:p w14:paraId="4006A28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 2px solid var(--primary);</w:t>
      </w:r>
    </w:p>
    <w:p w14:paraId="5995321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border-radius: 12px;</w:t>
      </w:r>
    </w:p>
    <w:p w14:paraId="4BAE6BA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padding: 30px 20px;</w:t>
      </w:r>
    </w:p>
    <w:p w14:paraId="7D6599D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text-align: center ;</w:t>
      </w:r>
    </w:p>
    <w:p w14:paraId="3DCBF70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font-weight: bold ;</w:t>
      </w:r>
    </w:p>
    <w:p w14:paraId="54D1395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font-size: 1.1rem;</w:t>
      </w:r>
    </w:p>
    <w:p w14:paraId="799177F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transition: transform 0.3s,box-shadow 0.3s;</w:t>
      </w:r>
    </w:p>
    <w:p w14:paraId="5CB5771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38A64DC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.skill-item:hover{</w:t>
      </w:r>
    </w:p>
    <w:p w14:paraId="5F037DE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transform: translatey(-5px);  </w:t>
      </w:r>
    </w:p>
    <w:p w14:paraId="2401C4E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box-shadow: 0 10px 30px rgba(0, 0, 0, 0.47);  </w:t>
      </w:r>
    </w:p>
    <w:p w14:paraId="72EAF44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3AA95FDE"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.project-grid{</w:t>
      </w:r>
    </w:p>
    <w:p w14:paraId="0ECFA40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display: grid;</w:t>
      </w:r>
    </w:p>
    <w:p w14:paraId="4ED4C5A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grid-template-columns: repeat(auto-fill,minmax(300px,1fr));</w:t>
      </w:r>
    </w:p>
    <w:p w14:paraId="53B0B14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gap: 30px;</w:t>
      </w:r>
    </w:p>
    <w:p w14:paraId="3C8EB1F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margin-top: 20px;</w:t>
      </w:r>
    </w:p>
    <w:p w14:paraId="494D0B4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text-align: center;</w:t>
      </w:r>
    </w:p>
    <w:p w14:paraId="2BB7248C"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2C01E2B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.project-card{</w:t>
      </w:r>
    </w:p>
    <w:p w14:paraId="5F62F70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background-color: var(--primary);</w:t>
      </w:r>
    </w:p>
    <w:p w14:paraId="72AC512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padding: 12px;</w:t>
      </w:r>
    </w:p>
    <w:p w14:paraId="57B28EE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border-radius: 16px;</w:t>
      </w:r>
    </w:p>
    <w:p w14:paraId="7820005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white;</w:t>
      </w:r>
    </w:p>
    <w:p w14:paraId="7EB8EE3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overflow: hidden;</w:t>
      </w:r>
    </w:p>
    <w:p w14:paraId="1797258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lastRenderedPageBreak/>
        <w:t>    text-align: center;</w:t>
      </w:r>
    </w:p>
    <w:p w14:paraId="1C87370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transition: transform 0.3s, box-shadow 0.3s;</w:t>
      </w:r>
    </w:p>
    <w:p w14:paraId="0A5808D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6E57605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.project-card:hover{</w:t>
      </w:r>
    </w:p>
    <w:p w14:paraId="2917D3B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transform: translateY(-5px);</w:t>
      </w:r>
    </w:p>
    <w:p w14:paraId="1221820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box-shadow: 0 10px 30px rgba(0, 0, 0, 0.818);</w:t>
      </w:r>
    </w:p>
    <w:p w14:paraId="2A85EDA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6EFB18D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.project-card img{</w:t>
      </w:r>
    </w:p>
    <w:p w14:paraId="31F44BD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width: 100%;</w:t>
      </w:r>
    </w:p>
    <w:p w14:paraId="040E543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height: 200px;</w:t>
      </w:r>
    </w:p>
    <w:p w14:paraId="34C29FE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object-fit: cover;</w:t>
      </w:r>
    </w:p>
    <w:p w14:paraId="297CF81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3A45A94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.project-card a{</w:t>
      </w:r>
    </w:p>
    <w:p w14:paraId="1D7AC68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text-decoration: none;</w:t>
      </w:r>
    </w:p>
    <w:p w14:paraId="0A1E1CEE"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var(--white);</w:t>
      </w:r>
    </w:p>
    <w:p w14:paraId="404896A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3BC937E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.btn {</w:t>
      </w:r>
    </w:p>
    <w:p w14:paraId="31715BB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display: inline-block;</w:t>
      </w:r>
    </w:p>
    <w:p w14:paraId="64D8AFC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padding: 12px 28px;</w:t>
      </w:r>
    </w:p>
    <w:p w14:paraId="67DB805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border-radius: 8px;</w:t>
      </w:r>
    </w:p>
    <w:p w14:paraId="6AD8564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text-decoration: none;</w:t>
      </w:r>
    </w:p>
    <w:p w14:paraId="08731AF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font-weight: 600px;</w:t>
      </w:r>
    </w:p>
    <w:p w14:paraId="42DD631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cursor: pointer;</w:t>
      </w:r>
    </w:p>
    <w:p w14:paraId="422F7DD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 2px solid transparent;</w:t>
      </w:r>
    </w:p>
    <w:p w14:paraId="32FC619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background-color: var(--accent);</w:t>
      </w:r>
    </w:p>
    <w:p w14:paraId="1738198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var(--white);</w:t>
      </w:r>
    </w:p>
    <w:p w14:paraId="5E37EA5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2226027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.btn:hover{</w:t>
      </w:r>
    </w:p>
    <w:p w14:paraId="2738860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background-color: transparent;</w:t>
      </w:r>
    </w:p>
    <w:p w14:paraId="3E7AF11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var(--accent);</w:t>
      </w:r>
    </w:p>
    <w:p w14:paraId="0D7F054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border-color: var(--accent);</w:t>
      </w:r>
    </w:p>
    <w:p w14:paraId="5CFB129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27043C5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.btn-primary{</w:t>
      </w:r>
    </w:p>
    <w:p w14:paraId="688B8C2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background-color: var(--accent);</w:t>
      </w:r>
    </w:p>
    <w:p w14:paraId="4C8C96F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var(--white);</w:t>
      </w:r>
    </w:p>
    <w:p w14:paraId="4889A4E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6387295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.btn-primary:hover{</w:t>
      </w:r>
    </w:p>
    <w:p w14:paraId="534929F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background-color: transparent;</w:t>
      </w:r>
    </w:p>
    <w:p w14:paraId="38DC009C"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var(--accent);</w:t>
      </w:r>
    </w:p>
    <w:p w14:paraId="6B1041A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border-color: var(--accent);</w:t>
      </w:r>
    </w:p>
    <w:p w14:paraId="69B298F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03A3806C"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section{</w:t>
      </w:r>
    </w:p>
    <w:p w14:paraId="32825B4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padding: 50px 5%;</w:t>
      </w:r>
    </w:p>
    <w:p w14:paraId="4DF51E9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4FA3789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section h2{</w:t>
      </w:r>
    </w:p>
    <w:p w14:paraId="4D56551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font-size: 2.2rem;</w:t>
      </w:r>
    </w:p>
    <w:p w14:paraId="040AD5C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text-align: center;</w:t>
      </w:r>
    </w:p>
    <w:p w14:paraId="2EB71FC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margin-top: 50px;</w:t>
      </w:r>
    </w:p>
    <w:p w14:paraId="424A3CB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position: relative;</w:t>
      </w:r>
    </w:p>
    <w:p w14:paraId="350890F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24AD8AE7" w14:textId="77777777" w:rsidR="005A6CC0" w:rsidRPr="005A6CC0" w:rsidRDefault="005A6CC0" w:rsidP="005A6CC0">
      <w:pPr>
        <w:spacing w:line="240" w:lineRule="auto"/>
        <w:jc w:val="left"/>
        <w:rPr>
          <w:rFonts w:asciiTheme="minorHAnsi" w:hAnsiTheme="minorHAnsi" w:cstheme="minorHAnsi"/>
          <w:sz w:val="20"/>
          <w:szCs w:val="20"/>
          <w:lang w:val="en-IN"/>
        </w:rPr>
      </w:pPr>
    </w:p>
    <w:p w14:paraId="30B6847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section h2::after{</w:t>
      </w:r>
    </w:p>
    <w:p w14:paraId="65051DE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content: "";</w:t>
      </w:r>
    </w:p>
    <w:p w14:paraId="1058074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display: block;</w:t>
      </w:r>
    </w:p>
    <w:p w14:paraId="1C1AD2CE"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width: 60px;</w:t>
      </w:r>
    </w:p>
    <w:p w14:paraId="4C15F74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height: 4px;</w:t>
      </w:r>
    </w:p>
    <w:p w14:paraId="01BC8C2E"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var(--accent);</w:t>
      </w:r>
    </w:p>
    <w:p w14:paraId="395A805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margin: 12px auto 0;</w:t>
      </w:r>
    </w:p>
    <w:p w14:paraId="5FF9D22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border-radius: 2px;</w:t>
      </w:r>
    </w:p>
    <w:p w14:paraId="0E004FD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3D0439A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@keyframes fadeinup{</w:t>
      </w:r>
    </w:p>
    <w:p w14:paraId="6625C01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from{opacity: 0; transform: translateY(30px);}</w:t>
      </w:r>
    </w:p>
    <w:p w14:paraId="51474A8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to{opacity: 1;transform: translateY(0);}</w:t>
      </w:r>
    </w:p>
    <w:p w14:paraId="3703403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12C42F2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.tagline{</w:t>
      </w:r>
    </w:p>
    <w:p w14:paraId="0B52314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animation: fadeinup 0.8s ease 0.2s both;</w:t>
      </w:r>
    </w:p>
    <w:p w14:paraId="6B39548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116C697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.hero-button{</w:t>
      </w:r>
    </w:p>
    <w:p w14:paraId="071659C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animation: fadeinup 0.8s ease 0.2s both;</w:t>
      </w:r>
    </w:p>
    <w:p w14:paraId="7F7F5B4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53DD4B7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.hero-section h1{</w:t>
      </w:r>
    </w:p>
    <w:p w14:paraId="6BA4251C"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animation: fadeinup 0.8s ease 0.2s both;</w:t>
      </w:r>
    </w:p>
    <w:p w14:paraId="1330951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49D3643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.contact-section{</w:t>
      </w:r>
    </w:p>
    <w:p w14:paraId="4DB9B22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max-width: 600px;</w:t>
      </w:r>
    </w:p>
    <w:p w14:paraId="67F395B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margin: 0 auto;</w:t>
      </w:r>
    </w:p>
    <w:p w14:paraId="06C4A09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text-align: center;</w:t>
      </w:r>
    </w:p>
    <w:p w14:paraId="4051C9C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1CB59F1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.form-group{</w:t>
      </w:r>
    </w:p>
    <w:p w14:paraId="7EA62FF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margin-bottom: 24px;</w:t>
      </w:r>
    </w:p>
    <w:p w14:paraId="488B106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1A018BC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.form-group label{</w:t>
      </w:r>
    </w:p>
    <w:p w14:paraId="485B050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display: block;</w:t>
      </w:r>
    </w:p>
    <w:p w14:paraId="66DD24A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font-weight: 600;</w:t>
      </w:r>
    </w:p>
    <w:p w14:paraId="4CD2FFB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margin-bottom: 8px;</w:t>
      </w:r>
    </w:p>
    <w:p w14:paraId="55A8F76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var(--primary);</w:t>
      </w:r>
    </w:p>
    <w:p w14:paraId="4E28282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75990BB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.form-group input,.form-group textarea{</w:t>
      </w:r>
    </w:p>
    <w:p w14:paraId="0B62C05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width: 100%;</w:t>
      </w:r>
    </w:p>
    <w:p w14:paraId="6678F20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padding: 14px 16px;</w:t>
      </w:r>
    </w:p>
    <w:p w14:paraId="48E9505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 2px solid #ddd;</w:t>
      </w:r>
    </w:p>
    <w:p w14:paraId="39BB8E4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border-radius: 8px;</w:t>
      </w:r>
    </w:p>
    <w:p w14:paraId="6B4E9CAC"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font-size: 1rem;</w:t>
      </w:r>
    </w:p>
    <w:p w14:paraId="41DD72F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font-family: inherit;</w:t>
      </w:r>
    </w:p>
    <w:p w14:paraId="67911B2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transition: border-color 0.3s;</w:t>
      </w:r>
    </w:p>
    <w:p w14:paraId="44CC107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63A1A3B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.form-group input:focus,.form-group textarea:focus{</w:t>
      </w:r>
    </w:p>
    <w:p w14:paraId="4B136E1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outline: none;</w:t>
      </w:r>
    </w:p>
    <w:p w14:paraId="437244F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border-color: var(--primary);</w:t>
      </w:r>
    </w:p>
    <w:p w14:paraId="11CB7EF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box-shadow: 0 0 0 3px rgba(27,79,114,0.15);</w:t>
      </w:r>
    </w:p>
    <w:p w14:paraId="46D259B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0EC7A93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lastRenderedPageBreak/>
        <w:t>.site-footer{</w:t>
      </w:r>
    </w:p>
    <w:p w14:paraId="1CB3EC5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background-color: var(--primary);</w:t>
      </w:r>
    </w:p>
    <w:p w14:paraId="3D7D958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rgba(255, 255, 255, 0.8);</w:t>
      </w:r>
    </w:p>
    <w:p w14:paraId="15DE151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text-align: center;</w:t>
      </w:r>
    </w:p>
    <w:p w14:paraId="03DAE96C"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padding: 40px 5%;</w:t>
      </w:r>
    </w:p>
    <w:p w14:paraId="0039893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3A51A03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.site-footer a{</w:t>
      </w:r>
    </w:p>
    <w:p w14:paraId="687BBE9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text-decoration: none;</w:t>
      </w:r>
    </w:p>
    <w:p w14:paraId="6E4B649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rgba(255, 255, 255, 0.8);</w:t>
      </w:r>
    </w:p>
    <w:p w14:paraId="5D5F0ED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22C8E5B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.menu-toggle{</w:t>
      </w:r>
    </w:p>
    <w:p w14:paraId="102132E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display: none;</w:t>
      </w:r>
    </w:p>
    <w:p w14:paraId="64AAEC8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none;</w:t>
      </w:r>
    </w:p>
    <w:p w14:paraId="0C41201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 none;</w:t>
      </w:r>
    </w:p>
    <w:p w14:paraId="3978971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var(--white);</w:t>
      </w:r>
    </w:p>
    <w:p w14:paraId="62489EC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font-size: 30px;</w:t>
      </w:r>
    </w:p>
    <w:p w14:paraId="16FF065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cursor: pointer;</w:t>
      </w:r>
    </w:p>
    <w:p w14:paraId="50A3023C"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18998E5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@media (max-width:768px){</w:t>
      </w:r>
    </w:p>
    <w:p w14:paraId="55F6719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.menu-toggle{</w:t>
      </w:r>
    </w:p>
    <w:p w14:paraId="6A7009A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display: block;}</w:t>
      </w:r>
    </w:p>
    <w:p w14:paraId="672FA2DC"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.nav-link{</w:t>
      </w:r>
    </w:p>
    <w:p w14:paraId="2987C58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display:none;</w:t>
      </w:r>
    </w:p>
    <w:p w14:paraId="58B1FD0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position:absolute;</w:t>
      </w:r>
    </w:p>
    <w:p w14:paraId="3F44AA5E"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top:70px;</w:t>
      </w:r>
    </w:p>
    <w:p w14:paraId="4848B42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left:0;</w:t>
      </w:r>
    </w:p>
    <w:p w14:paraId="283464D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width:100%;</w:t>
      </w:r>
    </w:p>
    <w:p w14:paraId="7D0D145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background:#1B4F72;</w:t>
      </w:r>
    </w:p>
    <w:p w14:paraId="79D2736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flex-direction:column;</w:t>
      </w:r>
    </w:p>
    <w:p w14:paraId="19A2CF0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text-align:center;</w:t>
      </w:r>
    </w:p>
    <w:p w14:paraId="15ECFC7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padding:20px 0;</w:t>
      </w:r>
    </w:p>
    <w:p w14:paraId="3F9E083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gap:20px;</w:t>
      </w:r>
    </w:p>
    <w:p w14:paraId="2CAD2B0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0A585C4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.nav-link.open{</w:t>
      </w:r>
    </w:p>
    <w:p w14:paraId="7AD7B94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display:flex;</w:t>
      </w:r>
    </w:p>
    <w:p w14:paraId="40EB8AD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273A673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0695C421" w14:textId="77777777" w:rsidR="005A6CC0" w:rsidRPr="005A6CC0" w:rsidRDefault="005A6CC0" w:rsidP="005A6CC0">
      <w:pPr>
        <w:spacing w:line="240" w:lineRule="auto"/>
        <w:jc w:val="left"/>
        <w:rPr>
          <w:rFonts w:asciiTheme="minorHAnsi" w:hAnsiTheme="minorHAnsi" w:cstheme="minorHAnsi"/>
          <w:sz w:val="20"/>
          <w:szCs w:val="20"/>
          <w:lang w:val="en-IN"/>
        </w:rPr>
      </w:pPr>
    </w:p>
    <w:p w14:paraId="3A91ED1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.about-section{</w:t>
      </w:r>
    </w:p>
    <w:p w14:paraId="0B419A0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justify-content: center;</w:t>
      </w:r>
    </w:p>
    <w:p w14:paraId="6EBE85A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1E1A880D" w14:textId="77777777" w:rsidR="005A6CC0" w:rsidRPr="005A6CC0" w:rsidRDefault="005A6CC0" w:rsidP="005A6CC0">
      <w:pPr>
        <w:spacing w:line="240" w:lineRule="auto"/>
        <w:jc w:val="left"/>
        <w:rPr>
          <w:rFonts w:asciiTheme="minorHAnsi" w:hAnsiTheme="minorHAnsi" w:cstheme="minorHAnsi"/>
          <w:sz w:val="20"/>
          <w:szCs w:val="20"/>
          <w:lang w:val="en-IN"/>
        </w:rPr>
      </w:pPr>
    </w:p>
    <w:p w14:paraId="7AE224AC"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w:t>
      </w:r>
    </w:p>
    <w:p w14:paraId="50A5E56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.site-header,</w:t>
      </w:r>
    </w:p>
    <w:p w14:paraId="075E714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.hero-section,</w:t>
      </w:r>
    </w:p>
    <w:p w14:paraId="4D2C172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.skill-item,</w:t>
      </w:r>
    </w:p>
    <w:p w14:paraId="2F81A1D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.project-card,</w:t>
      </w:r>
    </w:p>
    <w:p w14:paraId="1B29968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.contact-section,</w:t>
      </w:r>
    </w:p>
    <w:p w14:paraId="2581B84E"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.site-footer,</w:t>
      </w:r>
    </w:p>
    <w:p w14:paraId="7C883F5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input,textarea,</w:t>
      </w:r>
    </w:p>
    <w:p w14:paraId="11F2862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.btn,</w:t>
      </w:r>
    </w:p>
    <w:p w14:paraId="2011842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a{</w:t>
      </w:r>
    </w:p>
    <w:p w14:paraId="5B06801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transition: all 0.3s ease;</w:t>
      </w:r>
    </w:p>
    <w:p w14:paraId="236BC7B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78DAAD5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w:t>
      </w:r>
    </w:p>
    <w:p w14:paraId="7839FE2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background-color: black;</w:t>
      </w:r>
    </w:p>
    <w:p w14:paraId="63D947D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white;</w:t>
      </w:r>
    </w:p>
    <w:p w14:paraId="21A5B2D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6CCA8A4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body[data-theme="dark"].site-header,</w:t>
      </w:r>
    </w:p>
    <w:p w14:paraId="31273A5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body[data-theme="dark"].navbar{</w:t>
      </w:r>
    </w:p>
    <w:p w14:paraId="48F58A7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background-color: #1a1a1a;</w:t>
      </w:r>
    </w:p>
    <w:p w14:paraId="0ECD20C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6E6EC18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body[data-theme="dark"].nav-link a{</w:t>
      </w:r>
    </w:p>
    <w:p w14:paraId="2A02B54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white;</w:t>
      </w:r>
    </w:p>
    <w:p w14:paraId="44F133D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745EB12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body[data-theme="dark"].nav-link a:hover,</w:t>
      </w:r>
    </w:p>
    <w:p w14:paraId="6FBEC3D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body[data-theme="dark"].nav-link a:active{</w:t>
      </w:r>
    </w:p>
    <w:p w14:paraId="046AE7A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#F18F01;</w:t>
      </w:r>
    </w:p>
    <w:p w14:paraId="144559C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4391903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body[data-theme="dark"].logo{</w:t>
      </w:r>
    </w:p>
    <w:p w14:paraId="425669E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white;</w:t>
      </w:r>
    </w:p>
    <w:p w14:paraId="082A315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55B3AFB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body[data-theme="dark"].hero-section{</w:t>
      </w:r>
    </w:p>
    <w:p w14:paraId="6968186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linear-gradient(135deg #111827, #1f2937);</w:t>
      </w:r>
    </w:p>
    <w:p w14:paraId="597C1D7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09839BC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body[data-theme="dark"].highlight{</w:t>
      </w:r>
    </w:p>
    <w:p w14:paraId="18FCD01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orange;</w:t>
      </w:r>
    </w:p>
    <w:p w14:paraId="35C7697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3E2661D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body[data-theme="dark"].highlight{</w:t>
      </w:r>
    </w:p>
    <w:p w14:paraId="6184138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color:orange;</w:t>
      </w:r>
    </w:p>
    <w:p w14:paraId="22EDF22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1D6F2F9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4D81658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.about-section {</w:t>
      </w:r>
    </w:p>
    <w:p w14:paraId="7820FCA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#121212;</w:t>
      </w:r>
    </w:p>
    <w:p w14:paraId="2489823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#f5f5f5;</w:t>
      </w:r>
    </w:p>
    <w:p w14:paraId="4A56237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659B8D1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.skill-section {</w:t>
      </w:r>
    </w:p>
    <w:p w14:paraId="1B812ED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#181818;</w:t>
      </w:r>
    </w:p>
    <w:p w14:paraId="45EE7C0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6919839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12DA30A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.skill-item {</w:t>
      </w:r>
    </w:p>
    <w:p w14:paraId="5788D5EC"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#242424;</w:t>
      </w:r>
    </w:p>
    <w:p w14:paraId="3783B07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#ffffff;</w:t>
      </w:r>
    </w:p>
    <w:p w14:paraId="521607D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border-color: #F18F01;</w:t>
      </w:r>
    </w:p>
    <w:p w14:paraId="3236D26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7C32FF2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4B73626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.projects-section {</w:t>
      </w:r>
    </w:p>
    <w:p w14:paraId="2493886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#121212;</w:t>
      </w:r>
    </w:p>
    <w:p w14:paraId="4AE48F9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3D665CB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1AFFBAC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.project-card {</w:t>
      </w:r>
    </w:p>
    <w:p w14:paraId="5FAD96D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lastRenderedPageBreak/>
        <w:t>    background: #242424;</w:t>
      </w:r>
    </w:p>
    <w:p w14:paraId="2180D6E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#ffffff;</w:t>
      </w:r>
    </w:p>
    <w:p w14:paraId="66C12E1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box-shadow: 0 5px 20px rgba(255,255,255,0.08);</w:t>
      </w:r>
    </w:p>
    <w:p w14:paraId="1C12F25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1DE7CB5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6070E3B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.project-card h3,</w:t>
      </w:r>
    </w:p>
    <w:p w14:paraId="65DC707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.project-card p {</w:t>
      </w:r>
    </w:p>
    <w:p w14:paraId="54D2892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#ffffff;</w:t>
      </w:r>
    </w:p>
    <w:p w14:paraId="2BE4587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72218E2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0C57B40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.tag {</w:t>
      </w:r>
    </w:p>
    <w:p w14:paraId="1BA34BF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#F18F01;</w:t>
      </w:r>
    </w:p>
    <w:p w14:paraId="62A6E6A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#ffffff;</w:t>
      </w:r>
    </w:p>
    <w:p w14:paraId="37EB61E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5C1858A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2D0CCD5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.contact-section {</w:t>
      </w:r>
    </w:p>
    <w:p w14:paraId="5F2D521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#181818;</w:t>
      </w:r>
    </w:p>
    <w:p w14:paraId="68B27ED6"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22B8D31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278658FE"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input,</w:t>
      </w:r>
    </w:p>
    <w:p w14:paraId="6810E0F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textarea {</w:t>
      </w:r>
    </w:p>
    <w:p w14:paraId="6A94262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#2b2b2b;</w:t>
      </w:r>
    </w:p>
    <w:p w14:paraId="50884A4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#ffffff;</w:t>
      </w:r>
    </w:p>
    <w:p w14:paraId="17969B2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 1px solid #555;</w:t>
      </w:r>
    </w:p>
    <w:p w14:paraId="07C9F4D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69C2AA4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6C0A6AC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input::placeholder,</w:t>
      </w:r>
    </w:p>
    <w:p w14:paraId="66AE8AF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textarea::placeholder {</w:t>
      </w:r>
    </w:p>
    <w:p w14:paraId="5114F9C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#bdbdbd;</w:t>
      </w:r>
    </w:p>
    <w:p w14:paraId="2CBED99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30ADC28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150CA4F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label {</w:t>
      </w:r>
    </w:p>
    <w:p w14:paraId="21223FA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#ffffff;</w:t>
      </w:r>
    </w:p>
    <w:p w14:paraId="39EF9C1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384301D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7DAA110E"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.btn-primary {</w:t>
      </w:r>
    </w:p>
    <w:p w14:paraId="005D4DA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#F18F01;</w:t>
      </w:r>
    </w:p>
    <w:p w14:paraId="167809F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#ffffff;</w:t>
      </w:r>
    </w:p>
    <w:p w14:paraId="1622C82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4F64972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610868A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.btn-secondary {</w:t>
      </w:r>
    </w:p>
    <w:p w14:paraId="1AA4A44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#F18F01;</w:t>
      </w:r>
    </w:p>
    <w:p w14:paraId="393EA25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#ffffff;</w:t>
      </w:r>
    </w:p>
    <w:p w14:paraId="32E7A59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7BC7BF6E"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3907E6A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.btn-secondary:hover {</w:t>
      </w:r>
    </w:p>
    <w:p w14:paraId="7F28931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#ffffff;</w:t>
      </w:r>
    </w:p>
    <w:p w14:paraId="529F03C9"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#121212;</w:t>
      </w:r>
    </w:p>
    <w:p w14:paraId="396125B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5EF196D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.btn-primary:hover {</w:t>
      </w:r>
    </w:p>
    <w:p w14:paraId="753434AE"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#ffffff;</w:t>
      </w:r>
    </w:p>
    <w:p w14:paraId="6ED5E61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#121212;</w:t>
      </w:r>
    </w:p>
    <w:p w14:paraId="1EE96D0E"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7C09846E"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142A61B5"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.site-footer {</w:t>
      </w:r>
    </w:p>
    <w:p w14:paraId="38F3060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#1a1a1a;</w:t>
      </w:r>
    </w:p>
    <w:p w14:paraId="5E3B8AB1"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#cccccc;</w:t>
      </w:r>
    </w:p>
    <w:p w14:paraId="2D44991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3BB1092D"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11B9E1AF"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.site-footer a {</w:t>
      </w:r>
    </w:p>
    <w:p w14:paraId="2313C45A"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#ffffff;</w:t>
      </w:r>
    </w:p>
    <w:p w14:paraId="48607900"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380ED9B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2CC2AD07"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.site-footer a:hover {</w:t>
      </w:r>
    </w:p>
    <w:p w14:paraId="4374A8D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#F18F01;</w:t>
      </w:r>
    </w:p>
    <w:p w14:paraId="6D7DAB33"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091DA9BC"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w:t>
      </w:r>
    </w:p>
    <w:p w14:paraId="52053B7B"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body[data-theme="dark"] .theme-toggle {</w:t>
      </w:r>
    </w:p>
    <w:p w14:paraId="2DC7C1A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background: #333333;</w:t>
      </w:r>
    </w:p>
    <w:p w14:paraId="635C6FE4"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color: #ffffff;</w:t>
      </w:r>
    </w:p>
    <w:p w14:paraId="6C3D6A52"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    border: 1px solid #666666;</w:t>
      </w:r>
    </w:p>
    <w:p w14:paraId="0B24CC98" w14:textId="77777777" w:rsidR="005A6CC0" w:rsidRPr="005A6CC0" w:rsidRDefault="005A6CC0" w:rsidP="005A6CC0">
      <w:pPr>
        <w:spacing w:line="240" w:lineRule="auto"/>
        <w:jc w:val="left"/>
        <w:rPr>
          <w:rFonts w:asciiTheme="minorHAnsi" w:hAnsiTheme="minorHAnsi" w:cstheme="minorHAnsi"/>
          <w:sz w:val="20"/>
          <w:szCs w:val="20"/>
          <w:lang w:val="en-IN"/>
        </w:rPr>
      </w:pPr>
      <w:r w:rsidRPr="005A6CC0">
        <w:rPr>
          <w:rFonts w:asciiTheme="minorHAnsi" w:hAnsiTheme="minorHAnsi" w:cstheme="minorHAnsi"/>
          <w:sz w:val="20"/>
          <w:szCs w:val="20"/>
          <w:lang w:val="en-IN"/>
        </w:rPr>
        <w:t>}</w:t>
      </w:r>
    </w:p>
    <w:p w14:paraId="1DC99FFD" w14:textId="77777777" w:rsidR="005A6CC0" w:rsidRPr="005A6CC0" w:rsidRDefault="005A6CC0" w:rsidP="005A6CC0">
      <w:pPr>
        <w:spacing w:line="240" w:lineRule="auto"/>
        <w:jc w:val="left"/>
        <w:rPr>
          <w:rFonts w:asciiTheme="minorHAnsi" w:hAnsiTheme="minorHAnsi" w:cstheme="minorHAnsi"/>
          <w:sz w:val="20"/>
          <w:szCs w:val="20"/>
          <w:lang w:val="en-IN"/>
        </w:rPr>
      </w:pPr>
    </w:p>
    <w:p w14:paraId="497758C4" w14:textId="5B0B6C4C" w:rsidR="008935B0" w:rsidRPr="005A6CC0" w:rsidRDefault="008935B0" w:rsidP="008935B0">
      <w:pPr>
        <w:spacing w:line="240" w:lineRule="auto"/>
        <w:jc w:val="left"/>
        <w:rPr>
          <w:rFonts w:asciiTheme="minorHAnsi" w:hAnsiTheme="minorHAnsi" w:cstheme="minorHAnsi"/>
          <w:sz w:val="20"/>
          <w:szCs w:val="20"/>
          <w:lang w:val="en-IN"/>
        </w:rPr>
      </w:pPr>
    </w:p>
    <w:p w14:paraId="086644FB" w14:textId="77777777" w:rsidR="00BD77C8" w:rsidRDefault="00BD77C8">
      <w:pPr>
        <w:spacing w:line="240" w:lineRule="auto"/>
        <w:jc w:val="left"/>
        <w:rPr>
          <w:rFonts w:asciiTheme="minorHAnsi" w:hAnsiTheme="minorHAnsi" w:cstheme="minorHAnsi"/>
          <w:b/>
          <w:bCs/>
          <w:sz w:val="20"/>
          <w:szCs w:val="20"/>
          <w:u w:val="single"/>
          <w:lang w:val="en-US"/>
        </w:rPr>
      </w:pPr>
      <w:r>
        <w:rPr>
          <w:rFonts w:asciiTheme="minorHAnsi" w:hAnsiTheme="minorHAnsi" w:cstheme="minorHAnsi"/>
          <w:b/>
          <w:bCs/>
          <w:sz w:val="20"/>
          <w:szCs w:val="20"/>
          <w:u w:val="single"/>
          <w:lang w:val="en-US"/>
        </w:rPr>
        <w:br w:type="page"/>
      </w:r>
    </w:p>
    <w:p w14:paraId="6D118738" w14:textId="69F68270" w:rsidR="00916EED" w:rsidRPr="00806D12" w:rsidRDefault="00916EED" w:rsidP="008C4963">
      <w:pPr>
        <w:pStyle w:val="Heading3"/>
        <w:rPr>
          <w:rFonts w:asciiTheme="minorHAnsi" w:hAnsiTheme="minorHAnsi" w:cstheme="minorHAnsi"/>
          <w:lang w:val="en-US"/>
        </w:rPr>
      </w:pPr>
      <w:bookmarkStart w:id="70" w:name="_Toc240406789"/>
      <w:r w:rsidRPr="00806D12">
        <w:rPr>
          <w:rFonts w:asciiTheme="minorHAnsi" w:hAnsiTheme="minorHAnsi" w:cstheme="minorHAnsi"/>
          <w:lang w:val="en-US"/>
        </w:rPr>
        <w:lastRenderedPageBreak/>
        <w:t>J</w:t>
      </w:r>
      <w:r w:rsidR="00806D12">
        <w:rPr>
          <w:rFonts w:asciiTheme="minorHAnsi" w:hAnsiTheme="minorHAnsi" w:cstheme="minorHAnsi"/>
          <w:lang w:val="en-US"/>
        </w:rPr>
        <w:t>avascript</w:t>
      </w:r>
      <w:r w:rsidRPr="00806D12">
        <w:rPr>
          <w:rFonts w:asciiTheme="minorHAnsi" w:hAnsiTheme="minorHAnsi" w:cstheme="minorHAnsi"/>
          <w:lang w:val="en-US"/>
        </w:rPr>
        <w:t>:</w:t>
      </w:r>
      <w:bookmarkEnd w:id="70"/>
    </w:p>
    <w:p w14:paraId="580D1FA8" w14:textId="77777777" w:rsidR="00916EED" w:rsidRDefault="00916EED">
      <w:pPr>
        <w:spacing w:line="240" w:lineRule="auto"/>
        <w:jc w:val="left"/>
        <w:rPr>
          <w:rFonts w:asciiTheme="minorHAnsi" w:hAnsiTheme="minorHAnsi" w:cstheme="minorHAnsi"/>
          <w:b/>
          <w:bCs/>
          <w:sz w:val="20"/>
          <w:szCs w:val="20"/>
          <w:u w:val="single"/>
          <w:lang w:val="en-US"/>
        </w:rPr>
      </w:pPr>
    </w:p>
    <w:p w14:paraId="450D7F96"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console.log("Javascript is connected")</w:t>
      </w:r>
    </w:p>
    <w:p w14:paraId="31E4891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const year= new Date().getFullYear();</w:t>
      </w:r>
    </w:p>
    <w:p w14:paraId="276C0AE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document.querySelector('.site-footer p').innerHTML=</w:t>
      </w:r>
    </w:p>
    <w:p w14:paraId="76EB07B2"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`&amp;copy; ${year} Angel Biju. All rights reserved.`;</w:t>
      </w:r>
    </w:p>
    <w:p w14:paraId="31933851" w14:textId="77777777" w:rsidR="00FF6163" w:rsidRPr="00FF6163" w:rsidRDefault="00FF6163" w:rsidP="00FF6163">
      <w:pPr>
        <w:spacing w:line="240" w:lineRule="auto"/>
        <w:jc w:val="left"/>
        <w:rPr>
          <w:rFonts w:asciiTheme="minorHAnsi" w:hAnsiTheme="minorHAnsi" w:cstheme="minorHAnsi"/>
          <w:sz w:val="20"/>
          <w:szCs w:val="20"/>
          <w:lang w:val="en-IN"/>
        </w:rPr>
      </w:pPr>
    </w:p>
    <w:p w14:paraId="77E4509E"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function getGreeting(){</w:t>
      </w:r>
    </w:p>
    <w:p w14:paraId="0CF5AB66"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const hour= new Date().getHours();</w:t>
      </w:r>
    </w:p>
    <w:p w14:paraId="47BD0E0B"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if(hour &lt; 12) return "Good Morning";</w:t>
      </w:r>
    </w:p>
    <w:p w14:paraId="3AD0995B"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if (hour&lt;17) return "Good Afternoon";</w:t>
      </w:r>
    </w:p>
    <w:p w14:paraId="6F981E55"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return "Good Evening";</w:t>
      </w:r>
    </w:p>
    <w:p w14:paraId="39D0A0C2"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w:t>
      </w:r>
    </w:p>
    <w:p w14:paraId="13B41250"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const heroTitle =document.querySelector('.hero-section h1');</w:t>
      </w:r>
    </w:p>
    <w:p w14:paraId="7E2F46C0"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if (heroTitle){</w:t>
      </w:r>
    </w:p>
    <w:p w14:paraId="76BA1CB9"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xml:space="preserve">    heroTitle.textContent = `${getGreeting()}, I'm Angel </w:t>
      </w:r>
      <w:r w:rsidRPr="00FF6163">
        <w:rPr>
          <w:rFonts w:ascii="Segoe UI Emoji" w:hAnsi="Segoe UI Emoji" w:cs="Segoe UI Emoji"/>
          <w:sz w:val="20"/>
          <w:szCs w:val="20"/>
          <w:lang w:val="en-IN"/>
        </w:rPr>
        <w:t>👋</w:t>
      </w:r>
      <w:r w:rsidRPr="00FF6163">
        <w:rPr>
          <w:rFonts w:asciiTheme="minorHAnsi" w:hAnsiTheme="minorHAnsi" w:cstheme="minorHAnsi"/>
          <w:sz w:val="20"/>
          <w:szCs w:val="20"/>
          <w:lang w:val="en-IN"/>
        </w:rPr>
        <w:t>`;</w:t>
      </w:r>
    </w:p>
    <w:p w14:paraId="5CECD17A"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w:t>
      </w:r>
    </w:p>
    <w:p w14:paraId="042D214C" w14:textId="77777777" w:rsidR="00FF6163" w:rsidRPr="00FF6163" w:rsidRDefault="00FF6163" w:rsidP="00FF6163">
      <w:pPr>
        <w:spacing w:line="240" w:lineRule="auto"/>
        <w:jc w:val="left"/>
        <w:rPr>
          <w:rFonts w:asciiTheme="minorHAnsi" w:hAnsiTheme="minorHAnsi" w:cstheme="minorHAnsi"/>
          <w:sz w:val="20"/>
          <w:szCs w:val="20"/>
          <w:lang w:val="en-IN"/>
        </w:rPr>
      </w:pPr>
    </w:p>
    <w:p w14:paraId="52630A45"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//Dark Mode</w:t>
      </w:r>
    </w:p>
    <w:p w14:paraId="3C8DD29B"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27D56079"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let themeBtn = document.querySelector(".theme-toggle");</w:t>
      </w:r>
    </w:p>
    <w:p w14:paraId="3FE2C57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function updateThemeIcon(theme) {</w:t>
      </w:r>
    </w:p>
    <w:p w14:paraId="79BE5951"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themeBtn.textContent = theme === "dark" ? "</w:t>
      </w:r>
      <w:r w:rsidRPr="00FF6163">
        <w:rPr>
          <w:rFonts w:ascii="Segoe UI Emoji" w:hAnsi="Segoe UI Emoji" w:cs="Segoe UI Emoji"/>
          <w:sz w:val="20"/>
          <w:szCs w:val="20"/>
          <w:lang w:val="en-IN"/>
        </w:rPr>
        <w:t>🌙</w:t>
      </w:r>
      <w:r w:rsidRPr="00FF6163">
        <w:rPr>
          <w:rFonts w:asciiTheme="minorHAnsi" w:hAnsiTheme="minorHAnsi" w:cstheme="minorHAnsi"/>
          <w:sz w:val="20"/>
          <w:szCs w:val="20"/>
          <w:lang w:val="en-IN"/>
        </w:rPr>
        <w:t>" : "</w:t>
      </w:r>
      <w:r w:rsidRPr="00FF6163">
        <w:rPr>
          <w:rFonts w:ascii="Segoe UI Emoji" w:hAnsi="Segoe UI Emoji" w:cs="Segoe UI Emoji"/>
          <w:sz w:val="20"/>
          <w:szCs w:val="20"/>
          <w:lang w:val="en-IN"/>
        </w:rPr>
        <w:t>☀️</w:t>
      </w:r>
      <w:r w:rsidRPr="00FF6163">
        <w:rPr>
          <w:rFonts w:asciiTheme="minorHAnsi" w:hAnsiTheme="minorHAnsi" w:cstheme="minorHAnsi"/>
          <w:sz w:val="20"/>
          <w:szCs w:val="20"/>
          <w:lang w:val="en-IN"/>
        </w:rPr>
        <w:t>";</w:t>
      </w:r>
    </w:p>
    <w:p w14:paraId="167578A2"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w:t>
      </w:r>
    </w:p>
    <w:p w14:paraId="33A18A3C"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if (themeBtn) {</w:t>
      </w:r>
    </w:p>
    <w:p w14:paraId="5741002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let savedTheme = localStorage.getItem("theme") || "light";</w:t>
      </w:r>
    </w:p>
    <w:p w14:paraId="73AFC8A2"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document.body.dataset.theme = savedTheme;</w:t>
      </w:r>
    </w:p>
    <w:p w14:paraId="39B0E15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updateThemeIcon(savedTheme);</w:t>
      </w:r>
    </w:p>
    <w:p w14:paraId="51C1B56C"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themeBtn.addEventListener("click", () =&gt; {</w:t>
      </w:r>
    </w:p>
    <w:p w14:paraId="0F59E2E1"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let nextTheme =</w:t>
      </w:r>
    </w:p>
    <w:p w14:paraId="066181C5"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document.body.dataset.theme === "light"? "dark": "light";</w:t>
      </w:r>
    </w:p>
    <w:p w14:paraId="65BC2699"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document.body.dataset.theme = nextTheme;</w:t>
      </w:r>
    </w:p>
    <w:p w14:paraId="7E21B915"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localStorage.setItem("theme", nextTheme);</w:t>
      </w:r>
    </w:p>
    <w:p w14:paraId="6EC6645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updateThemeIcon(nextTheme);</w:t>
      </w:r>
    </w:p>
    <w:p w14:paraId="4C047EC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6380670A"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w:t>
      </w:r>
    </w:p>
    <w:p w14:paraId="4FFDE72A" w14:textId="77777777" w:rsidR="00FF6163" w:rsidRPr="00FF6163" w:rsidRDefault="00FF6163" w:rsidP="00FF6163">
      <w:pPr>
        <w:spacing w:line="240" w:lineRule="auto"/>
        <w:jc w:val="left"/>
        <w:rPr>
          <w:rFonts w:asciiTheme="minorHAnsi" w:hAnsiTheme="minorHAnsi" w:cstheme="minorHAnsi"/>
          <w:sz w:val="20"/>
          <w:szCs w:val="20"/>
          <w:lang w:val="en-IN"/>
        </w:rPr>
      </w:pPr>
    </w:p>
    <w:p w14:paraId="5A9A0BC0"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let menuToggle = document.querySelector(".menu-toggle");</w:t>
      </w:r>
    </w:p>
    <w:p w14:paraId="62C1A841"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let navLinks = document.querySelector(".nav-link");</w:t>
      </w:r>
    </w:p>
    <w:p w14:paraId="3A60A7D8" w14:textId="77777777" w:rsidR="00FF6163" w:rsidRPr="00FF6163" w:rsidRDefault="00FF6163" w:rsidP="00FF6163">
      <w:pPr>
        <w:spacing w:line="240" w:lineRule="auto"/>
        <w:jc w:val="left"/>
        <w:rPr>
          <w:rFonts w:asciiTheme="minorHAnsi" w:hAnsiTheme="minorHAnsi" w:cstheme="minorHAnsi"/>
          <w:sz w:val="20"/>
          <w:szCs w:val="20"/>
          <w:lang w:val="en-IN"/>
        </w:rPr>
      </w:pPr>
    </w:p>
    <w:p w14:paraId="2913E854"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if (menuToggle &amp;&amp; navLinks) {</w:t>
      </w:r>
    </w:p>
    <w:p w14:paraId="7BC4B6B4"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menuToggle.addEventListener('click',()=&gt;{</w:t>
      </w:r>
    </w:p>
    <w:p w14:paraId="44A20F93"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navLinks.classList.toggle("open");</w:t>
      </w:r>
    </w:p>
    <w:p w14:paraId="183C61BB"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menuToggle.setAttribute('aria-expanded',navLinks.classList.contains('open'));</w:t>
      </w:r>
    </w:p>
    <w:p w14:paraId="5F7E08EA"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0128EBE1"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document.querySelectorAll(".nav-link a").forEach(link =&gt; {</w:t>
      </w:r>
    </w:p>
    <w:p w14:paraId="19EDB550"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link.addEventListener("click", () =&gt; {</w:t>
      </w:r>
    </w:p>
    <w:p w14:paraId="4F5175BC"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navLinks.classList.remove("open");</w:t>
      </w:r>
    </w:p>
    <w:p w14:paraId="031E9111"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menuToggle.setAttribute("aria-expanded", "false");</w:t>
      </w:r>
    </w:p>
    <w:p w14:paraId="46AFFA3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681EDCEF"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030E9C36"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window.addEventListener("resize", () =&gt; {</w:t>
      </w:r>
    </w:p>
    <w:p w14:paraId="628B7FDC"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if (window.innerWidth &gt; 768) {</w:t>
      </w:r>
    </w:p>
    <w:p w14:paraId="1CB4F644"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navLinks.classList.remove("open");</w:t>
      </w:r>
    </w:p>
    <w:p w14:paraId="655842ED"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menuToggle.setAttribute("aria-expanded", "false");</w:t>
      </w:r>
    </w:p>
    <w:p w14:paraId="060C6F1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260E9BE6"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197F988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w:t>
      </w:r>
    </w:p>
    <w:p w14:paraId="4F0B41F1" w14:textId="77777777" w:rsidR="00FF6163" w:rsidRPr="00FF6163" w:rsidRDefault="00FF6163" w:rsidP="00FF6163">
      <w:pPr>
        <w:spacing w:line="240" w:lineRule="auto"/>
        <w:jc w:val="left"/>
        <w:rPr>
          <w:rFonts w:asciiTheme="minorHAnsi" w:hAnsiTheme="minorHAnsi" w:cstheme="minorHAnsi"/>
          <w:sz w:val="20"/>
          <w:szCs w:val="20"/>
          <w:lang w:val="en-IN"/>
        </w:rPr>
      </w:pPr>
    </w:p>
    <w:p w14:paraId="7DED9EA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let header = document.querySelector(".site-header");</w:t>
      </w:r>
    </w:p>
    <w:p w14:paraId="1FEC6049" w14:textId="77777777" w:rsidR="00FF6163" w:rsidRPr="00FF6163" w:rsidRDefault="00FF6163" w:rsidP="00FF6163">
      <w:pPr>
        <w:spacing w:line="240" w:lineRule="auto"/>
        <w:jc w:val="left"/>
        <w:rPr>
          <w:rFonts w:asciiTheme="minorHAnsi" w:hAnsiTheme="minorHAnsi" w:cstheme="minorHAnsi"/>
          <w:sz w:val="20"/>
          <w:szCs w:val="20"/>
          <w:lang w:val="en-IN"/>
        </w:rPr>
      </w:pPr>
    </w:p>
    <w:p w14:paraId="4A368E7C"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window.addEventListener("scroll", () =&gt; {</w:t>
      </w:r>
    </w:p>
    <w:p w14:paraId="2A050D34"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if (window.scrollY &gt; 50) {</w:t>
      </w:r>
    </w:p>
    <w:p w14:paraId="1ED85BC9"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header.classList.add("scrolled");</w:t>
      </w:r>
    </w:p>
    <w:p w14:paraId="6D45E3F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 else {</w:t>
      </w:r>
    </w:p>
    <w:p w14:paraId="2D47728B"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header.classList.remove("scrolled");</w:t>
      </w:r>
    </w:p>
    <w:p w14:paraId="2902030F"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4D3C11A4"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w:t>
      </w:r>
    </w:p>
    <w:p w14:paraId="147DAD74" w14:textId="77777777" w:rsidR="00FF6163" w:rsidRPr="00FF6163" w:rsidRDefault="00FF6163" w:rsidP="00FF6163">
      <w:pPr>
        <w:spacing w:line="240" w:lineRule="auto"/>
        <w:jc w:val="left"/>
        <w:rPr>
          <w:rFonts w:asciiTheme="minorHAnsi" w:hAnsiTheme="minorHAnsi" w:cstheme="minorHAnsi"/>
          <w:sz w:val="20"/>
          <w:szCs w:val="20"/>
          <w:lang w:val="en-IN"/>
        </w:rPr>
      </w:pPr>
    </w:p>
    <w:p w14:paraId="3473EBB2"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let sections = document.querySelectorAll("section[id]");</w:t>
      </w:r>
    </w:p>
    <w:p w14:paraId="5E25DA1D"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let navItems = document.querySelectorAll(".nav-link a");</w:t>
      </w:r>
    </w:p>
    <w:p w14:paraId="6D2D6B31" w14:textId="77777777" w:rsidR="00FF6163" w:rsidRPr="00FF6163" w:rsidRDefault="00FF6163" w:rsidP="00FF6163">
      <w:pPr>
        <w:spacing w:line="240" w:lineRule="auto"/>
        <w:jc w:val="left"/>
        <w:rPr>
          <w:rFonts w:asciiTheme="minorHAnsi" w:hAnsiTheme="minorHAnsi" w:cstheme="minorHAnsi"/>
          <w:sz w:val="20"/>
          <w:szCs w:val="20"/>
          <w:lang w:val="en-IN"/>
        </w:rPr>
      </w:pPr>
    </w:p>
    <w:p w14:paraId="02761CC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window.addEventListener("scroll", () =&gt; {</w:t>
      </w:r>
    </w:p>
    <w:p w14:paraId="083AE061"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let current = "";</w:t>
      </w:r>
    </w:p>
    <w:p w14:paraId="55BE93CD"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sections.forEach(section =&gt; {</w:t>
      </w:r>
    </w:p>
    <w:p w14:paraId="0B38F08A"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if (window.scrollY &gt;= section.offsetTop - 100) {</w:t>
      </w:r>
    </w:p>
    <w:p w14:paraId="227096DB"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current = section.id;</w:t>
      </w:r>
    </w:p>
    <w:p w14:paraId="5458164A"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525C00B4"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2E93E1D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navitems.forEach(link=&gt;{</w:t>
      </w:r>
    </w:p>
    <w:p w14:paraId="7A4BD6E2"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lastRenderedPageBreak/>
        <w:t>        link.classList.remover("active");</w:t>
      </w:r>
    </w:p>
    <w:p w14:paraId="4A7F9DE1"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if(link.getAttribute("href")===`#${current}`){</w:t>
      </w:r>
    </w:p>
    <w:p w14:paraId="1CD88B4B"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link.classList.add("active");</w:t>
      </w:r>
    </w:p>
    <w:p w14:paraId="3A648BD2"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3E54CD62"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5657F720"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w:t>
      </w:r>
    </w:p>
    <w:p w14:paraId="07B06E41" w14:textId="77777777" w:rsidR="00FF6163" w:rsidRPr="00FF6163" w:rsidRDefault="00FF6163" w:rsidP="00FF6163">
      <w:pPr>
        <w:spacing w:line="240" w:lineRule="auto"/>
        <w:jc w:val="left"/>
        <w:rPr>
          <w:rFonts w:asciiTheme="minorHAnsi" w:hAnsiTheme="minorHAnsi" w:cstheme="minorHAnsi"/>
          <w:sz w:val="20"/>
          <w:szCs w:val="20"/>
          <w:lang w:val="en-IN"/>
        </w:rPr>
      </w:pPr>
    </w:p>
    <w:p w14:paraId="16826F1C"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let footyear=document.querySelector(".footer-year");</w:t>
      </w:r>
    </w:p>
    <w:p w14:paraId="24ED4131"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if(footyear){</w:t>
      </w:r>
    </w:p>
    <w:p w14:paraId="3CEABB3C"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footyear.textContent=new Date().getFullYear();</w:t>
      </w:r>
    </w:p>
    <w:p w14:paraId="141DBCC0"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53DEBDF5" w14:textId="77777777" w:rsidR="00FF6163" w:rsidRPr="00FF6163" w:rsidRDefault="00FF6163" w:rsidP="00FF6163">
      <w:pPr>
        <w:spacing w:line="240" w:lineRule="auto"/>
        <w:jc w:val="left"/>
        <w:rPr>
          <w:rFonts w:asciiTheme="minorHAnsi" w:hAnsiTheme="minorHAnsi" w:cstheme="minorHAnsi"/>
          <w:sz w:val="20"/>
          <w:szCs w:val="20"/>
          <w:lang w:val="en-IN"/>
        </w:rPr>
      </w:pPr>
    </w:p>
    <w:p w14:paraId="232A404A"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//project filter</w:t>
      </w:r>
    </w:p>
    <w:p w14:paraId="26F11A05"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0A800211"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let projects=[{id:1, name:"Weather App", category:"web", tech:["React", "API"]},</w:t>
      </w:r>
    </w:p>
    <w:p w14:paraId="6BDC0E41"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{id:2, name:"Todo App",category:"web",tech:["Javascript"]},</w:t>
      </w:r>
    </w:p>
    <w:p w14:paraId="741BC9C6"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{id:3, name:"Portfolio", category:"design",tech:["HTML,CSS"]},</w:t>
      </w:r>
    </w:p>
    <w:p w14:paraId="69189C00"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{id:4, name:"Calculator",category:"web",tech:["Javascript"]}]</w:t>
      </w:r>
    </w:p>
    <w:p w14:paraId="70259B91"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6DCDF545"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function renderProjects(filter="all"){</w:t>
      </w:r>
    </w:p>
    <w:p w14:paraId="114751FA"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let grid=document.querySelector(".project-grid");</w:t>
      </w:r>
    </w:p>
    <w:p w14:paraId="7820ABAC"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let filtered=filter==="all"?projects:projects.filter(p=&gt;p.category===filter);</w:t>
      </w:r>
    </w:p>
    <w:p w14:paraId="1866ED1B"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grid.innerHTML=filtered.map(project=&gt;`</w:t>
      </w:r>
    </w:p>
    <w:p w14:paraId="3FA2F5F5"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&lt;article class="project-card"&gt;</w:t>
      </w:r>
    </w:p>
    <w:p w14:paraId="69C286FA"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&lt;div class="project-card-body"&gt;</w:t>
      </w:r>
    </w:p>
    <w:p w14:paraId="66C10FE4"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&lt;h3&gt;${project.name}&lt;/h3&gt;</w:t>
      </w:r>
    </w:p>
    <w:p w14:paraId="178B8D53"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&lt;div class="project-tags"&gt;${project.tech.map(t=&gt;`&lt;span class="tag1"&gt;${t}&lt;/span&gt;`).join("")}&lt;/div&gt;</w:t>
      </w:r>
    </w:p>
    <w:p w14:paraId="5FB9676B"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&lt;a href="#" class="btn btn-primary"&gt;View Project&lt;/a&gt;          </w:t>
      </w:r>
    </w:p>
    <w:p w14:paraId="66C14B89"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&lt;/div&gt;</w:t>
      </w:r>
    </w:p>
    <w:p w14:paraId="207BB48B"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&lt;/article&gt;</w:t>
      </w:r>
    </w:p>
    <w:p w14:paraId="44C9EFF1"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`).join("");</w:t>
      </w:r>
    </w:p>
    <w:p w14:paraId="1206DA4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w:t>
      </w:r>
    </w:p>
    <w:p w14:paraId="2BF09496" w14:textId="77777777" w:rsidR="00FF6163" w:rsidRPr="00FF6163" w:rsidRDefault="00FF6163" w:rsidP="00FF6163">
      <w:pPr>
        <w:spacing w:line="240" w:lineRule="auto"/>
        <w:jc w:val="left"/>
        <w:rPr>
          <w:rFonts w:asciiTheme="minorHAnsi" w:hAnsiTheme="minorHAnsi" w:cstheme="minorHAnsi"/>
          <w:sz w:val="20"/>
          <w:szCs w:val="20"/>
          <w:lang w:val="en-IN"/>
        </w:rPr>
      </w:pPr>
    </w:p>
    <w:p w14:paraId="4780FA36"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//filter button</w:t>
      </w:r>
    </w:p>
    <w:p w14:paraId="3A0BBA8A"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6F002090"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document.querySelectorAll(".filter.btn").forEach(btn=&gt;{</w:t>
      </w:r>
    </w:p>
    <w:p w14:paraId="72EE2BBF"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btn.addEventListener('click',()=&gt;{</w:t>
      </w:r>
    </w:p>
    <w:p w14:paraId="36112CE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document.querySelectorAll(".filter.btn").forEach(b=&gt;b.classList.remove('active'));</w:t>
      </w:r>
    </w:p>
    <w:p w14:paraId="4BF4971F"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btn.classList.add("active");</w:t>
      </w:r>
    </w:p>
    <w:p w14:paraId="01566E1C"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renderProjects(btn.dataset.filter);</w:t>
      </w:r>
    </w:p>
    <w:p w14:paraId="6BCAE696"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61FCEE1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w:t>
      </w:r>
    </w:p>
    <w:p w14:paraId="3F46FFC9"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21CF9F8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renderProjects();</w:t>
      </w:r>
    </w:p>
    <w:p w14:paraId="3527F242"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58859D40"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let form=document.querySelector("#contact-form");</w:t>
      </w:r>
    </w:p>
    <w:p w14:paraId="18EE80D6"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function showError(input,message){</w:t>
      </w:r>
    </w:p>
    <w:p w14:paraId="10D14A64"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let group=input.closest('.form-group');</w:t>
      </w:r>
    </w:p>
    <w:p w14:paraId="481F9E1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let existing=group.querySelector(".error-msg");</w:t>
      </w:r>
    </w:p>
    <w:p w14:paraId="0000C84D"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if(!existing){</w:t>
      </w:r>
    </w:p>
    <w:p w14:paraId="3910F3AF"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let errEL=document.createElement('span');</w:t>
      </w:r>
    </w:p>
    <w:p w14:paraId="5A6165E1"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errEL.className="error-msg";</w:t>
      </w:r>
    </w:p>
    <w:p w14:paraId="658E402D"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errEL.textContent=message;</w:t>
      </w:r>
    </w:p>
    <w:p w14:paraId="1D40FD94"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group.appendChild(errEL);</w:t>
      </w:r>
    </w:p>
    <w:p w14:paraId="614CDA93"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5C6A2200"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input.classList.add("error")</w:t>
      </w:r>
    </w:p>
    <w:p w14:paraId="6EA749B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w:t>
      </w:r>
    </w:p>
    <w:p w14:paraId="22C3EB04"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function clearErrors(){</w:t>
      </w:r>
    </w:p>
    <w:p w14:paraId="511BC3E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document.querySelectorAll(".error-msg").forEach(e=&gt;e.remove());</w:t>
      </w:r>
    </w:p>
    <w:p w14:paraId="313771C0"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document.querySelectorAll(".error").forEach(e=&gt;e.classList.remove('error'));</w:t>
      </w:r>
    </w:p>
    <w:p w14:paraId="37139DC1"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w:t>
      </w:r>
    </w:p>
    <w:p w14:paraId="0697C823"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form.addEventListener("submit",async(e)=&gt;{</w:t>
      </w:r>
    </w:p>
    <w:p w14:paraId="07E5A416"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e.preventDefault();</w:t>
      </w:r>
    </w:p>
    <w:p w14:paraId="0FD48A6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clearErrors();</w:t>
      </w:r>
    </w:p>
    <w:p w14:paraId="67CE63E9"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let name=form.querySelector("#name");</w:t>
      </w:r>
    </w:p>
    <w:p w14:paraId="73DBE152"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let email=form.querySelector("#email")</w:t>
      </w:r>
    </w:p>
    <w:p w14:paraId="555FF46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let message=form.querySelector("#message")</w:t>
      </w:r>
    </w:p>
    <w:p w14:paraId="5D30301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let valid=true;</w:t>
      </w:r>
    </w:p>
    <w:p w14:paraId="1CB1DB4B"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if(!name.value.trim()){</w:t>
      </w:r>
    </w:p>
    <w:p w14:paraId="6E36862A"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showError(name,"Name is required")</w:t>
      </w:r>
    </w:p>
    <w:p w14:paraId="3CC5E2C2"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valid=false;</w:t>
      </w:r>
    </w:p>
    <w:p w14:paraId="0E98FCBA"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1E2433A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if(!email.value.includes("@")){</w:t>
      </w:r>
    </w:p>
    <w:p w14:paraId="6DDE5D7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showError(email,"Enter a valid email");</w:t>
      </w:r>
    </w:p>
    <w:p w14:paraId="06B4893B"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valid=false</w:t>
      </w:r>
    </w:p>
    <w:p w14:paraId="57015E9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6A96D5F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if(message.value.trim().length&lt;10){</w:t>
      </w:r>
    </w:p>
    <w:p w14:paraId="379B6263"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showError(message,"Message must be at least 10 characters")</w:t>
      </w:r>
    </w:p>
    <w:p w14:paraId="5F1A3AE4"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valid=false;</w:t>
      </w:r>
    </w:p>
    <w:p w14:paraId="0C522F3F"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47EB4560"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if(valid){</w:t>
      </w:r>
    </w:p>
    <w:p w14:paraId="27D14446"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lastRenderedPageBreak/>
        <w:t>        let btn=form.querySelector('button[type="submit"]');</w:t>
      </w:r>
    </w:p>
    <w:p w14:paraId="22350773"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btn.textContent="sending...";</w:t>
      </w:r>
    </w:p>
    <w:p w14:paraId="676B8E55"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btn.disabled=true;</w:t>
      </w:r>
    </w:p>
    <w:p w14:paraId="24403EA1"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await new Promise(resolve=&gt;setTimeout(resolve,1500));</w:t>
      </w:r>
    </w:p>
    <w:p w14:paraId="4FAF619B"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btn.textContent="</w:t>
      </w:r>
      <w:r w:rsidRPr="00FF6163">
        <w:rPr>
          <w:rFonts w:ascii="Segoe UI Emoji" w:hAnsi="Segoe UI Emoji" w:cs="Segoe UI Emoji"/>
          <w:sz w:val="20"/>
          <w:szCs w:val="20"/>
          <w:lang w:val="en-IN"/>
        </w:rPr>
        <w:t>✅</w:t>
      </w:r>
      <w:r w:rsidRPr="00FF6163">
        <w:rPr>
          <w:rFonts w:asciiTheme="minorHAnsi" w:hAnsiTheme="minorHAnsi" w:cstheme="minorHAnsi"/>
          <w:sz w:val="20"/>
          <w:szCs w:val="20"/>
          <w:lang w:val="en-IN"/>
        </w:rPr>
        <w:t xml:space="preserve"> Message Sent";</w:t>
      </w:r>
    </w:p>
    <w:p w14:paraId="16405D3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 alert("Thank you! Your message has been sent.");</w:t>
      </w:r>
    </w:p>
    <w:p w14:paraId="3E44BBA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form.reset();</w:t>
      </w:r>
    </w:p>
    <w:p w14:paraId="6DDFEA1B"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setTimeout(()=&gt;{</w:t>
      </w:r>
    </w:p>
    <w:p w14:paraId="4224F1FD"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btn.textContent="Send Message";</w:t>
      </w:r>
    </w:p>
    <w:p w14:paraId="1E644B35"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btn.disabled=false</w:t>
      </w:r>
    </w:p>
    <w:p w14:paraId="08A5F0FF"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},3000);</w:t>
      </w:r>
    </w:p>
    <w:p w14:paraId="611B17B7"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    }</w:t>
      </w:r>
    </w:p>
    <w:p w14:paraId="6769A058" w14:textId="77777777" w:rsidR="00FF6163" w:rsidRPr="00FF6163" w:rsidRDefault="00FF6163" w:rsidP="00FF6163">
      <w:pPr>
        <w:spacing w:line="240" w:lineRule="auto"/>
        <w:jc w:val="left"/>
        <w:rPr>
          <w:rFonts w:asciiTheme="minorHAnsi" w:hAnsiTheme="minorHAnsi" w:cstheme="minorHAnsi"/>
          <w:sz w:val="20"/>
          <w:szCs w:val="20"/>
          <w:lang w:val="en-IN"/>
        </w:rPr>
      </w:pPr>
      <w:r w:rsidRPr="00FF6163">
        <w:rPr>
          <w:rFonts w:asciiTheme="minorHAnsi" w:hAnsiTheme="minorHAnsi" w:cstheme="minorHAnsi"/>
          <w:sz w:val="20"/>
          <w:szCs w:val="20"/>
          <w:lang w:val="en-IN"/>
        </w:rPr>
        <w:t>});</w:t>
      </w:r>
    </w:p>
    <w:p w14:paraId="11BF0E6B" w14:textId="77777777" w:rsidR="00916EED" w:rsidRPr="00FF6163" w:rsidRDefault="00916EED">
      <w:pPr>
        <w:spacing w:line="240" w:lineRule="auto"/>
        <w:jc w:val="left"/>
        <w:rPr>
          <w:rFonts w:asciiTheme="minorHAnsi" w:hAnsiTheme="minorHAnsi" w:cstheme="minorHAnsi"/>
          <w:sz w:val="20"/>
          <w:szCs w:val="20"/>
          <w:lang w:val="en-US"/>
        </w:rPr>
      </w:pPr>
    </w:p>
    <w:p w14:paraId="4CFC657F" w14:textId="77777777" w:rsidR="00246320" w:rsidRDefault="00246320">
      <w:pPr>
        <w:spacing w:line="240" w:lineRule="auto"/>
        <w:jc w:val="left"/>
        <w:rPr>
          <w:rFonts w:asciiTheme="minorHAnsi" w:hAnsiTheme="minorHAnsi" w:cstheme="minorHAnsi"/>
          <w:b/>
          <w:bCs/>
          <w:sz w:val="20"/>
          <w:szCs w:val="20"/>
          <w:lang w:val="en-US"/>
        </w:rPr>
        <w:sectPr w:rsidR="00246320" w:rsidSect="00246320">
          <w:type w:val="continuous"/>
          <w:pgSz w:w="11909" w:h="16834" w:code="9"/>
          <w:pgMar w:top="2160" w:right="1440" w:bottom="2160" w:left="1797" w:header="1440" w:footer="1440" w:gutter="0"/>
          <w:pgBorders w:offsetFrom="page">
            <w:top w:val="single" w:sz="4" w:space="24" w:color="auto"/>
            <w:left w:val="single" w:sz="4" w:space="24" w:color="auto"/>
            <w:bottom w:val="single" w:sz="4" w:space="24" w:color="auto"/>
            <w:right w:val="single" w:sz="4" w:space="24" w:color="auto"/>
          </w:pgBorders>
          <w:pgNumType w:start="1"/>
          <w:cols w:num="2" w:space="720"/>
          <w:titlePg/>
          <w:docGrid w:linePitch="360"/>
        </w:sectPr>
      </w:pPr>
    </w:p>
    <w:p w14:paraId="6BDF5E40" w14:textId="77777777" w:rsidR="00916EED" w:rsidRDefault="00916EED">
      <w:pPr>
        <w:spacing w:line="240" w:lineRule="auto"/>
        <w:jc w:val="left"/>
        <w:rPr>
          <w:rFonts w:asciiTheme="minorHAnsi" w:hAnsiTheme="minorHAnsi" w:cstheme="minorHAnsi"/>
          <w:b/>
          <w:bCs/>
          <w:sz w:val="20"/>
          <w:szCs w:val="20"/>
          <w:lang w:val="en-US"/>
        </w:rPr>
      </w:pPr>
      <w:r>
        <w:rPr>
          <w:rFonts w:asciiTheme="minorHAnsi" w:hAnsiTheme="minorHAnsi" w:cstheme="minorHAnsi"/>
          <w:b/>
          <w:bCs/>
          <w:sz w:val="20"/>
          <w:szCs w:val="20"/>
          <w:lang w:val="en-US"/>
        </w:rPr>
        <w:br w:type="page"/>
      </w:r>
    </w:p>
    <w:p w14:paraId="3C82F958" w14:textId="38BDFEA9" w:rsidR="000E1731" w:rsidRPr="00265DA2" w:rsidRDefault="00043F5C" w:rsidP="00624D3F">
      <w:pPr>
        <w:pStyle w:val="Heading2"/>
        <w:rPr>
          <w:rFonts w:asciiTheme="minorHAnsi" w:hAnsiTheme="minorHAnsi" w:cstheme="minorHAnsi"/>
          <w:lang w:val="en-US"/>
        </w:rPr>
      </w:pPr>
      <w:bookmarkStart w:id="71" w:name="_Toc240406790"/>
      <w:r w:rsidRPr="00265DA2">
        <w:rPr>
          <w:rFonts w:asciiTheme="minorHAnsi" w:hAnsiTheme="minorHAnsi" w:cstheme="minorHAnsi"/>
          <w:lang w:val="en-US"/>
        </w:rPr>
        <w:lastRenderedPageBreak/>
        <w:t>FINAL PROJECT:</w:t>
      </w:r>
      <w:bookmarkEnd w:id="71"/>
    </w:p>
    <w:p w14:paraId="294CDBBC" w14:textId="229ADA95" w:rsidR="000E1731" w:rsidRPr="002F4273" w:rsidRDefault="00544E54" w:rsidP="00322A3B">
      <w:pPr>
        <w:spacing w:line="240" w:lineRule="auto"/>
        <w:rPr>
          <w:sz w:val="28"/>
          <w:szCs w:val="28"/>
        </w:rPr>
      </w:pPr>
      <w:bookmarkStart w:id="72" w:name="_Toc240406791"/>
      <w:r w:rsidRPr="00265DA2">
        <w:rPr>
          <w:rStyle w:val="Heading3Char"/>
          <w:rFonts w:asciiTheme="minorHAnsi" w:hAnsiTheme="minorHAnsi" w:cstheme="minorHAnsi"/>
          <w:lang w:val="en-US"/>
        </w:rPr>
        <w:t>LINK</w:t>
      </w:r>
      <w:bookmarkEnd w:id="72"/>
      <w:r w:rsidRPr="00E6760F">
        <w:rPr>
          <w:rFonts w:asciiTheme="minorHAnsi" w:hAnsiTheme="minorHAnsi" w:cstheme="minorHAnsi"/>
          <w:b/>
          <w:bCs/>
          <w:i/>
          <w:iCs/>
          <w:sz w:val="22"/>
          <w:szCs w:val="22"/>
          <w:lang w:val="en-US"/>
        </w:rPr>
        <w:t xml:space="preserve">: </w:t>
      </w:r>
      <w:hyperlink r:id="rId25" w:history="1">
        <w:r w:rsidRPr="002F4273">
          <w:rPr>
            <w:rStyle w:val="Hyperlink"/>
            <w:rFonts w:asciiTheme="minorHAnsi" w:hAnsiTheme="minorHAnsi" w:cstheme="minorHAnsi"/>
            <w:lang w:val="en-US"/>
          </w:rPr>
          <w:t>https://steady-babka-b39c10.netlify.app/</w:t>
        </w:r>
      </w:hyperlink>
    </w:p>
    <w:p w14:paraId="15D494BB" w14:textId="4EE49DE0" w:rsidR="002D412D" w:rsidRDefault="002D412D" w:rsidP="00322A3B">
      <w:pPr>
        <w:spacing w:line="240" w:lineRule="auto"/>
        <w:rPr>
          <w:rFonts w:asciiTheme="minorHAnsi" w:hAnsiTheme="minorHAnsi" w:cstheme="minorHAnsi"/>
        </w:rPr>
      </w:pPr>
      <w:bookmarkStart w:id="73" w:name="_Toc240406792"/>
      <w:r w:rsidRPr="00E6760F">
        <w:rPr>
          <w:rStyle w:val="Heading3Char"/>
        </w:rPr>
        <w:t>Git</w:t>
      </w:r>
      <w:r w:rsidR="00E6760F" w:rsidRPr="00E6760F">
        <w:rPr>
          <w:rStyle w:val="Heading3Char"/>
        </w:rPr>
        <w:t>Hub Repository</w:t>
      </w:r>
      <w:bookmarkEnd w:id="73"/>
      <w:r w:rsidR="00E6760F">
        <w:rPr>
          <w:rFonts w:asciiTheme="minorHAnsi" w:hAnsiTheme="minorHAnsi" w:cstheme="minorHAnsi"/>
        </w:rPr>
        <w:t xml:space="preserve">: </w:t>
      </w:r>
      <w:hyperlink r:id="rId26" w:history="1">
        <w:r w:rsidR="00E6760F" w:rsidRPr="008A088B">
          <w:rPr>
            <w:rStyle w:val="Hyperlink"/>
            <w:rFonts w:asciiTheme="minorHAnsi" w:hAnsiTheme="minorHAnsi" w:cstheme="minorHAnsi"/>
          </w:rPr>
          <w:t>https://github.com/anglemichael/portfolio/</w:t>
        </w:r>
      </w:hyperlink>
      <w:r w:rsidR="00E6760F">
        <w:rPr>
          <w:rFonts w:asciiTheme="minorHAnsi" w:hAnsiTheme="minorHAnsi" w:cstheme="minorHAnsi"/>
        </w:rPr>
        <w:t xml:space="preserve"> </w:t>
      </w:r>
    </w:p>
    <w:p w14:paraId="590957DF" w14:textId="77777777" w:rsidR="00FE07D1" w:rsidRPr="002D412D" w:rsidRDefault="00FE07D1" w:rsidP="00322A3B">
      <w:pPr>
        <w:spacing w:line="240" w:lineRule="auto"/>
        <w:rPr>
          <w:rFonts w:asciiTheme="minorHAnsi" w:hAnsiTheme="minorHAnsi" w:cstheme="minorHAnsi"/>
          <w:sz w:val="20"/>
          <w:szCs w:val="20"/>
          <w:lang w:val="en-US"/>
        </w:rPr>
      </w:pPr>
    </w:p>
    <w:p w14:paraId="3AB801F4" w14:textId="584C249B" w:rsidR="00544E54" w:rsidRPr="00265DA2" w:rsidRDefault="00544E54" w:rsidP="00624D3F">
      <w:pPr>
        <w:pStyle w:val="Heading3"/>
        <w:rPr>
          <w:rFonts w:asciiTheme="minorHAnsi" w:hAnsiTheme="minorHAnsi" w:cstheme="minorHAnsi"/>
          <w:lang w:val="en-US"/>
        </w:rPr>
      </w:pPr>
      <w:bookmarkStart w:id="74" w:name="_Toc240406793"/>
      <w:r w:rsidRPr="00265DA2">
        <w:rPr>
          <w:rFonts w:asciiTheme="minorHAnsi" w:hAnsiTheme="minorHAnsi" w:cstheme="minorHAnsi"/>
          <w:lang w:val="en-US"/>
        </w:rPr>
        <w:t>Screenshots:</w:t>
      </w:r>
      <w:bookmarkEnd w:id="74"/>
    </w:p>
    <w:p w14:paraId="0EB3F141" w14:textId="20A6881D" w:rsidR="00544E54" w:rsidRPr="0009518A" w:rsidRDefault="0009518A" w:rsidP="00322A3B">
      <w:pPr>
        <w:spacing w:line="240" w:lineRule="auto"/>
        <w:rPr>
          <w:rFonts w:asciiTheme="minorHAnsi" w:hAnsiTheme="minorHAnsi" w:cstheme="minorHAnsi"/>
          <w:sz w:val="20"/>
          <w:szCs w:val="20"/>
          <w:lang w:val="en-US"/>
        </w:rPr>
      </w:pPr>
      <w:r w:rsidRPr="0009518A">
        <w:rPr>
          <w:rFonts w:asciiTheme="minorHAnsi" w:hAnsiTheme="minorHAnsi" w:cstheme="minorHAnsi"/>
          <w:noProof/>
          <w:sz w:val="20"/>
          <w:szCs w:val="20"/>
          <w:lang w:val="en-US"/>
        </w:rPr>
        <w:drawing>
          <wp:inline distT="0" distB="0" distL="0" distR="0" wp14:anchorId="2FC0914F" wp14:editId="3ACE6825">
            <wp:extent cx="3891915" cy="1958975"/>
            <wp:effectExtent l="0" t="0" r="0" b="3175"/>
            <wp:docPr id="189351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10007" name=""/>
                    <pic:cNvPicPr/>
                  </pic:nvPicPr>
                  <pic:blipFill>
                    <a:blip r:embed="rId27"/>
                    <a:stretch>
                      <a:fillRect/>
                    </a:stretch>
                  </pic:blipFill>
                  <pic:spPr>
                    <a:xfrm>
                      <a:off x="0" y="0"/>
                      <a:ext cx="3900303" cy="1963197"/>
                    </a:xfrm>
                    <a:prstGeom prst="rect">
                      <a:avLst/>
                    </a:prstGeom>
                  </pic:spPr>
                </pic:pic>
              </a:graphicData>
            </a:graphic>
          </wp:inline>
        </w:drawing>
      </w:r>
    </w:p>
    <w:p w14:paraId="5F00B310" w14:textId="77777777" w:rsidR="00322A3B" w:rsidRPr="0039534B" w:rsidRDefault="00322A3B" w:rsidP="00322A3B">
      <w:pPr>
        <w:spacing w:line="240" w:lineRule="auto"/>
        <w:rPr>
          <w:rFonts w:asciiTheme="minorHAnsi" w:hAnsiTheme="minorHAnsi" w:cstheme="minorHAnsi"/>
          <w:sz w:val="20"/>
          <w:szCs w:val="20"/>
          <w:lang w:val="en-US"/>
        </w:rPr>
      </w:pPr>
    </w:p>
    <w:p w14:paraId="3FF05909" w14:textId="2817835C" w:rsidR="00915CBB" w:rsidRDefault="00915CBB">
      <w:pPr>
        <w:spacing w:line="240" w:lineRule="auto"/>
        <w:jc w:val="left"/>
        <w:rPr>
          <w:rFonts w:asciiTheme="minorHAnsi" w:hAnsiTheme="minorHAnsi" w:cs="Arial"/>
          <w:b/>
          <w:bCs/>
          <w:kern w:val="32"/>
          <w:sz w:val="32"/>
          <w:szCs w:val="32"/>
          <w:lang w:val="en-US"/>
        </w:rPr>
      </w:pPr>
      <w:r w:rsidRPr="00915CBB">
        <w:rPr>
          <w:noProof/>
          <w:lang w:val="en-US"/>
        </w:rPr>
        <w:drawing>
          <wp:inline distT="0" distB="0" distL="0" distR="0" wp14:anchorId="7E3883F8" wp14:editId="52CD9F82">
            <wp:extent cx="3891968" cy="1790700"/>
            <wp:effectExtent l="0" t="0" r="0" b="0"/>
            <wp:docPr id="174411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19295" name=""/>
                    <pic:cNvPicPr/>
                  </pic:nvPicPr>
                  <pic:blipFill>
                    <a:blip r:embed="rId28"/>
                    <a:stretch>
                      <a:fillRect/>
                    </a:stretch>
                  </pic:blipFill>
                  <pic:spPr>
                    <a:xfrm>
                      <a:off x="0" y="0"/>
                      <a:ext cx="3897496" cy="1793243"/>
                    </a:xfrm>
                    <a:prstGeom prst="rect">
                      <a:avLst/>
                    </a:prstGeom>
                  </pic:spPr>
                </pic:pic>
              </a:graphicData>
            </a:graphic>
          </wp:inline>
        </w:drawing>
      </w:r>
    </w:p>
    <w:p w14:paraId="1CBFB828" w14:textId="77777777" w:rsidR="00E94987" w:rsidRDefault="00E94987">
      <w:pPr>
        <w:spacing w:line="240" w:lineRule="auto"/>
        <w:jc w:val="left"/>
        <w:rPr>
          <w:rFonts w:asciiTheme="minorHAnsi" w:hAnsiTheme="minorHAnsi" w:cs="Arial"/>
          <w:b/>
          <w:bCs/>
          <w:kern w:val="32"/>
          <w:sz w:val="32"/>
          <w:szCs w:val="32"/>
          <w:lang w:val="en-US"/>
        </w:rPr>
      </w:pPr>
    </w:p>
    <w:p w14:paraId="347D9EA5" w14:textId="1591B3A3" w:rsidR="00E94987" w:rsidRDefault="000F2701">
      <w:pPr>
        <w:spacing w:line="240" w:lineRule="auto"/>
        <w:jc w:val="left"/>
        <w:rPr>
          <w:rFonts w:asciiTheme="minorHAnsi" w:hAnsiTheme="minorHAnsi" w:cs="Arial"/>
          <w:b/>
          <w:bCs/>
          <w:kern w:val="32"/>
          <w:sz w:val="32"/>
          <w:szCs w:val="32"/>
          <w:lang w:val="en-US"/>
        </w:rPr>
      </w:pPr>
      <w:r w:rsidRPr="000F2701">
        <w:rPr>
          <w:rFonts w:asciiTheme="minorHAnsi" w:hAnsiTheme="minorHAnsi" w:cs="Arial"/>
          <w:b/>
          <w:bCs/>
          <w:kern w:val="32"/>
          <w:sz w:val="32"/>
          <w:szCs w:val="32"/>
          <w:lang w:val="en-US"/>
        </w:rPr>
        <w:drawing>
          <wp:inline distT="0" distB="0" distL="0" distR="0" wp14:anchorId="5888725E" wp14:editId="27B291AA">
            <wp:extent cx="3911600" cy="2066290"/>
            <wp:effectExtent l="0" t="0" r="0" b="0"/>
            <wp:docPr id="43027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74502" name=""/>
                    <pic:cNvPicPr/>
                  </pic:nvPicPr>
                  <pic:blipFill>
                    <a:blip r:embed="rId29"/>
                    <a:stretch>
                      <a:fillRect/>
                    </a:stretch>
                  </pic:blipFill>
                  <pic:spPr>
                    <a:xfrm>
                      <a:off x="0" y="0"/>
                      <a:ext cx="3921459" cy="2071498"/>
                    </a:xfrm>
                    <a:prstGeom prst="rect">
                      <a:avLst/>
                    </a:prstGeom>
                  </pic:spPr>
                </pic:pic>
              </a:graphicData>
            </a:graphic>
          </wp:inline>
        </w:drawing>
      </w:r>
    </w:p>
    <w:p w14:paraId="11A54118" w14:textId="77777777" w:rsidR="00E94987" w:rsidRDefault="00E94987">
      <w:pPr>
        <w:spacing w:line="240" w:lineRule="auto"/>
        <w:jc w:val="left"/>
        <w:rPr>
          <w:rFonts w:asciiTheme="minorHAnsi" w:hAnsiTheme="minorHAnsi" w:cs="Arial"/>
          <w:b/>
          <w:bCs/>
          <w:kern w:val="32"/>
          <w:sz w:val="32"/>
          <w:szCs w:val="32"/>
          <w:lang w:val="en-US"/>
        </w:rPr>
      </w:pPr>
      <w:r>
        <w:rPr>
          <w:rFonts w:asciiTheme="minorHAnsi" w:hAnsiTheme="minorHAnsi" w:cs="Arial"/>
          <w:b/>
          <w:bCs/>
          <w:kern w:val="32"/>
          <w:sz w:val="32"/>
          <w:szCs w:val="32"/>
          <w:lang w:val="en-US"/>
        </w:rPr>
        <w:br w:type="page"/>
      </w:r>
    </w:p>
    <w:p w14:paraId="36F9507E" w14:textId="77777777" w:rsidR="000F2701" w:rsidRDefault="000F2701">
      <w:pPr>
        <w:spacing w:line="240" w:lineRule="auto"/>
        <w:jc w:val="left"/>
        <w:rPr>
          <w:rFonts w:asciiTheme="minorHAnsi" w:hAnsiTheme="minorHAnsi" w:cs="Arial"/>
          <w:b/>
          <w:bCs/>
          <w:kern w:val="32"/>
          <w:sz w:val="32"/>
          <w:szCs w:val="32"/>
          <w:lang w:val="en-US"/>
        </w:rPr>
      </w:pPr>
    </w:p>
    <w:p w14:paraId="1E290E55" w14:textId="77777777" w:rsidR="00B969AE" w:rsidRDefault="00B969AE">
      <w:pPr>
        <w:spacing w:line="240" w:lineRule="auto"/>
        <w:jc w:val="left"/>
        <w:rPr>
          <w:rFonts w:asciiTheme="minorHAnsi" w:hAnsiTheme="minorHAnsi" w:cs="Arial"/>
          <w:b/>
          <w:bCs/>
          <w:kern w:val="32"/>
          <w:sz w:val="32"/>
          <w:szCs w:val="32"/>
          <w:lang w:val="en-US"/>
        </w:rPr>
      </w:pPr>
    </w:p>
    <w:p w14:paraId="1A64A0FD" w14:textId="61A988C2" w:rsidR="006F2D43" w:rsidRPr="0039534B" w:rsidRDefault="006F2D43" w:rsidP="000E77E2">
      <w:pPr>
        <w:pStyle w:val="Heading1"/>
        <w:rPr>
          <w:lang w:val="en-US"/>
        </w:rPr>
      </w:pPr>
      <w:bookmarkStart w:id="75" w:name="_Toc239604867"/>
      <w:bookmarkStart w:id="76" w:name="_Toc240406794"/>
      <w:r w:rsidRPr="0039534B">
        <w:rPr>
          <w:lang w:val="en-US"/>
        </w:rPr>
        <w:t>Appendix B: Key Code Features</w:t>
      </w:r>
      <w:bookmarkEnd w:id="75"/>
      <w:bookmarkEnd w:id="76"/>
    </w:p>
    <w:p w14:paraId="2CAAED74" w14:textId="77777777" w:rsidR="00B969AE" w:rsidRDefault="00B969AE" w:rsidP="006F2D43">
      <w:pPr>
        <w:rPr>
          <w:rFonts w:asciiTheme="minorHAnsi" w:hAnsiTheme="minorHAnsi" w:cstheme="minorHAnsi"/>
          <w:b/>
          <w:bCs/>
          <w:lang w:val="en-US"/>
        </w:rPr>
      </w:pPr>
    </w:p>
    <w:p w14:paraId="75973F59" w14:textId="152D4AF9" w:rsidR="006F2D43" w:rsidRPr="00265DA2" w:rsidRDefault="006F2D43" w:rsidP="00265DA2">
      <w:pPr>
        <w:pStyle w:val="Heading2"/>
        <w:rPr>
          <w:rFonts w:asciiTheme="minorHAnsi" w:hAnsiTheme="minorHAnsi" w:cstheme="minorHAnsi"/>
          <w:sz w:val="24"/>
          <w:szCs w:val="22"/>
          <w:lang w:val="en-US"/>
        </w:rPr>
      </w:pPr>
      <w:bookmarkStart w:id="77" w:name="_Toc240406795"/>
      <w:r w:rsidRPr="00265DA2">
        <w:rPr>
          <w:rFonts w:asciiTheme="minorHAnsi" w:hAnsiTheme="minorHAnsi" w:cstheme="minorHAnsi"/>
          <w:sz w:val="24"/>
          <w:szCs w:val="22"/>
          <w:lang w:val="en-US"/>
        </w:rPr>
        <w:t>B.</w:t>
      </w:r>
      <w:r w:rsidR="002E542B">
        <w:rPr>
          <w:rFonts w:asciiTheme="minorHAnsi" w:hAnsiTheme="minorHAnsi" w:cstheme="minorHAnsi"/>
          <w:sz w:val="24"/>
          <w:szCs w:val="22"/>
          <w:lang w:val="en-US"/>
        </w:rPr>
        <w:t>1</w:t>
      </w:r>
      <w:r w:rsidRPr="00265DA2">
        <w:rPr>
          <w:rFonts w:asciiTheme="minorHAnsi" w:hAnsiTheme="minorHAnsi" w:cstheme="minorHAnsi"/>
          <w:sz w:val="24"/>
          <w:szCs w:val="22"/>
          <w:lang w:val="en-US"/>
        </w:rPr>
        <w:t xml:space="preserve"> Shared Design Tokens</w:t>
      </w:r>
      <w:bookmarkEnd w:id="77"/>
    </w:p>
    <w:p w14:paraId="46663650" w14:textId="6391EBD2" w:rsidR="006F2D43" w:rsidRDefault="006F2D43" w:rsidP="006F2D43">
      <w:pPr>
        <w:rPr>
          <w:rFonts w:asciiTheme="minorHAnsi" w:hAnsiTheme="minorHAnsi" w:cstheme="minorHAnsi"/>
          <w:lang w:val="en-US"/>
        </w:rPr>
      </w:pPr>
      <w:r w:rsidRPr="0039534B">
        <w:rPr>
          <w:rFonts w:asciiTheme="minorHAnsi" w:hAnsiTheme="minorHAnsi" w:cstheme="minorHAnsi"/>
          <w:lang w:val="en-US"/>
        </w:rPr>
        <w:t xml:space="preserve">The </w:t>
      </w:r>
      <w:r w:rsidR="002F4273">
        <w:rPr>
          <w:rFonts w:asciiTheme="minorHAnsi" w:hAnsiTheme="minorHAnsi" w:cstheme="minorHAnsi"/>
          <w:lang w:val="en-US"/>
        </w:rPr>
        <w:t>public</w:t>
      </w:r>
      <w:r w:rsidRPr="0039534B">
        <w:rPr>
          <w:rFonts w:asciiTheme="minorHAnsi" w:hAnsiTheme="minorHAnsi" w:cstheme="minorHAnsi"/>
          <w:lang w:val="en-US"/>
        </w:rPr>
        <w:t xml:space="preserve"> stylesheet defines common colours and button styles. For example, the primary blue and orange accent are stored as CSS custom properties and reused throughout the portfolio.</w:t>
      </w:r>
    </w:p>
    <w:p w14:paraId="37D9ACCF" w14:textId="74F8F0F8" w:rsidR="003D45BE" w:rsidRPr="0039534B" w:rsidRDefault="003D45BE" w:rsidP="006F2D43">
      <w:pPr>
        <w:rPr>
          <w:rFonts w:asciiTheme="minorHAnsi" w:hAnsiTheme="minorHAnsi" w:cstheme="minorHAnsi"/>
          <w:lang w:val="en-US"/>
        </w:rPr>
      </w:pPr>
      <w:r>
        <w:rPr>
          <w:rFonts w:asciiTheme="minorHAnsi" w:hAnsiTheme="minorHAnsi" w:cstheme="minorHAnsi"/>
          <w:lang w:val="en-US"/>
        </w:rPr>
        <w:t xml:space="preserve">Any image or file in the </w:t>
      </w:r>
      <w:r w:rsidR="00D67864">
        <w:rPr>
          <w:rFonts w:asciiTheme="minorHAnsi" w:hAnsiTheme="minorHAnsi" w:cstheme="minorHAnsi"/>
          <w:lang w:val="en-US"/>
        </w:rPr>
        <w:t>public file</w:t>
      </w:r>
      <w:r w:rsidR="009E2B0C">
        <w:rPr>
          <w:rFonts w:asciiTheme="minorHAnsi" w:hAnsiTheme="minorHAnsi" w:cstheme="minorHAnsi"/>
          <w:lang w:val="en-US"/>
        </w:rPr>
        <w:t xml:space="preserve"> can be linked through in any </w:t>
      </w:r>
      <w:r w:rsidR="007231EB">
        <w:rPr>
          <w:rFonts w:asciiTheme="minorHAnsi" w:hAnsiTheme="minorHAnsi" w:cstheme="minorHAnsi"/>
          <w:lang w:val="en-US"/>
        </w:rPr>
        <w:t>of the files.</w:t>
      </w:r>
    </w:p>
    <w:p w14:paraId="5A3E7400" w14:textId="2E5DDABD" w:rsidR="006F2D43" w:rsidRPr="00265DA2" w:rsidRDefault="006F2D43" w:rsidP="00265DA2">
      <w:pPr>
        <w:pStyle w:val="Heading2"/>
        <w:rPr>
          <w:rFonts w:asciiTheme="minorHAnsi" w:hAnsiTheme="minorHAnsi" w:cstheme="minorHAnsi"/>
          <w:sz w:val="24"/>
          <w:szCs w:val="22"/>
          <w:lang w:val="en-US"/>
        </w:rPr>
      </w:pPr>
      <w:bookmarkStart w:id="78" w:name="_Toc240406796"/>
      <w:r w:rsidRPr="00265DA2">
        <w:rPr>
          <w:rFonts w:asciiTheme="minorHAnsi" w:hAnsiTheme="minorHAnsi" w:cstheme="minorHAnsi"/>
          <w:sz w:val="24"/>
          <w:szCs w:val="22"/>
          <w:lang w:val="en-US"/>
        </w:rPr>
        <w:t>B.</w:t>
      </w:r>
      <w:r w:rsidR="002E542B">
        <w:rPr>
          <w:rFonts w:asciiTheme="minorHAnsi" w:hAnsiTheme="minorHAnsi" w:cstheme="minorHAnsi"/>
          <w:sz w:val="24"/>
          <w:szCs w:val="22"/>
          <w:lang w:val="en-US"/>
        </w:rPr>
        <w:t>2</w:t>
      </w:r>
      <w:r w:rsidRPr="00265DA2">
        <w:rPr>
          <w:rFonts w:asciiTheme="minorHAnsi" w:hAnsiTheme="minorHAnsi" w:cstheme="minorHAnsi"/>
          <w:sz w:val="24"/>
          <w:szCs w:val="22"/>
          <w:lang w:val="en-US"/>
        </w:rPr>
        <w:t xml:space="preserve"> Contact Form</w:t>
      </w:r>
      <w:bookmarkEnd w:id="78"/>
    </w:p>
    <w:p w14:paraId="28F51525" w14:textId="47054E44" w:rsidR="006F2D43" w:rsidRPr="0039534B" w:rsidRDefault="006F2D43" w:rsidP="006F2D43">
      <w:pPr>
        <w:rPr>
          <w:rFonts w:asciiTheme="minorHAnsi" w:hAnsiTheme="minorHAnsi" w:cstheme="minorHAnsi"/>
          <w:lang w:val="en-US"/>
        </w:rPr>
      </w:pPr>
      <w:r w:rsidRPr="0039534B">
        <w:rPr>
          <w:rFonts w:asciiTheme="minorHAnsi" w:hAnsiTheme="minorHAnsi" w:cstheme="minorHAnsi"/>
          <w:lang w:val="en-US"/>
        </w:rPr>
        <w:t xml:space="preserve">The current contact form validates required fields and checks for a basic email format and </w:t>
      </w:r>
      <w:r w:rsidR="002F4273">
        <w:rPr>
          <w:rFonts w:asciiTheme="minorHAnsi" w:hAnsiTheme="minorHAnsi" w:cstheme="minorHAnsi"/>
          <w:lang w:val="en-US"/>
        </w:rPr>
        <w:t xml:space="preserve">a </w:t>
      </w:r>
      <w:r w:rsidRPr="0039534B">
        <w:rPr>
          <w:rFonts w:asciiTheme="minorHAnsi" w:hAnsiTheme="minorHAnsi" w:cstheme="minorHAnsi"/>
          <w:lang w:val="en-US"/>
        </w:rPr>
        <w:t xml:space="preserve">minimum message length. At present, successful validation produces interface feedback only; </w:t>
      </w:r>
      <w:r w:rsidR="002F4273">
        <w:rPr>
          <w:rFonts w:asciiTheme="minorHAnsi" w:hAnsiTheme="minorHAnsi" w:cstheme="minorHAnsi"/>
          <w:lang w:val="en-US"/>
        </w:rPr>
        <w:t xml:space="preserve">a </w:t>
      </w:r>
      <w:r w:rsidRPr="0039534B">
        <w:rPr>
          <w:rFonts w:asciiTheme="minorHAnsi" w:hAnsiTheme="minorHAnsi" w:cstheme="minorHAnsi"/>
          <w:lang w:val="en-US"/>
        </w:rPr>
        <w:t xml:space="preserve">backend </w:t>
      </w:r>
      <w:r w:rsidR="002F4273">
        <w:rPr>
          <w:rFonts w:asciiTheme="minorHAnsi" w:hAnsiTheme="minorHAnsi" w:cstheme="minorHAnsi"/>
          <w:lang w:val="en-US"/>
        </w:rPr>
        <w:t xml:space="preserve">service </w:t>
      </w:r>
      <w:r w:rsidRPr="0039534B">
        <w:rPr>
          <w:rFonts w:asciiTheme="minorHAnsi" w:hAnsiTheme="minorHAnsi" w:cstheme="minorHAnsi"/>
          <w:lang w:val="en-US"/>
        </w:rPr>
        <w:t>is required for actual message delivery</w:t>
      </w:r>
      <w:r w:rsidR="002F4273">
        <w:rPr>
          <w:rFonts w:asciiTheme="minorHAnsi" w:hAnsiTheme="minorHAnsi" w:cstheme="minorHAnsi"/>
          <w:lang w:val="en-US"/>
        </w:rPr>
        <w:t xml:space="preserve"> and storage.</w:t>
      </w:r>
    </w:p>
    <w:p w14:paraId="4172196B" w14:textId="77777777" w:rsidR="00681B7B" w:rsidRDefault="00681B7B" w:rsidP="006F2D43">
      <w:pPr>
        <w:rPr>
          <w:rFonts w:asciiTheme="minorHAnsi" w:hAnsiTheme="minorHAnsi" w:cstheme="minorHAnsi"/>
          <w:b/>
          <w:bCs/>
          <w:lang w:val="en-US"/>
        </w:rPr>
      </w:pPr>
    </w:p>
    <w:p w14:paraId="065EFA39" w14:textId="77777777" w:rsidR="00681B7B" w:rsidRDefault="00681B7B" w:rsidP="006F2D43">
      <w:pPr>
        <w:rPr>
          <w:rFonts w:asciiTheme="minorHAnsi" w:hAnsiTheme="minorHAnsi" w:cstheme="minorHAnsi"/>
          <w:b/>
          <w:bCs/>
          <w:lang w:val="en-US"/>
        </w:rPr>
      </w:pPr>
    </w:p>
    <w:p w14:paraId="762FD5B2" w14:textId="77777777" w:rsidR="00F975C4" w:rsidRPr="0039534B" w:rsidRDefault="00F975C4" w:rsidP="00530376">
      <w:pPr>
        <w:rPr>
          <w:rFonts w:asciiTheme="minorHAnsi" w:hAnsiTheme="minorHAnsi" w:cstheme="minorHAnsi"/>
        </w:rPr>
      </w:pPr>
    </w:p>
    <w:sectPr w:rsidR="00F975C4" w:rsidRPr="0039534B" w:rsidSect="00246320">
      <w:type w:val="continuous"/>
      <w:pgSz w:w="11909" w:h="16834" w:code="9"/>
      <w:pgMar w:top="2160" w:right="1440" w:bottom="2160" w:left="1797" w:header="1440" w:footer="144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DB010" w14:textId="77777777" w:rsidR="00104BAB" w:rsidRDefault="00104BAB">
      <w:pPr>
        <w:spacing w:line="240" w:lineRule="auto"/>
      </w:pPr>
      <w:r>
        <w:separator/>
      </w:r>
    </w:p>
  </w:endnote>
  <w:endnote w:type="continuationSeparator" w:id="0">
    <w:p w14:paraId="274C6CF3" w14:textId="77777777" w:rsidR="00104BAB" w:rsidRDefault="00104B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Antiqua">
    <w:altName w:val="Segoe Prin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Arial Rounded MT">
    <w:altName w:val="Arial"/>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IDFont">
    <w:altName w:val="Segoe Print"/>
    <w:charset w:val="00"/>
    <w:family w:val="auto"/>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A81E" w14:textId="77777777" w:rsidR="00475ED9" w:rsidRDefault="00FA14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1DA81F" w14:textId="77777777" w:rsidR="00475ED9" w:rsidRDefault="00475E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859986"/>
      <w:docPartObj>
        <w:docPartGallery w:val="AutoText"/>
      </w:docPartObj>
    </w:sdtPr>
    <w:sdtContent>
      <w:p w14:paraId="531DA822" w14:textId="3FE95F47" w:rsidR="00475ED9" w:rsidRDefault="00475ED9">
        <w:pPr>
          <w:pStyle w:val="Footer"/>
          <w:rPr>
            <w:b/>
            <w:i/>
            <w:sz w:val="16"/>
          </w:rPr>
        </w:pPr>
      </w:p>
      <w:p w14:paraId="531DA823" w14:textId="493A15A1" w:rsidR="00475ED9" w:rsidRDefault="00000000">
        <w:pPr>
          <w:pStyle w:val="Footer"/>
          <w:jc w:val="right"/>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5C868" w14:textId="77777777" w:rsidR="00104BAB" w:rsidRDefault="00104BAB">
      <w:r>
        <w:separator/>
      </w:r>
    </w:p>
  </w:footnote>
  <w:footnote w:type="continuationSeparator" w:id="0">
    <w:p w14:paraId="54EB63D0" w14:textId="77777777" w:rsidR="00104BAB" w:rsidRDefault="00104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A81D" w14:textId="67678721" w:rsidR="00475ED9" w:rsidRDefault="00FA149D">
    <w:pPr>
      <w:pStyle w:val="Header"/>
      <w:jc w:val="center"/>
      <w:rPr>
        <w:rFonts w:ascii="Arial Rounded MT Bold" w:hAnsi="Arial Rounded MT Bold"/>
        <w:b/>
        <w:lang w:val="en-US"/>
      </w:rPr>
    </w:pPr>
    <w:r>
      <w:rPr>
        <w:sz w:val="18"/>
        <w:szCs w:val="18"/>
      </w:rPr>
      <w:t xml:space="preserve">                   M.S. Ramaiah University of Applied Sciences –</w:t>
    </w:r>
    <w:r>
      <w:rPr>
        <w:sz w:val="18"/>
        <w:szCs w:val="18"/>
        <w:lang w:val="en-US"/>
      </w:rPr>
      <w:t xml:space="preserve"> F</w:t>
    </w:r>
    <w:r w:rsidR="00C25C2D">
      <w:rPr>
        <w:sz w:val="18"/>
        <w:szCs w:val="18"/>
      </w:rPr>
      <w:t>aculty</w:t>
    </w:r>
    <w:r>
      <w:rPr>
        <w:sz w:val="18"/>
        <w:szCs w:val="18"/>
      </w:rPr>
      <w:t xml:space="preserve"> of </w:t>
    </w:r>
    <w:r w:rsidR="004B644F">
      <w:rPr>
        <w:sz w:val="18"/>
        <w:szCs w:val="18"/>
        <w:lang w:val="en-US"/>
      </w:rPr>
      <w:t>Engineering &amp;</w:t>
    </w:r>
    <w:r>
      <w:rPr>
        <w:sz w:val="18"/>
        <w:szCs w:val="18"/>
        <w:lang w:val="en-US"/>
      </w:rPr>
      <w:t xml:space="preserve"> Technology (FET)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A824" w14:textId="5A9C71D0" w:rsidR="00475ED9" w:rsidRDefault="00FA149D">
    <w:pPr>
      <w:pStyle w:val="Header"/>
      <w:rPr>
        <w:sz w:val="18"/>
        <w:szCs w:val="18"/>
      </w:rPr>
    </w:pPr>
    <w:r>
      <w:rPr>
        <w:sz w:val="18"/>
        <w:szCs w:val="18"/>
      </w:rPr>
      <w:t xml:space="preserve">                    M.S.</w:t>
    </w:r>
    <w:r w:rsidR="00C25C2D">
      <w:rPr>
        <w:sz w:val="18"/>
        <w:szCs w:val="18"/>
      </w:rPr>
      <w:t xml:space="preserve"> </w:t>
    </w:r>
    <w:r>
      <w:rPr>
        <w:sz w:val="18"/>
        <w:szCs w:val="18"/>
      </w:rPr>
      <w:t xml:space="preserve">Ramaiah University of Applied Sciences – Faculty of </w:t>
    </w:r>
    <w:r w:rsidR="00247E67">
      <w:rPr>
        <w:sz w:val="18"/>
        <w:szCs w:val="18"/>
      </w:rPr>
      <w:t>Engineering and Technology</w:t>
    </w:r>
    <w:r>
      <w:rPr>
        <w:sz w:val="18"/>
        <w:szCs w:val="18"/>
      </w:rPr>
      <w:t xml:space="preserve"> (F</w:t>
    </w:r>
    <w:r w:rsidR="00247E67">
      <w:rPr>
        <w:sz w:val="18"/>
        <w:szCs w:val="18"/>
      </w:rPr>
      <w:t>ET</w:t>
    </w:r>
    <w:r>
      <w:rPr>
        <w:sz w:val="18"/>
        <w:szCs w:val="18"/>
      </w:rPr>
      <w:t xml:space="preserve">) </w:t>
    </w:r>
  </w:p>
  <w:p w14:paraId="531DA825" w14:textId="77777777" w:rsidR="00475ED9" w:rsidRDefault="00475E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30E1"/>
    <w:multiLevelType w:val="multilevel"/>
    <w:tmpl w:val="053330E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554B68"/>
    <w:multiLevelType w:val="hybridMultilevel"/>
    <w:tmpl w:val="3C0AD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5934F6"/>
    <w:multiLevelType w:val="multilevel"/>
    <w:tmpl w:val="0D5934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FD6A7E"/>
    <w:multiLevelType w:val="multilevel"/>
    <w:tmpl w:val="82A4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A7BBD"/>
    <w:multiLevelType w:val="multilevel"/>
    <w:tmpl w:val="198A7BBD"/>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B85699A"/>
    <w:multiLevelType w:val="multilevel"/>
    <w:tmpl w:val="1B8569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F419DC"/>
    <w:multiLevelType w:val="multilevel"/>
    <w:tmpl w:val="8730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B5AE6"/>
    <w:multiLevelType w:val="multilevel"/>
    <w:tmpl w:val="F67C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303F2"/>
    <w:multiLevelType w:val="hybridMultilevel"/>
    <w:tmpl w:val="27FE9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205B92"/>
    <w:multiLevelType w:val="hybridMultilevel"/>
    <w:tmpl w:val="1FDE12A0"/>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87702B"/>
    <w:multiLevelType w:val="multilevel"/>
    <w:tmpl w:val="2C87702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2F52B30"/>
    <w:multiLevelType w:val="multilevel"/>
    <w:tmpl w:val="32F52B3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374D02"/>
    <w:multiLevelType w:val="multilevel"/>
    <w:tmpl w:val="F950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C0ABE"/>
    <w:multiLevelType w:val="multilevel"/>
    <w:tmpl w:val="383C0AB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15:restartNumberingAfterBreak="0">
    <w:nsid w:val="38A00941"/>
    <w:multiLevelType w:val="multilevel"/>
    <w:tmpl w:val="38A00941"/>
    <w:lvl w:ilvl="0">
      <w:start w:val="1"/>
      <w:numFmt w:val="decimal"/>
      <w:lvlText w:val="%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11A3475"/>
    <w:multiLevelType w:val="multilevel"/>
    <w:tmpl w:val="411A3475"/>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6" w15:restartNumberingAfterBreak="0">
    <w:nsid w:val="4ABF4FBD"/>
    <w:multiLevelType w:val="multilevel"/>
    <w:tmpl w:val="4ABF4FBD"/>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4C1927A9"/>
    <w:multiLevelType w:val="hybridMultilevel"/>
    <w:tmpl w:val="BEAC6C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F431362"/>
    <w:multiLevelType w:val="multilevel"/>
    <w:tmpl w:val="4F431362"/>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50730CF8"/>
    <w:multiLevelType w:val="multilevel"/>
    <w:tmpl w:val="50730CF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5C352BD1"/>
    <w:multiLevelType w:val="hybridMultilevel"/>
    <w:tmpl w:val="387684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EEE1AC4"/>
    <w:multiLevelType w:val="multilevel"/>
    <w:tmpl w:val="27C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F70C31"/>
    <w:multiLevelType w:val="multilevel"/>
    <w:tmpl w:val="61F70C31"/>
    <w:lvl w:ilvl="0">
      <w:start w:val="1"/>
      <w:numFmt w:val="bullet"/>
      <w:lvlText w:val=""/>
      <w:lvlJc w:val="left"/>
      <w:pPr>
        <w:tabs>
          <w:tab w:val="left" w:pos="1440"/>
        </w:tabs>
        <w:ind w:left="1440" w:hanging="360"/>
      </w:pPr>
      <w:rPr>
        <w:rFonts w:ascii="Wingdings" w:hAnsi="Wingdings" w:hint="default"/>
      </w:rPr>
    </w:lvl>
    <w:lvl w:ilvl="1">
      <w:start w:val="1"/>
      <w:numFmt w:val="bullet"/>
      <w:lvlText w:val="•"/>
      <w:lvlJc w:val="left"/>
      <w:pPr>
        <w:tabs>
          <w:tab w:val="left" w:pos="2160"/>
        </w:tabs>
        <w:ind w:left="2160" w:hanging="360"/>
      </w:pPr>
      <w:rPr>
        <w:rFonts w:ascii="Times New Roman" w:hAnsi="Times New Roman" w:hint="default"/>
      </w:rPr>
    </w:lvl>
    <w:lvl w:ilvl="2">
      <w:start w:val="1"/>
      <w:numFmt w:val="bullet"/>
      <w:lvlText w:val="•"/>
      <w:lvlJc w:val="left"/>
      <w:pPr>
        <w:tabs>
          <w:tab w:val="left" w:pos="2880"/>
        </w:tabs>
        <w:ind w:left="2880" w:hanging="360"/>
      </w:pPr>
      <w:rPr>
        <w:rFonts w:ascii="Times New Roman" w:hAnsi="Times New Roman" w:hint="default"/>
      </w:rPr>
    </w:lvl>
    <w:lvl w:ilvl="3">
      <w:start w:val="1"/>
      <w:numFmt w:val="bullet"/>
      <w:lvlText w:val="•"/>
      <w:lvlJc w:val="left"/>
      <w:pPr>
        <w:tabs>
          <w:tab w:val="left" w:pos="3600"/>
        </w:tabs>
        <w:ind w:left="3600" w:hanging="360"/>
      </w:pPr>
      <w:rPr>
        <w:rFonts w:ascii="Times New Roman" w:hAnsi="Times New Roman" w:hint="default"/>
      </w:rPr>
    </w:lvl>
    <w:lvl w:ilvl="4">
      <w:start w:val="1"/>
      <w:numFmt w:val="bullet"/>
      <w:lvlText w:val="•"/>
      <w:lvlJc w:val="left"/>
      <w:pPr>
        <w:tabs>
          <w:tab w:val="left" w:pos="4320"/>
        </w:tabs>
        <w:ind w:left="4320" w:hanging="360"/>
      </w:pPr>
      <w:rPr>
        <w:rFonts w:ascii="Times New Roman" w:hAnsi="Times New Roman" w:hint="default"/>
      </w:rPr>
    </w:lvl>
    <w:lvl w:ilvl="5">
      <w:start w:val="1"/>
      <w:numFmt w:val="bullet"/>
      <w:lvlText w:val="•"/>
      <w:lvlJc w:val="left"/>
      <w:pPr>
        <w:tabs>
          <w:tab w:val="left" w:pos="5040"/>
        </w:tabs>
        <w:ind w:left="5040" w:hanging="360"/>
      </w:pPr>
      <w:rPr>
        <w:rFonts w:ascii="Times New Roman" w:hAnsi="Times New Roman" w:hint="default"/>
      </w:rPr>
    </w:lvl>
    <w:lvl w:ilvl="6">
      <w:start w:val="1"/>
      <w:numFmt w:val="bullet"/>
      <w:lvlText w:val="•"/>
      <w:lvlJc w:val="left"/>
      <w:pPr>
        <w:tabs>
          <w:tab w:val="left" w:pos="5760"/>
        </w:tabs>
        <w:ind w:left="5760" w:hanging="360"/>
      </w:pPr>
      <w:rPr>
        <w:rFonts w:ascii="Times New Roman" w:hAnsi="Times New Roman" w:hint="default"/>
      </w:rPr>
    </w:lvl>
    <w:lvl w:ilvl="7">
      <w:start w:val="1"/>
      <w:numFmt w:val="bullet"/>
      <w:lvlText w:val="•"/>
      <w:lvlJc w:val="left"/>
      <w:pPr>
        <w:tabs>
          <w:tab w:val="left" w:pos="6480"/>
        </w:tabs>
        <w:ind w:left="6480" w:hanging="360"/>
      </w:pPr>
      <w:rPr>
        <w:rFonts w:ascii="Times New Roman" w:hAnsi="Times New Roman" w:hint="default"/>
      </w:rPr>
    </w:lvl>
    <w:lvl w:ilvl="8">
      <w:start w:val="1"/>
      <w:numFmt w:val="bullet"/>
      <w:lvlText w:val="•"/>
      <w:lvlJc w:val="left"/>
      <w:pPr>
        <w:tabs>
          <w:tab w:val="left" w:pos="7200"/>
        </w:tabs>
        <w:ind w:left="7200" w:hanging="360"/>
      </w:pPr>
      <w:rPr>
        <w:rFonts w:ascii="Times New Roman" w:hAnsi="Times New Roman" w:hint="default"/>
      </w:rPr>
    </w:lvl>
  </w:abstractNum>
  <w:abstractNum w:abstractNumId="23" w15:restartNumberingAfterBreak="0">
    <w:nsid w:val="669C345D"/>
    <w:multiLevelType w:val="multilevel"/>
    <w:tmpl w:val="40FA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BB134C"/>
    <w:multiLevelType w:val="multilevel"/>
    <w:tmpl w:val="6CBB134C"/>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5" w15:restartNumberingAfterBreak="0">
    <w:nsid w:val="6E297A61"/>
    <w:multiLevelType w:val="multilevel"/>
    <w:tmpl w:val="6E297A61"/>
    <w:lvl w:ilvl="0">
      <w:start w:val="1"/>
      <w:numFmt w:val="decimal"/>
      <w:lvlText w:val="%1"/>
      <w:lvlJc w:val="left"/>
      <w:pPr>
        <w:ind w:left="555" w:hanging="555"/>
      </w:pPr>
      <w:rPr>
        <w:rFonts w:hint="default"/>
        <w:b/>
      </w:rPr>
    </w:lvl>
    <w:lvl w:ilvl="1">
      <w:start w:val="1"/>
      <w:numFmt w:val="decimal"/>
      <w:lvlText w:val="%1.%2"/>
      <w:lvlJc w:val="left"/>
      <w:pPr>
        <w:ind w:left="555" w:hanging="55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71E413AF"/>
    <w:multiLevelType w:val="multilevel"/>
    <w:tmpl w:val="A986E7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3391334"/>
    <w:multiLevelType w:val="hybridMultilevel"/>
    <w:tmpl w:val="E7CC2F10"/>
    <w:lvl w:ilvl="0" w:tplc="4009000F">
      <w:start w:val="1"/>
      <w:numFmt w:val="decimal"/>
      <w:lvlText w:val="%1."/>
      <w:lvlJc w:val="left"/>
      <w:pPr>
        <w:ind w:left="1752" w:hanging="360"/>
      </w:pPr>
    </w:lvl>
    <w:lvl w:ilvl="1" w:tplc="40090019" w:tentative="1">
      <w:start w:val="1"/>
      <w:numFmt w:val="lowerLetter"/>
      <w:lvlText w:val="%2."/>
      <w:lvlJc w:val="left"/>
      <w:pPr>
        <w:ind w:left="2472" w:hanging="360"/>
      </w:pPr>
    </w:lvl>
    <w:lvl w:ilvl="2" w:tplc="4009001B" w:tentative="1">
      <w:start w:val="1"/>
      <w:numFmt w:val="lowerRoman"/>
      <w:lvlText w:val="%3."/>
      <w:lvlJc w:val="right"/>
      <w:pPr>
        <w:ind w:left="3192" w:hanging="180"/>
      </w:pPr>
    </w:lvl>
    <w:lvl w:ilvl="3" w:tplc="4009000F" w:tentative="1">
      <w:start w:val="1"/>
      <w:numFmt w:val="decimal"/>
      <w:lvlText w:val="%4."/>
      <w:lvlJc w:val="left"/>
      <w:pPr>
        <w:ind w:left="3912" w:hanging="360"/>
      </w:pPr>
    </w:lvl>
    <w:lvl w:ilvl="4" w:tplc="40090019" w:tentative="1">
      <w:start w:val="1"/>
      <w:numFmt w:val="lowerLetter"/>
      <w:lvlText w:val="%5."/>
      <w:lvlJc w:val="left"/>
      <w:pPr>
        <w:ind w:left="4632" w:hanging="360"/>
      </w:pPr>
    </w:lvl>
    <w:lvl w:ilvl="5" w:tplc="4009001B" w:tentative="1">
      <w:start w:val="1"/>
      <w:numFmt w:val="lowerRoman"/>
      <w:lvlText w:val="%6."/>
      <w:lvlJc w:val="right"/>
      <w:pPr>
        <w:ind w:left="5352" w:hanging="180"/>
      </w:pPr>
    </w:lvl>
    <w:lvl w:ilvl="6" w:tplc="4009000F" w:tentative="1">
      <w:start w:val="1"/>
      <w:numFmt w:val="decimal"/>
      <w:lvlText w:val="%7."/>
      <w:lvlJc w:val="left"/>
      <w:pPr>
        <w:ind w:left="6072" w:hanging="360"/>
      </w:pPr>
    </w:lvl>
    <w:lvl w:ilvl="7" w:tplc="40090019" w:tentative="1">
      <w:start w:val="1"/>
      <w:numFmt w:val="lowerLetter"/>
      <w:lvlText w:val="%8."/>
      <w:lvlJc w:val="left"/>
      <w:pPr>
        <w:ind w:left="6792" w:hanging="360"/>
      </w:pPr>
    </w:lvl>
    <w:lvl w:ilvl="8" w:tplc="4009001B" w:tentative="1">
      <w:start w:val="1"/>
      <w:numFmt w:val="lowerRoman"/>
      <w:lvlText w:val="%9."/>
      <w:lvlJc w:val="right"/>
      <w:pPr>
        <w:ind w:left="7512" w:hanging="180"/>
      </w:pPr>
    </w:lvl>
  </w:abstractNum>
  <w:abstractNum w:abstractNumId="28" w15:restartNumberingAfterBreak="0">
    <w:nsid w:val="73F726FA"/>
    <w:multiLevelType w:val="multilevel"/>
    <w:tmpl w:val="73F726F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4664364"/>
    <w:multiLevelType w:val="multilevel"/>
    <w:tmpl w:val="746643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72C1B42"/>
    <w:multiLevelType w:val="multilevel"/>
    <w:tmpl w:val="772C1B42"/>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557475736">
    <w:abstractNumId w:val="24"/>
  </w:num>
  <w:num w:numId="2" w16cid:durableId="2031880190">
    <w:abstractNumId w:val="10"/>
  </w:num>
  <w:num w:numId="3" w16cid:durableId="1088497318">
    <w:abstractNumId w:val="0"/>
  </w:num>
  <w:num w:numId="4" w16cid:durableId="1097409541">
    <w:abstractNumId w:val="2"/>
  </w:num>
  <w:num w:numId="5" w16cid:durableId="2140108672">
    <w:abstractNumId w:val="19"/>
  </w:num>
  <w:num w:numId="6" w16cid:durableId="1636255330">
    <w:abstractNumId w:val="5"/>
  </w:num>
  <w:num w:numId="7" w16cid:durableId="551844224">
    <w:abstractNumId w:val="25"/>
  </w:num>
  <w:num w:numId="8" w16cid:durableId="351077774">
    <w:abstractNumId w:val="13"/>
  </w:num>
  <w:num w:numId="9" w16cid:durableId="54864046">
    <w:abstractNumId w:val="22"/>
  </w:num>
  <w:num w:numId="10" w16cid:durableId="392316096">
    <w:abstractNumId w:val="16"/>
  </w:num>
  <w:num w:numId="11" w16cid:durableId="341200677">
    <w:abstractNumId w:val="18"/>
  </w:num>
  <w:num w:numId="12" w16cid:durableId="1862234504">
    <w:abstractNumId w:val="29"/>
  </w:num>
  <w:num w:numId="13" w16cid:durableId="168955884">
    <w:abstractNumId w:val="4"/>
  </w:num>
  <w:num w:numId="14" w16cid:durableId="1651054177">
    <w:abstractNumId w:val="11"/>
  </w:num>
  <w:num w:numId="15" w16cid:durableId="1339308395">
    <w:abstractNumId w:val="30"/>
  </w:num>
  <w:num w:numId="16" w16cid:durableId="973145351">
    <w:abstractNumId w:val="28"/>
  </w:num>
  <w:num w:numId="17" w16cid:durableId="176314036">
    <w:abstractNumId w:val="14"/>
  </w:num>
  <w:num w:numId="18" w16cid:durableId="1773015199">
    <w:abstractNumId w:val="15"/>
  </w:num>
  <w:num w:numId="19" w16cid:durableId="1434546946">
    <w:abstractNumId w:val="7"/>
  </w:num>
  <w:num w:numId="20" w16cid:durableId="1301379874">
    <w:abstractNumId w:val="26"/>
  </w:num>
  <w:num w:numId="21" w16cid:durableId="1452557833">
    <w:abstractNumId w:val="23"/>
  </w:num>
  <w:num w:numId="22" w16cid:durableId="1329097112">
    <w:abstractNumId w:val="12"/>
  </w:num>
  <w:num w:numId="23" w16cid:durableId="1409571162">
    <w:abstractNumId w:val="3"/>
  </w:num>
  <w:num w:numId="24" w16cid:durableId="1400247074">
    <w:abstractNumId w:val="21"/>
  </w:num>
  <w:num w:numId="25" w16cid:durableId="183633203">
    <w:abstractNumId w:val="6"/>
  </w:num>
  <w:num w:numId="26" w16cid:durableId="490952488">
    <w:abstractNumId w:val="20"/>
  </w:num>
  <w:num w:numId="27" w16cid:durableId="480198560">
    <w:abstractNumId w:val="17"/>
  </w:num>
  <w:num w:numId="28" w16cid:durableId="824012439">
    <w:abstractNumId w:val="27"/>
  </w:num>
  <w:num w:numId="29" w16cid:durableId="2085301854">
    <w:abstractNumId w:val="1"/>
  </w:num>
  <w:num w:numId="30" w16cid:durableId="1868178037">
    <w:abstractNumId w:val="8"/>
  </w:num>
  <w:num w:numId="31" w16cid:durableId="9971972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DF8"/>
    <w:rsid w:val="00003954"/>
    <w:rsid w:val="00006FDE"/>
    <w:rsid w:val="00007927"/>
    <w:rsid w:val="000148D7"/>
    <w:rsid w:val="00015B1A"/>
    <w:rsid w:val="00023F8C"/>
    <w:rsid w:val="000258D7"/>
    <w:rsid w:val="000270A6"/>
    <w:rsid w:val="00027CAE"/>
    <w:rsid w:val="00033D54"/>
    <w:rsid w:val="00034195"/>
    <w:rsid w:val="00036D57"/>
    <w:rsid w:val="00041380"/>
    <w:rsid w:val="00041650"/>
    <w:rsid w:val="00041D47"/>
    <w:rsid w:val="00043118"/>
    <w:rsid w:val="00043F5C"/>
    <w:rsid w:val="000479D1"/>
    <w:rsid w:val="0005383B"/>
    <w:rsid w:val="00053D80"/>
    <w:rsid w:val="00056424"/>
    <w:rsid w:val="0005681B"/>
    <w:rsid w:val="00056D41"/>
    <w:rsid w:val="00063ADB"/>
    <w:rsid w:val="00063F7E"/>
    <w:rsid w:val="00065C5E"/>
    <w:rsid w:val="0006628B"/>
    <w:rsid w:val="00066813"/>
    <w:rsid w:val="00070C4D"/>
    <w:rsid w:val="00071E0A"/>
    <w:rsid w:val="000803C0"/>
    <w:rsid w:val="00081E16"/>
    <w:rsid w:val="0008439D"/>
    <w:rsid w:val="00085AC7"/>
    <w:rsid w:val="0008761F"/>
    <w:rsid w:val="00093086"/>
    <w:rsid w:val="0009518A"/>
    <w:rsid w:val="00095470"/>
    <w:rsid w:val="000954C5"/>
    <w:rsid w:val="000A01FF"/>
    <w:rsid w:val="000A3191"/>
    <w:rsid w:val="000A516B"/>
    <w:rsid w:val="000B11AD"/>
    <w:rsid w:val="000B5BD7"/>
    <w:rsid w:val="000B65EE"/>
    <w:rsid w:val="000B670C"/>
    <w:rsid w:val="000C710B"/>
    <w:rsid w:val="000D5AD1"/>
    <w:rsid w:val="000D7038"/>
    <w:rsid w:val="000D75AE"/>
    <w:rsid w:val="000E1731"/>
    <w:rsid w:val="000E77E2"/>
    <w:rsid w:val="000F0D1F"/>
    <w:rsid w:val="000F2701"/>
    <w:rsid w:val="000F6576"/>
    <w:rsid w:val="00104BAB"/>
    <w:rsid w:val="00107F91"/>
    <w:rsid w:val="001175F6"/>
    <w:rsid w:val="001179F1"/>
    <w:rsid w:val="0012599D"/>
    <w:rsid w:val="00125A01"/>
    <w:rsid w:val="00125FC0"/>
    <w:rsid w:val="00132C98"/>
    <w:rsid w:val="00134E9F"/>
    <w:rsid w:val="00136668"/>
    <w:rsid w:val="001370C2"/>
    <w:rsid w:val="00145B4A"/>
    <w:rsid w:val="00154877"/>
    <w:rsid w:val="001551BE"/>
    <w:rsid w:val="001577D5"/>
    <w:rsid w:val="00161BDC"/>
    <w:rsid w:val="00164CE4"/>
    <w:rsid w:val="00174E76"/>
    <w:rsid w:val="0017666F"/>
    <w:rsid w:val="0018331D"/>
    <w:rsid w:val="00192A68"/>
    <w:rsid w:val="00194A9D"/>
    <w:rsid w:val="00197F86"/>
    <w:rsid w:val="001A6802"/>
    <w:rsid w:val="001B3641"/>
    <w:rsid w:val="001B39F0"/>
    <w:rsid w:val="001B74CE"/>
    <w:rsid w:val="001C3572"/>
    <w:rsid w:val="001C37DB"/>
    <w:rsid w:val="001D0A5A"/>
    <w:rsid w:val="001D2E15"/>
    <w:rsid w:val="001D4780"/>
    <w:rsid w:val="001D6120"/>
    <w:rsid w:val="001E3E1E"/>
    <w:rsid w:val="001E5E76"/>
    <w:rsid w:val="001E6CF5"/>
    <w:rsid w:val="001E703E"/>
    <w:rsid w:val="001F78AE"/>
    <w:rsid w:val="00201B9E"/>
    <w:rsid w:val="00211C54"/>
    <w:rsid w:val="00211C6E"/>
    <w:rsid w:val="0021366F"/>
    <w:rsid w:val="00217FAB"/>
    <w:rsid w:val="00225CAC"/>
    <w:rsid w:val="0022610D"/>
    <w:rsid w:val="00230D9F"/>
    <w:rsid w:val="0023142B"/>
    <w:rsid w:val="0023487E"/>
    <w:rsid w:val="00234D6B"/>
    <w:rsid w:val="00235ED2"/>
    <w:rsid w:val="002362EF"/>
    <w:rsid w:val="00236516"/>
    <w:rsid w:val="00241BA8"/>
    <w:rsid w:val="00246320"/>
    <w:rsid w:val="00247E67"/>
    <w:rsid w:val="0025280C"/>
    <w:rsid w:val="0025328C"/>
    <w:rsid w:val="0025476D"/>
    <w:rsid w:val="002560E7"/>
    <w:rsid w:val="00261428"/>
    <w:rsid w:val="00265DA2"/>
    <w:rsid w:val="0026773F"/>
    <w:rsid w:val="0027087D"/>
    <w:rsid w:val="00272A2A"/>
    <w:rsid w:val="00273127"/>
    <w:rsid w:val="00276971"/>
    <w:rsid w:val="00283BA1"/>
    <w:rsid w:val="00285CFA"/>
    <w:rsid w:val="00291479"/>
    <w:rsid w:val="0029343D"/>
    <w:rsid w:val="00297113"/>
    <w:rsid w:val="002A1375"/>
    <w:rsid w:val="002A1841"/>
    <w:rsid w:val="002A1DC6"/>
    <w:rsid w:val="002B1FDF"/>
    <w:rsid w:val="002B354D"/>
    <w:rsid w:val="002C424D"/>
    <w:rsid w:val="002C5A13"/>
    <w:rsid w:val="002D00F1"/>
    <w:rsid w:val="002D412D"/>
    <w:rsid w:val="002D6C81"/>
    <w:rsid w:val="002E0D26"/>
    <w:rsid w:val="002E2E0E"/>
    <w:rsid w:val="002E327C"/>
    <w:rsid w:val="002E542B"/>
    <w:rsid w:val="002F2FCA"/>
    <w:rsid w:val="002F34E2"/>
    <w:rsid w:val="002F4273"/>
    <w:rsid w:val="00300A86"/>
    <w:rsid w:val="00301BE5"/>
    <w:rsid w:val="00304261"/>
    <w:rsid w:val="003054E3"/>
    <w:rsid w:val="00312EE5"/>
    <w:rsid w:val="003172D4"/>
    <w:rsid w:val="00317E39"/>
    <w:rsid w:val="00317E51"/>
    <w:rsid w:val="00322A3B"/>
    <w:rsid w:val="0032600F"/>
    <w:rsid w:val="00330E43"/>
    <w:rsid w:val="00335BBB"/>
    <w:rsid w:val="00340B15"/>
    <w:rsid w:val="003416E6"/>
    <w:rsid w:val="00347F34"/>
    <w:rsid w:val="00350C0E"/>
    <w:rsid w:val="0036053D"/>
    <w:rsid w:val="00366476"/>
    <w:rsid w:val="00367400"/>
    <w:rsid w:val="00374661"/>
    <w:rsid w:val="00376C0B"/>
    <w:rsid w:val="00376FC2"/>
    <w:rsid w:val="00377627"/>
    <w:rsid w:val="003813A0"/>
    <w:rsid w:val="003846BF"/>
    <w:rsid w:val="00387EF8"/>
    <w:rsid w:val="00393225"/>
    <w:rsid w:val="0039534B"/>
    <w:rsid w:val="003A5070"/>
    <w:rsid w:val="003B09E0"/>
    <w:rsid w:val="003B4A86"/>
    <w:rsid w:val="003C0977"/>
    <w:rsid w:val="003C1BB6"/>
    <w:rsid w:val="003D1847"/>
    <w:rsid w:val="003D2A4B"/>
    <w:rsid w:val="003D45BE"/>
    <w:rsid w:val="003F62A1"/>
    <w:rsid w:val="004008F9"/>
    <w:rsid w:val="00402914"/>
    <w:rsid w:val="00410AE7"/>
    <w:rsid w:val="00411AF3"/>
    <w:rsid w:val="00424322"/>
    <w:rsid w:val="00437415"/>
    <w:rsid w:val="004401B0"/>
    <w:rsid w:val="0044060D"/>
    <w:rsid w:val="00441049"/>
    <w:rsid w:val="00443D8F"/>
    <w:rsid w:val="004447CD"/>
    <w:rsid w:val="00450B54"/>
    <w:rsid w:val="00451C8B"/>
    <w:rsid w:val="00453F36"/>
    <w:rsid w:val="00455CFF"/>
    <w:rsid w:val="00456B54"/>
    <w:rsid w:val="00462E10"/>
    <w:rsid w:val="004659D0"/>
    <w:rsid w:val="004663CA"/>
    <w:rsid w:val="004668FE"/>
    <w:rsid w:val="00466968"/>
    <w:rsid w:val="00466E71"/>
    <w:rsid w:val="00472DE6"/>
    <w:rsid w:val="004755FC"/>
    <w:rsid w:val="00475ED9"/>
    <w:rsid w:val="00481BD5"/>
    <w:rsid w:val="00491B76"/>
    <w:rsid w:val="00492BDA"/>
    <w:rsid w:val="004971AC"/>
    <w:rsid w:val="004A2EA1"/>
    <w:rsid w:val="004A550F"/>
    <w:rsid w:val="004B0C89"/>
    <w:rsid w:val="004B644F"/>
    <w:rsid w:val="004C5747"/>
    <w:rsid w:val="004D0C24"/>
    <w:rsid w:val="004D3294"/>
    <w:rsid w:val="004D52D7"/>
    <w:rsid w:val="004D5B98"/>
    <w:rsid w:val="004D7A3E"/>
    <w:rsid w:val="004E04EC"/>
    <w:rsid w:val="004F428D"/>
    <w:rsid w:val="004F487F"/>
    <w:rsid w:val="004F5B8C"/>
    <w:rsid w:val="00502B5F"/>
    <w:rsid w:val="00503C42"/>
    <w:rsid w:val="00507900"/>
    <w:rsid w:val="00511103"/>
    <w:rsid w:val="00520806"/>
    <w:rsid w:val="00522855"/>
    <w:rsid w:val="00525186"/>
    <w:rsid w:val="00527765"/>
    <w:rsid w:val="00530376"/>
    <w:rsid w:val="005316F8"/>
    <w:rsid w:val="005334C3"/>
    <w:rsid w:val="00534D68"/>
    <w:rsid w:val="00536749"/>
    <w:rsid w:val="0053708D"/>
    <w:rsid w:val="0054228D"/>
    <w:rsid w:val="00543919"/>
    <w:rsid w:val="0054475F"/>
    <w:rsid w:val="00544E54"/>
    <w:rsid w:val="005455E1"/>
    <w:rsid w:val="00545BAC"/>
    <w:rsid w:val="00550328"/>
    <w:rsid w:val="00551B30"/>
    <w:rsid w:val="005535FF"/>
    <w:rsid w:val="0055672B"/>
    <w:rsid w:val="00557D40"/>
    <w:rsid w:val="00563F68"/>
    <w:rsid w:val="00564209"/>
    <w:rsid w:val="005651CD"/>
    <w:rsid w:val="00567950"/>
    <w:rsid w:val="00575671"/>
    <w:rsid w:val="005775D7"/>
    <w:rsid w:val="0058175A"/>
    <w:rsid w:val="00583E89"/>
    <w:rsid w:val="005854DE"/>
    <w:rsid w:val="0058674B"/>
    <w:rsid w:val="00587B55"/>
    <w:rsid w:val="00590A1A"/>
    <w:rsid w:val="0059201A"/>
    <w:rsid w:val="00593274"/>
    <w:rsid w:val="005976A1"/>
    <w:rsid w:val="005A2203"/>
    <w:rsid w:val="005A6CC0"/>
    <w:rsid w:val="005B2609"/>
    <w:rsid w:val="005B5BD1"/>
    <w:rsid w:val="005C06BF"/>
    <w:rsid w:val="005C1D9A"/>
    <w:rsid w:val="005D44B4"/>
    <w:rsid w:val="005D5380"/>
    <w:rsid w:val="005E14A1"/>
    <w:rsid w:val="005E2467"/>
    <w:rsid w:val="005E32A1"/>
    <w:rsid w:val="005F4479"/>
    <w:rsid w:val="0060010D"/>
    <w:rsid w:val="00605687"/>
    <w:rsid w:val="00605F58"/>
    <w:rsid w:val="0060609E"/>
    <w:rsid w:val="00607AAB"/>
    <w:rsid w:val="00611451"/>
    <w:rsid w:val="006146EB"/>
    <w:rsid w:val="006236EC"/>
    <w:rsid w:val="00624D3F"/>
    <w:rsid w:val="00634744"/>
    <w:rsid w:val="00637669"/>
    <w:rsid w:val="00641302"/>
    <w:rsid w:val="006465E7"/>
    <w:rsid w:val="00656564"/>
    <w:rsid w:val="00657FF4"/>
    <w:rsid w:val="00660C23"/>
    <w:rsid w:val="00662890"/>
    <w:rsid w:val="00662C4C"/>
    <w:rsid w:val="006632A0"/>
    <w:rsid w:val="00671E4F"/>
    <w:rsid w:val="0067241A"/>
    <w:rsid w:val="00674E56"/>
    <w:rsid w:val="00675834"/>
    <w:rsid w:val="00681B7B"/>
    <w:rsid w:val="00690BB6"/>
    <w:rsid w:val="00692A05"/>
    <w:rsid w:val="006942DC"/>
    <w:rsid w:val="00694FBE"/>
    <w:rsid w:val="00697BA8"/>
    <w:rsid w:val="006A4C20"/>
    <w:rsid w:val="006A5336"/>
    <w:rsid w:val="006B0A33"/>
    <w:rsid w:val="006B0CF4"/>
    <w:rsid w:val="006B4087"/>
    <w:rsid w:val="006B6EDF"/>
    <w:rsid w:val="006B7E19"/>
    <w:rsid w:val="006C1A69"/>
    <w:rsid w:val="006C31A9"/>
    <w:rsid w:val="006C51C1"/>
    <w:rsid w:val="006C5DB4"/>
    <w:rsid w:val="006C5FDF"/>
    <w:rsid w:val="006C734C"/>
    <w:rsid w:val="006D0AE2"/>
    <w:rsid w:val="006D4AAA"/>
    <w:rsid w:val="006D5496"/>
    <w:rsid w:val="006D64EA"/>
    <w:rsid w:val="006D71C6"/>
    <w:rsid w:val="006D7486"/>
    <w:rsid w:val="006E41BC"/>
    <w:rsid w:val="006E559D"/>
    <w:rsid w:val="006E7858"/>
    <w:rsid w:val="006F2D43"/>
    <w:rsid w:val="006F4180"/>
    <w:rsid w:val="006F43C4"/>
    <w:rsid w:val="006F47CC"/>
    <w:rsid w:val="006F5917"/>
    <w:rsid w:val="007005BE"/>
    <w:rsid w:val="00703579"/>
    <w:rsid w:val="00703EDC"/>
    <w:rsid w:val="007043F9"/>
    <w:rsid w:val="00704A1E"/>
    <w:rsid w:val="007057F5"/>
    <w:rsid w:val="007108A2"/>
    <w:rsid w:val="00712E6E"/>
    <w:rsid w:val="00720908"/>
    <w:rsid w:val="00720E8A"/>
    <w:rsid w:val="007231EB"/>
    <w:rsid w:val="00731F01"/>
    <w:rsid w:val="0073423A"/>
    <w:rsid w:val="00734ED7"/>
    <w:rsid w:val="00737B8C"/>
    <w:rsid w:val="007405A4"/>
    <w:rsid w:val="00741C49"/>
    <w:rsid w:val="0074235E"/>
    <w:rsid w:val="007466CA"/>
    <w:rsid w:val="00751239"/>
    <w:rsid w:val="0075230A"/>
    <w:rsid w:val="00752926"/>
    <w:rsid w:val="00753841"/>
    <w:rsid w:val="007540EA"/>
    <w:rsid w:val="0075452C"/>
    <w:rsid w:val="0076123F"/>
    <w:rsid w:val="00762109"/>
    <w:rsid w:val="007640E9"/>
    <w:rsid w:val="00765149"/>
    <w:rsid w:val="00770B05"/>
    <w:rsid w:val="00777552"/>
    <w:rsid w:val="00780E44"/>
    <w:rsid w:val="00781D53"/>
    <w:rsid w:val="00790C98"/>
    <w:rsid w:val="00797B78"/>
    <w:rsid w:val="007A0096"/>
    <w:rsid w:val="007A08E7"/>
    <w:rsid w:val="007A5151"/>
    <w:rsid w:val="007A56D3"/>
    <w:rsid w:val="007B36F7"/>
    <w:rsid w:val="007B5026"/>
    <w:rsid w:val="007C03A4"/>
    <w:rsid w:val="007C3134"/>
    <w:rsid w:val="007D0F0E"/>
    <w:rsid w:val="007D1F42"/>
    <w:rsid w:val="007F01C1"/>
    <w:rsid w:val="007F1FEC"/>
    <w:rsid w:val="007F3B6F"/>
    <w:rsid w:val="007F3BC3"/>
    <w:rsid w:val="007F3BF3"/>
    <w:rsid w:val="007F7768"/>
    <w:rsid w:val="007F7BE3"/>
    <w:rsid w:val="008000B9"/>
    <w:rsid w:val="00804958"/>
    <w:rsid w:val="00804F89"/>
    <w:rsid w:val="00805B82"/>
    <w:rsid w:val="00806D12"/>
    <w:rsid w:val="00810E1F"/>
    <w:rsid w:val="0081404B"/>
    <w:rsid w:val="0082051A"/>
    <w:rsid w:val="00820811"/>
    <w:rsid w:val="00820FE4"/>
    <w:rsid w:val="008210FD"/>
    <w:rsid w:val="0082322E"/>
    <w:rsid w:val="00830BCE"/>
    <w:rsid w:val="008340CC"/>
    <w:rsid w:val="008347D4"/>
    <w:rsid w:val="00835BD9"/>
    <w:rsid w:val="00842180"/>
    <w:rsid w:val="00842948"/>
    <w:rsid w:val="008446A0"/>
    <w:rsid w:val="00845A00"/>
    <w:rsid w:val="00846A97"/>
    <w:rsid w:val="00846CFA"/>
    <w:rsid w:val="008541DC"/>
    <w:rsid w:val="0085783F"/>
    <w:rsid w:val="00860542"/>
    <w:rsid w:val="0086131F"/>
    <w:rsid w:val="00871524"/>
    <w:rsid w:val="008764EE"/>
    <w:rsid w:val="0088021E"/>
    <w:rsid w:val="00882B72"/>
    <w:rsid w:val="00883E11"/>
    <w:rsid w:val="00885080"/>
    <w:rsid w:val="008850E5"/>
    <w:rsid w:val="008935B0"/>
    <w:rsid w:val="00897BF0"/>
    <w:rsid w:val="008A489D"/>
    <w:rsid w:val="008B1FFA"/>
    <w:rsid w:val="008C2F31"/>
    <w:rsid w:val="008C4963"/>
    <w:rsid w:val="008C72A1"/>
    <w:rsid w:val="008C75CB"/>
    <w:rsid w:val="008E4211"/>
    <w:rsid w:val="008F5A14"/>
    <w:rsid w:val="008F6F95"/>
    <w:rsid w:val="008F7441"/>
    <w:rsid w:val="00901F50"/>
    <w:rsid w:val="00904747"/>
    <w:rsid w:val="009065D9"/>
    <w:rsid w:val="00906748"/>
    <w:rsid w:val="0090782C"/>
    <w:rsid w:val="00912EF2"/>
    <w:rsid w:val="00913B21"/>
    <w:rsid w:val="00915CBB"/>
    <w:rsid w:val="00916EED"/>
    <w:rsid w:val="0091792D"/>
    <w:rsid w:val="00933498"/>
    <w:rsid w:val="00937940"/>
    <w:rsid w:val="00950496"/>
    <w:rsid w:val="00951DAB"/>
    <w:rsid w:val="009527C1"/>
    <w:rsid w:val="00953773"/>
    <w:rsid w:val="00954718"/>
    <w:rsid w:val="00956C1E"/>
    <w:rsid w:val="009577D0"/>
    <w:rsid w:val="009779EE"/>
    <w:rsid w:val="00981D8B"/>
    <w:rsid w:val="00981EC1"/>
    <w:rsid w:val="00986B7D"/>
    <w:rsid w:val="009B3BCC"/>
    <w:rsid w:val="009B4ECF"/>
    <w:rsid w:val="009B608A"/>
    <w:rsid w:val="009B6B27"/>
    <w:rsid w:val="009B7A8C"/>
    <w:rsid w:val="009C1776"/>
    <w:rsid w:val="009C1919"/>
    <w:rsid w:val="009C364F"/>
    <w:rsid w:val="009C5BB6"/>
    <w:rsid w:val="009C66A3"/>
    <w:rsid w:val="009D3AA1"/>
    <w:rsid w:val="009E102F"/>
    <w:rsid w:val="009E2B0C"/>
    <w:rsid w:val="009E40C3"/>
    <w:rsid w:val="009F11AD"/>
    <w:rsid w:val="009F5860"/>
    <w:rsid w:val="009F7F62"/>
    <w:rsid w:val="00A05445"/>
    <w:rsid w:val="00A072D6"/>
    <w:rsid w:val="00A075F2"/>
    <w:rsid w:val="00A12C82"/>
    <w:rsid w:val="00A1414A"/>
    <w:rsid w:val="00A14799"/>
    <w:rsid w:val="00A15F0A"/>
    <w:rsid w:val="00A16272"/>
    <w:rsid w:val="00A16DAA"/>
    <w:rsid w:val="00A20AD9"/>
    <w:rsid w:val="00A337B3"/>
    <w:rsid w:val="00A3434B"/>
    <w:rsid w:val="00A34603"/>
    <w:rsid w:val="00A353C0"/>
    <w:rsid w:val="00A43826"/>
    <w:rsid w:val="00A44340"/>
    <w:rsid w:val="00A45B3E"/>
    <w:rsid w:val="00A51A8B"/>
    <w:rsid w:val="00A53174"/>
    <w:rsid w:val="00A5537A"/>
    <w:rsid w:val="00A63E0B"/>
    <w:rsid w:val="00A645B0"/>
    <w:rsid w:val="00A64943"/>
    <w:rsid w:val="00A67D5E"/>
    <w:rsid w:val="00A707E8"/>
    <w:rsid w:val="00A767EF"/>
    <w:rsid w:val="00A7787E"/>
    <w:rsid w:val="00A8588E"/>
    <w:rsid w:val="00A91BE4"/>
    <w:rsid w:val="00A96BE6"/>
    <w:rsid w:val="00A97DCA"/>
    <w:rsid w:val="00AA27B8"/>
    <w:rsid w:val="00AA5658"/>
    <w:rsid w:val="00AB1D8B"/>
    <w:rsid w:val="00AB4054"/>
    <w:rsid w:val="00AB49D7"/>
    <w:rsid w:val="00AB70BD"/>
    <w:rsid w:val="00AC0E88"/>
    <w:rsid w:val="00AC7C50"/>
    <w:rsid w:val="00AD0982"/>
    <w:rsid w:val="00AD210C"/>
    <w:rsid w:val="00AD558B"/>
    <w:rsid w:val="00AD65FE"/>
    <w:rsid w:val="00AD7345"/>
    <w:rsid w:val="00AE0B2D"/>
    <w:rsid w:val="00AE4603"/>
    <w:rsid w:val="00AE4BDC"/>
    <w:rsid w:val="00B02C21"/>
    <w:rsid w:val="00B0494C"/>
    <w:rsid w:val="00B04DF8"/>
    <w:rsid w:val="00B106DF"/>
    <w:rsid w:val="00B12E16"/>
    <w:rsid w:val="00B13AF7"/>
    <w:rsid w:val="00B1416D"/>
    <w:rsid w:val="00B21ACF"/>
    <w:rsid w:val="00B224D8"/>
    <w:rsid w:val="00B22E50"/>
    <w:rsid w:val="00B25BC1"/>
    <w:rsid w:val="00B2702A"/>
    <w:rsid w:val="00B302B3"/>
    <w:rsid w:val="00B3534B"/>
    <w:rsid w:val="00B40790"/>
    <w:rsid w:val="00B4093F"/>
    <w:rsid w:val="00B41358"/>
    <w:rsid w:val="00B5056F"/>
    <w:rsid w:val="00B54A60"/>
    <w:rsid w:val="00B555FE"/>
    <w:rsid w:val="00B651D7"/>
    <w:rsid w:val="00B673EB"/>
    <w:rsid w:val="00B71B0B"/>
    <w:rsid w:val="00B823E0"/>
    <w:rsid w:val="00B93700"/>
    <w:rsid w:val="00B93775"/>
    <w:rsid w:val="00B94C29"/>
    <w:rsid w:val="00B969AE"/>
    <w:rsid w:val="00B96E1D"/>
    <w:rsid w:val="00BA0638"/>
    <w:rsid w:val="00BA5062"/>
    <w:rsid w:val="00BA5A14"/>
    <w:rsid w:val="00BA5BAD"/>
    <w:rsid w:val="00BB1AC8"/>
    <w:rsid w:val="00BB6FAF"/>
    <w:rsid w:val="00BC33AE"/>
    <w:rsid w:val="00BC42C0"/>
    <w:rsid w:val="00BC463B"/>
    <w:rsid w:val="00BC6591"/>
    <w:rsid w:val="00BC6AAF"/>
    <w:rsid w:val="00BD2409"/>
    <w:rsid w:val="00BD3426"/>
    <w:rsid w:val="00BD4DC8"/>
    <w:rsid w:val="00BD77C8"/>
    <w:rsid w:val="00BE31FE"/>
    <w:rsid w:val="00BE4A63"/>
    <w:rsid w:val="00BE74DE"/>
    <w:rsid w:val="00BF052A"/>
    <w:rsid w:val="00BF0913"/>
    <w:rsid w:val="00BF33CC"/>
    <w:rsid w:val="00BF42FA"/>
    <w:rsid w:val="00BF7468"/>
    <w:rsid w:val="00C020C1"/>
    <w:rsid w:val="00C04729"/>
    <w:rsid w:val="00C0789A"/>
    <w:rsid w:val="00C171C5"/>
    <w:rsid w:val="00C17B4E"/>
    <w:rsid w:val="00C25C2D"/>
    <w:rsid w:val="00C32B95"/>
    <w:rsid w:val="00C32F82"/>
    <w:rsid w:val="00C34D21"/>
    <w:rsid w:val="00C3755A"/>
    <w:rsid w:val="00C43E40"/>
    <w:rsid w:val="00C43F62"/>
    <w:rsid w:val="00C4721C"/>
    <w:rsid w:val="00C47340"/>
    <w:rsid w:val="00C47616"/>
    <w:rsid w:val="00C52549"/>
    <w:rsid w:val="00C52AE9"/>
    <w:rsid w:val="00C550D4"/>
    <w:rsid w:val="00C60086"/>
    <w:rsid w:val="00C61241"/>
    <w:rsid w:val="00C61C5E"/>
    <w:rsid w:val="00C67C5F"/>
    <w:rsid w:val="00C839A5"/>
    <w:rsid w:val="00C847C2"/>
    <w:rsid w:val="00C84DDA"/>
    <w:rsid w:val="00C90E74"/>
    <w:rsid w:val="00CA59F5"/>
    <w:rsid w:val="00CB4ACD"/>
    <w:rsid w:val="00CB6420"/>
    <w:rsid w:val="00CD0911"/>
    <w:rsid w:val="00CD4CE9"/>
    <w:rsid w:val="00CD53EA"/>
    <w:rsid w:val="00CD7250"/>
    <w:rsid w:val="00CE0B2D"/>
    <w:rsid w:val="00CE7ABF"/>
    <w:rsid w:val="00CF0421"/>
    <w:rsid w:val="00CF5550"/>
    <w:rsid w:val="00CF787C"/>
    <w:rsid w:val="00D06AE6"/>
    <w:rsid w:val="00D102DA"/>
    <w:rsid w:val="00D11507"/>
    <w:rsid w:val="00D122D3"/>
    <w:rsid w:val="00D1546A"/>
    <w:rsid w:val="00D15651"/>
    <w:rsid w:val="00D20DE7"/>
    <w:rsid w:val="00D222F1"/>
    <w:rsid w:val="00D22637"/>
    <w:rsid w:val="00D26624"/>
    <w:rsid w:val="00D2699B"/>
    <w:rsid w:val="00D32EB0"/>
    <w:rsid w:val="00D34334"/>
    <w:rsid w:val="00D34D8D"/>
    <w:rsid w:val="00D35A4F"/>
    <w:rsid w:val="00D53C23"/>
    <w:rsid w:val="00D55E24"/>
    <w:rsid w:val="00D55F81"/>
    <w:rsid w:val="00D60D48"/>
    <w:rsid w:val="00D62E86"/>
    <w:rsid w:val="00D63528"/>
    <w:rsid w:val="00D63A9C"/>
    <w:rsid w:val="00D6611F"/>
    <w:rsid w:val="00D67864"/>
    <w:rsid w:val="00D74F5F"/>
    <w:rsid w:val="00D77282"/>
    <w:rsid w:val="00D8271E"/>
    <w:rsid w:val="00D84EAF"/>
    <w:rsid w:val="00D918D7"/>
    <w:rsid w:val="00DA29D2"/>
    <w:rsid w:val="00DA3FE9"/>
    <w:rsid w:val="00DB00F1"/>
    <w:rsid w:val="00DB09B6"/>
    <w:rsid w:val="00DB5269"/>
    <w:rsid w:val="00DB6D1D"/>
    <w:rsid w:val="00DB776E"/>
    <w:rsid w:val="00DC40F5"/>
    <w:rsid w:val="00DD7C01"/>
    <w:rsid w:val="00DE2F20"/>
    <w:rsid w:val="00DE3B09"/>
    <w:rsid w:val="00DF01C6"/>
    <w:rsid w:val="00DF30B6"/>
    <w:rsid w:val="00DF61D0"/>
    <w:rsid w:val="00DF689F"/>
    <w:rsid w:val="00DF690C"/>
    <w:rsid w:val="00DF755E"/>
    <w:rsid w:val="00E02F9D"/>
    <w:rsid w:val="00E07A41"/>
    <w:rsid w:val="00E1035A"/>
    <w:rsid w:val="00E21534"/>
    <w:rsid w:val="00E25E05"/>
    <w:rsid w:val="00E33A5B"/>
    <w:rsid w:val="00E33FB8"/>
    <w:rsid w:val="00E35349"/>
    <w:rsid w:val="00E42411"/>
    <w:rsid w:val="00E43B6E"/>
    <w:rsid w:val="00E46576"/>
    <w:rsid w:val="00E46DEB"/>
    <w:rsid w:val="00E50C5D"/>
    <w:rsid w:val="00E55911"/>
    <w:rsid w:val="00E63A6F"/>
    <w:rsid w:val="00E6760F"/>
    <w:rsid w:val="00E7246E"/>
    <w:rsid w:val="00E72B38"/>
    <w:rsid w:val="00E75757"/>
    <w:rsid w:val="00E85DCB"/>
    <w:rsid w:val="00E87338"/>
    <w:rsid w:val="00E87EE4"/>
    <w:rsid w:val="00E93DCB"/>
    <w:rsid w:val="00E94987"/>
    <w:rsid w:val="00E96C1D"/>
    <w:rsid w:val="00E972BF"/>
    <w:rsid w:val="00EA5A85"/>
    <w:rsid w:val="00EA7B2F"/>
    <w:rsid w:val="00EB3EF9"/>
    <w:rsid w:val="00EC1AB9"/>
    <w:rsid w:val="00EC1E5A"/>
    <w:rsid w:val="00EC4F8F"/>
    <w:rsid w:val="00EE68EC"/>
    <w:rsid w:val="00EF6360"/>
    <w:rsid w:val="00EF7D36"/>
    <w:rsid w:val="00F069F9"/>
    <w:rsid w:val="00F13DE0"/>
    <w:rsid w:val="00F15CFA"/>
    <w:rsid w:val="00F27C2C"/>
    <w:rsid w:val="00F407ED"/>
    <w:rsid w:val="00F47595"/>
    <w:rsid w:val="00F5484F"/>
    <w:rsid w:val="00F60CB1"/>
    <w:rsid w:val="00F63D95"/>
    <w:rsid w:val="00F67521"/>
    <w:rsid w:val="00F67EAE"/>
    <w:rsid w:val="00F724F4"/>
    <w:rsid w:val="00F73539"/>
    <w:rsid w:val="00F767CA"/>
    <w:rsid w:val="00F835B7"/>
    <w:rsid w:val="00F975C4"/>
    <w:rsid w:val="00FA095B"/>
    <w:rsid w:val="00FA149D"/>
    <w:rsid w:val="00FB4A81"/>
    <w:rsid w:val="00FC1E3C"/>
    <w:rsid w:val="00FC492D"/>
    <w:rsid w:val="00FC6FF0"/>
    <w:rsid w:val="00FD03A4"/>
    <w:rsid w:val="00FD26F1"/>
    <w:rsid w:val="00FD7C7D"/>
    <w:rsid w:val="00FE07D1"/>
    <w:rsid w:val="00FE35A1"/>
    <w:rsid w:val="00FE3D68"/>
    <w:rsid w:val="00FE4ACA"/>
    <w:rsid w:val="00FE7924"/>
    <w:rsid w:val="00FF6163"/>
    <w:rsid w:val="01AF5430"/>
    <w:rsid w:val="0AB07628"/>
    <w:rsid w:val="0B486311"/>
    <w:rsid w:val="15CA4B54"/>
    <w:rsid w:val="1E774C45"/>
    <w:rsid w:val="1E83046A"/>
    <w:rsid w:val="25635FDE"/>
    <w:rsid w:val="259E3980"/>
    <w:rsid w:val="2BD6452B"/>
    <w:rsid w:val="347D1CB4"/>
    <w:rsid w:val="366F5A6B"/>
    <w:rsid w:val="393E0C76"/>
    <w:rsid w:val="418D4436"/>
    <w:rsid w:val="4C0E1ED4"/>
    <w:rsid w:val="4D7A6B27"/>
    <w:rsid w:val="4D950EF4"/>
    <w:rsid w:val="514B566F"/>
    <w:rsid w:val="55AE347C"/>
    <w:rsid w:val="57264778"/>
    <w:rsid w:val="57CF7E79"/>
    <w:rsid w:val="58831CD5"/>
    <w:rsid w:val="5C697CCF"/>
    <w:rsid w:val="60922CE5"/>
    <w:rsid w:val="62D54BF5"/>
    <w:rsid w:val="657F7D8D"/>
    <w:rsid w:val="6C1B59BE"/>
    <w:rsid w:val="6D154D66"/>
    <w:rsid w:val="738E13A2"/>
    <w:rsid w:val="779B40BB"/>
    <w:rsid w:val="7F2A6F98"/>
  </w:rsids>
  <m:mathPr>
    <m:mathFont m:val="Cambria Math"/>
    <m:brkBin m:val="before"/>
    <m:brkBinSub m:val="--"/>
    <m:smallFrac/>
    <m:dispDef/>
    <m:lMargin m:val="0"/>
    <m:rMargin m:val="0"/>
    <m:defJc m:val="centerGroup"/>
    <m:wrapIndent m:val="1440"/>
    <m:intLim m:val="subSup"/>
    <m:naryLim m:val="undOvr"/>
  </m:mathPr>
  <w:themeFontLang w:val="en-GB"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31DA5E1"/>
  <w15:docId w15:val="{19F99391-B619-436D-9E90-98DA969C1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k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qFormat="1"/>
    <w:lsdException w:name="toc 2" w:semiHidden="1" w:uiPriority="39" w:qFormat="1"/>
    <w:lsdException w:name="toc 3" w:semiHidden="1"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72D4"/>
    <w:pPr>
      <w:spacing w:line="360" w:lineRule="auto"/>
      <w:jc w:val="both"/>
    </w:pPr>
    <w:rPr>
      <w:rFonts w:eastAsia="Times New Roman"/>
      <w:sz w:val="24"/>
      <w:szCs w:val="24"/>
      <w:lang w:val="en-GB" w:eastAsia="en-US" w:bidi="ar-SA"/>
    </w:rPr>
  </w:style>
  <w:style w:type="paragraph" w:styleId="Heading1">
    <w:name w:val="heading 1"/>
    <w:basedOn w:val="Normal"/>
    <w:next w:val="Normal"/>
    <w:link w:val="Heading1Char1"/>
    <w:autoRedefine/>
    <w:qFormat/>
    <w:rsid w:val="00897BF0"/>
    <w:pPr>
      <w:keepNext/>
      <w:pBdr>
        <w:bottom w:val="single" w:sz="12" w:space="0" w:color="auto"/>
      </w:pBdr>
      <w:tabs>
        <w:tab w:val="left" w:pos="1088"/>
      </w:tabs>
      <w:spacing w:line="240" w:lineRule="auto"/>
      <w:ind w:left="720"/>
      <w:jc w:val="center"/>
      <w:outlineLvl w:val="0"/>
    </w:pPr>
    <w:rPr>
      <w:rFonts w:asciiTheme="minorHAnsi" w:hAnsiTheme="minorHAnsi" w:cstheme="minorHAnsi"/>
      <w:b/>
      <w:bCs/>
      <w:i/>
      <w:iCs/>
      <w:kern w:val="32"/>
      <w:sz w:val="32"/>
      <w:szCs w:val="32"/>
    </w:rPr>
  </w:style>
  <w:style w:type="paragraph" w:styleId="Heading2">
    <w:name w:val="heading 2"/>
    <w:basedOn w:val="Normal"/>
    <w:next w:val="Normal"/>
    <w:link w:val="Heading2Char"/>
    <w:qFormat/>
    <w:pPr>
      <w:keepNext/>
      <w:outlineLvl w:val="1"/>
    </w:pPr>
    <w:rPr>
      <w:rFonts w:cs="Tahoma"/>
      <w:b/>
      <w:bCs/>
      <w:sz w:val="28"/>
    </w:rPr>
  </w:style>
  <w:style w:type="paragraph" w:styleId="Heading3">
    <w:name w:val="heading 3"/>
    <w:basedOn w:val="Normal"/>
    <w:next w:val="Normal"/>
    <w:link w:val="Heading3Char"/>
    <w:qFormat/>
    <w:pPr>
      <w:keepNext/>
      <w:outlineLvl w:val="2"/>
    </w:pPr>
    <w:rPr>
      <w:b/>
      <w:bCs/>
    </w:rPr>
  </w:style>
  <w:style w:type="paragraph" w:styleId="Heading4">
    <w:name w:val="heading 4"/>
    <w:basedOn w:val="Normal"/>
    <w:next w:val="Normal"/>
    <w:qFormat/>
    <w:pPr>
      <w:keepNext/>
      <w:outlineLvl w:val="3"/>
    </w:pPr>
    <w:rPr>
      <w:rFonts w:ascii="Garamond" w:hAnsi="Garamond"/>
      <w:b/>
      <w:bCs/>
      <w:sz w:val="36"/>
    </w:rPr>
  </w:style>
  <w:style w:type="paragraph" w:styleId="Heading5">
    <w:name w:val="heading 5"/>
    <w:basedOn w:val="Normal"/>
    <w:next w:val="Normal"/>
    <w:qFormat/>
    <w:pPr>
      <w:keepNext/>
      <w:outlineLvl w:val="4"/>
    </w:pPr>
    <w:rPr>
      <w:b/>
      <w:iCs/>
      <w:szCs w:val="40"/>
    </w:rPr>
  </w:style>
  <w:style w:type="paragraph" w:styleId="Heading6">
    <w:name w:val="heading 6"/>
    <w:basedOn w:val="Normal"/>
    <w:next w:val="Normal"/>
    <w:qFormat/>
    <w:pPr>
      <w:keepNext/>
      <w:ind w:left="720" w:firstLine="720"/>
      <w:outlineLvl w:val="5"/>
    </w:pPr>
    <w:rPr>
      <w:b/>
      <w:bCs/>
    </w:rPr>
  </w:style>
  <w:style w:type="paragraph" w:styleId="Heading7">
    <w:name w:val="heading 7"/>
    <w:basedOn w:val="Normal"/>
    <w:next w:val="Normal"/>
    <w:qFormat/>
    <w:pPr>
      <w:keepNext/>
      <w:framePr w:hSpace="180" w:wrap="around" w:vAnchor="text" w:hAnchor="text" w:y="1"/>
      <w:suppressOverlap/>
      <w:jc w:val="center"/>
      <w:outlineLvl w:val="6"/>
    </w:pPr>
    <w:rPr>
      <w:rFonts w:eastAsia="Arial Unicode MS"/>
      <w:b/>
      <w:bCs/>
      <w:sz w:val="26"/>
    </w:rPr>
  </w:style>
  <w:style w:type="paragraph" w:styleId="Heading8">
    <w:name w:val="heading 8"/>
    <w:basedOn w:val="Normal"/>
    <w:next w:val="Normal"/>
    <w:qFormat/>
    <w:pPr>
      <w:keepNext/>
      <w:jc w:val="center"/>
      <w:outlineLvl w:val="7"/>
    </w:pPr>
    <w:rPr>
      <w:b/>
      <w:bCs/>
      <w:sz w:val="20"/>
      <w:szCs w:val="20"/>
    </w:rPr>
  </w:style>
  <w:style w:type="paragraph" w:styleId="Heading9">
    <w:name w:val="heading 9"/>
    <w:basedOn w:val="Normal"/>
    <w:next w:val="Normal"/>
    <w:qFormat/>
    <w:pPr>
      <w:keepNext/>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line="240" w:lineRule="auto"/>
    </w:pPr>
    <w:rPr>
      <w:rFonts w:ascii="Tahoma" w:hAnsi="Tahoma" w:cs="Tahoma"/>
      <w:sz w:val="16"/>
      <w:szCs w:val="16"/>
    </w:rPr>
  </w:style>
  <w:style w:type="paragraph" w:styleId="BodyText">
    <w:name w:val="Body Text"/>
    <w:basedOn w:val="Normal"/>
    <w:qFormat/>
    <w:rPr>
      <w:sz w:val="20"/>
      <w:szCs w:val="20"/>
    </w:rPr>
  </w:style>
  <w:style w:type="paragraph" w:styleId="BodyText2">
    <w:name w:val="Body Text 2"/>
    <w:basedOn w:val="Normal"/>
    <w:link w:val="BodyText2Char"/>
    <w:qFormat/>
    <w:rPr>
      <w:b/>
      <w:bCs/>
    </w:rPr>
  </w:style>
  <w:style w:type="paragraph" w:styleId="BodyText3">
    <w:name w:val="Body Text 3"/>
    <w:basedOn w:val="Normal"/>
    <w:qFormat/>
  </w:style>
  <w:style w:type="paragraph" w:styleId="BodyTextIndent">
    <w:name w:val="Body Text Indent"/>
    <w:basedOn w:val="Normal"/>
    <w:qFormat/>
    <w:pPr>
      <w:ind w:firstLine="720"/>
    </w:pPr>
  </w:style>
  <w:style w:type="paragraph" w:styleId="BodyTextIndent2">
    <w:name w:val="Body Text Indent 2"/>
    <w:basedOn w:val="Normal"/>
    <w:qFormat/>
    <w:pPr>
      <w:ind w:firstLine="437"/>
    </w:pPr>
  </w:style>
  <w:style w:type="paragraph" w:styleId="BodyTextIndent3">
    <w:name w:val="Body Text Indent 3"/>
    <w:basedOn w:val="Normal"/>
    <w:qFormat/>
    <w:pPr>
      <w:autoSpaceDE w:val="0"/>
      <w:autoSpaceDN w:val="0"/>
      <w:adjustRightInd w:val="0"/>
      <w:ind w:left="360" w:hanging="360"/>
    </w:pPr>
  </w:style>
  <w:style w:type="paragraph" w:styleId="Caption">
    <w:name w:val="caption"/>
    <w:basedOn w:val="Normal"/>
    <w:next w:val="Normal"/>
    <w:qFormat/>
    <w:pPr>
      <w:spacing w:before="120" w:after="120"/>
    </w:pPr>
    <w:rPr>
      <w:b/>
      <w:bCs/>
      <w:sz w:val="20"/>
      <w:szCs w:val="20"/>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qFormat/>
    <w:pPr>
      <w:tabs>
        <w:tab w:val="center" w:pos="4320"/>
        <w:tab w:val="right" w:pos="8640"/>
      </w:tabs>
    </w:pPr>
  </w:style>
  <w:style w:type="character" w:styleId="Hyperlink">
    <w:name w:val="Hyperlink"/>
    <w:basedOn w:val="DefaultParagraphFont"/>
    <w:uiPriority w:val="99"/>
    <w:qFormat/>
    <w:rPr>
      <w:color w:val="0000FF"/>
      <w:u w:val="single"/>
    </w:rPr>
  </w:style>
  <w:style w:type="paragraph" w:styleId="Index1">
    <w:name w:val="index 1"/>
    <w:basedOn w:val="Normal"/>
    <w:next w:val="Normal"/>
    <w:autoRedefine/>
    <w:semiHidden/>
    <w:qFormat/>
    <w:pPr>
      <w:ind w:firstLine="720"/>
      <w:jc w:val="center"/>
    </w:pPr>
    <w:rPr>
      <w:rFonts w:asciiTheme="minorHAnsi" w:hAnsiTheme="minorHAnsi"/>
      <w:b/>
      <w:color w:val="FF0000"/>
    </w:rPr>
  </w:style>
  <w:style w:type="paragraph" w:styleId="NormalWeb">
    <w:name w:val="Normal (Web)"/>
    <w:basedOn w:val="Normal"/>
    <w:uiPriority w:val="99"/>
    <w:qFormat/>
    <w:pPr>
      <w:spacing w:before="100" w:beforeAutospacing="1" w:after="100" w:afterAutospacing="1"/>
    </w:pPr>
    <w:rPr>
      <w:rFonts w:ascii="Arial Unicode MS" w:eastAsia="Arial Unicode MS" w:hAnsi="Arial Unicode MS" w:cs="Arial Unicode MS"/>
    </w:rPr>
  </w:style>
  <w:style w:type="character" w:styleId="PageNumber">
    <w:name w:val="page number"/>
    <w:basedOn w:val="DefaultParagraphFont"/>
    <w:qForma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semiHidden/>
    <w:qFormat/>
    <w:pPr>
      <w:ind w:left="480" w:hanging="480"/>
    </w:pPr>
  </w:style>
  <w:style w:type="paragraph" w:styleId="TOC1">
    <w:name w:val="toc 1"/>
    <w:basedOn w:val="Normal"/>
    <w:next w:val="Normal"/>
    <w:autoRedefine/>
    <w:uiPriority w:val="39"/>
    <w:qFormat/>
    <w:pPr>
      <w:tabs>
        <w:tab w:val="right" w:leader="dot" w:pos="9350"/>
      </w:tabs>
    </w:pPr>
    <w:rPr>
      <w:b/>
    </w:rPr>
  </w:style>
  <w:style w:type="paragraph" w:styleId="TOC2">
    <w:name w:val="toc 2"/>
    <w:basedOn w:val="Normal"/>
    <w:next w:val="Normal"/>
    <w:autoRedefine/>
    <w:uiPriority w:val="39"/>
    <w:qFormat/>
    <w:pPr>
      <w:tabs>
        <w:tab w:val="right" w:leader="dot" w:pos="9350"/>
      </w:tabs>
      <w:ind w:left="720"/>
    </w:pPr>
    <w:rPr>
      <w:szCs w:val="28"/>
    </w:rPr>
  </w:style>
  <w:style w:type="paragraph" w:styleId="TOC3">
    <w:name w:val="toc 3"/>
    <w:basedOn w:val="Normal"/>
    <w:next w:val="Normal"/>
    <w:autoRedefine/>
    <w:uiPriority w:val="39"/>
    <w:qFormat/>
    <w:pPr>
      <w:tabs>
        <w:tab w:val="right" w:leader="dot" w:pos="9019"/>
      </w:tabs>
      <w:ind w:left="1152"/>
    </w:pPr>
  </w:style>
  <w:style w:type="paragraph" w:styleId="TOC4">
    <w:name w:val="toc 4"/>
    <w:basedOn w:val="Normal"/>
    <w:next w:val="Normal"/>
    <w:autoRedefine/>
    <w:semiHidden/>
    <w:qFormat/>
    <w:pPr>
      <w:ind w:left="720"/>
    </w:pPr>
  </w:style>
  <w:style w:type="paragraph" w:styleId="TOC5">
    <w:name w:val="toc 5"/>
    <w:basedOn w:val="Normal"/>
    <w:next w:val="Normal"/>
    <w:autoRedefine/>
    <w:semiHidden/>
    <w:qFormat/>
    <w:pPr>
      <w:ind w:left="960"/>
    </w:pPr>
  </w:style>
  <w:style w:type="paragraph" w:styleId="TOC6">
    <w:name w:val="toc 6"/>
    <w:basedOn w:val="Normal"/>
    <w:next w:val="Normal"/>
    <w:autoRedefine/>
    <w:semiHidden/>
    <w:qFormat/>
    <w:pPr>
      <w:ind w:left="1200"/>
    </w:pPr>
  </w:style>
  <w:style w:type="paragraph" w:styleId="TOC7">
    <w:name w:val="toc 7"/>
    <w:basedOn w:val="Normal"/>
    <w:next w:val="Normal"/>
    <w:autoRedefine/>
    <w:semiHidden/>
    <w:qFormat/>
    <w:pPr>
      <w:ind w:left="1440"/>
    </w:pPr>
  </w:style>
  <w:style w:type="paragraph" w:styleId="TOC8">
    <w:name w:val="toc 8"/>
    <w:basedOn w:val="Normal"/>
    <w:next w:val="Normal"/>
    <w:autoRedefine/>
    <w:semiHidden/>
    <w:qFormat/>
    <w:pPr>
      <w:ind w:left="1680"/>
    </w:pPr>
  </w:style>
  <w:style w:type="paragraph" w:styleId="TOC9">
    <w:name w:val="toc 9"/>
    <w:basedOn w:val="Normal"/>
    <w:next w:val="Normal"/>
    <w:autoRedefine/>
    <w:semiHidden/>
    <w:qFormat/>
    <w:pPr>
      <w:ind w:left="1920"/>
    </w:pPr>
  </w:style>
  <w:style w:type="character" w:customStyle="1" w:styleId="Heading1Char">
    <w:name w:val="Heading 1 Char"/>
    <w:basedOn w:val="DefaultParagraphFont"/>
    <w:qFormat/>
    <w:rPr>
      <w:rFonts w:cs="Arial"/>
      <w:b/>
      <w:bCs/>
      <w:kern w:val="32"/>
      <w:sz w:val="32"/>
      <w:szCs w:val="32"/>
      <w:lang w:val="en-US" w:eastAsia="en-US" w:bidi="ar-SA"/>
    </w:rPr>
  </w:style>
  <w:style w:type="paragraph" w:customStyle="1" w:styleId="Default">
    <w:name w:val="Default"/>
    <w:qFormat/>
    <w:pPr>
      <w:autoSpaceDE w:val="0"/>
      <w:autoSpaceDN w:val="0"/>
      <w:adjustRightInd w:val="0"/>
    </w:pPr>
    <w:rPr>
      <w:rFonts w:ascii="BookAntiqua" w:eastAsia="Times New Roman" w:hAnsi="BookAntiqua"/>
      <w:lang w:val="en-US" w:eastAsia="en-US" w:bidi="ar-SA"/>
    </w:rPr>
  </w:style>
  <w:style w:type="character" w:customStyle="1" w:styleId="blacksmallbold">
    <w:name w:val="blacksmallbold"/>
    <w:basedOn w:val="DefaultParagraphFont"/>
    <w:qFormat/>
  </w:style>
  <w:style w:type="paragraph" w:customStyle="1" w:styleId="xl28">
    <w:name w:val="xl28"/>
    <w:basedOn w:val="Normal"/>
    <w:qFormat/>
    <w:pPr>
      <w:spacing w:before="100" w:beforeAutospacing="1" w:after="100" w:afterAutospacing="1" w:line="240" w:lineRule="auto"/>
      <w:jc w:val="left"/>
      <w:textAlignment w:val="center"/>
    </w:pPr>
    <w:rPr>
      <w:rFonts w:eastAsia="Arial Unicode MS"/>
      <w:b/>
      <w:bCs/>
      <w:lang w:val="en-US"/>
    </w:rPr>
  </w:style>
  <w:style w:type="character" w:customStyle="1" w:styleId="Heading1Char1">
    <w:name w:val="Heading 1 Char1"/>
    <w:basedOn w:val="DefaultParagraphFont"/>
    <w:link w:val="Heading1"/>
    <w:qFormat/>
    <w:rsid w:val="00897BF0"/>
    <w:rPr>
      <w:rFonts w:asciiTheme="minorHAnsi" w:eastAsia="Times New Roman" w:hAnsiTheme="minorHAnsi" w:cstheme="minorHAnsi"/>
      <w:b/>
      <w:bCs/>
      <w:i/>
      <w:iCs/>
      <w:kern w:val="32"/>
      <w:sz w:val="32"/>
      <w:szCs w:val="32"/>
      <w:lang w:val="en-GB" w:eastAsia="en-US" w:bidi="ar-SA"/>
    </w:rPr>
  </w:style>
  <w:style w:type="character" w:customStyle="1" w:styleId="BalloonTextChar">
    <w:name w:val="Balloon Text Char"/>
    <w:basedOn w:val="DefaultParagraphFont"/>
    <w:link w:val="BalloonText"/>
    <w:qFormat/>
    <w:rPr>
      <w:rFonts w:ascii="Tahoma" w:hAnsi="Tahoma" w:cs="Tahoma"/>
      <w:sz w:val="16"/>
      <w:szCs w:val="16"/>
      <w:lang w:val="en-GB"/>
    </w:rPr>
  </w:style>
  <w:style w:type="character" w:customStyle="1" w:styleId="Heading2Char">
    <w:name w:val="Heading 2 Char"/>
    <w:basedOn w:val="DefaultParagraphFont"/>
    <w:link w:val="Heading2"/>
    <w:qFormat/>
    <w:rPr>
      <w:rFonts w:cs="Tahoma"/>
      <w:b/>
      <w:bCs/>
      <w:sz w:val="28"/>
      <w:szCs w:val="24"/>
      <w:lang w:val="en-GB"/>
    </w:rPr>
  </w:style>
  <w:style w:type="character" w:customStyle="1" w:styleId="Heading3Char">
    <w:name w:val="Heading 3 Char"/>
    <w:basedOn w:val="DefaultParagraphFont"/>
    <w:link w:val="Heading3"/>
    <w:qFormat/>
    <w:rPr>
      <w:b/>
      <w:bCs/>
      <w:sz w:val="24"/>
      <w:szCs w:val="24"/>
      <w:lang w:val="en-GB"/>
    </w:rPr>
  </w:style>
  <w:style w:type="character" w:customStyle="1" w:styleId="FooterChar">
    <w:name w:val="Footer Char"/>
    <w:basedOn w:val="DefaultParagraphFont"/>
    <w:link w:val="Footer"/>
    <w:uiPriority w:val="99"/>
    <w:qFormat/>
    <w:rPr>
      <w:sz w:val="24"/>
      <w:szCs w:val="24"/>
      <w:lang w:val="en-GB"/>
    </w:rPr>
  </w:style>
  <w:style w:type="character" w:customStyle="1" w:styleId="text">
    <w:name w:val="text"/>
    <w:basedOn w:val="DefaultParagraphFont"/>
    <w:qFormat/>
  </w:style>
  <w:style w:type="paragraph" w:styleId="ListParagraph">
    <w:name w:val="List Paragraph"/>
    <w:basedOn w:val="Normal"/>
    <w:uiPriority w:val="34"/>
    <w:qFormat/>
    <w:pPr>
      <w:ind w:left="720"/>
      <w:contextualSpacing/>
    </w:pPr>
  </w:style>
  <w:style w:type="paragraph" w:styleId="Title">
    <w:name w:val="Title"/>
    <w:basedOn w:val="Normal"/>
    <w:next w:val="Normal"/>
    <w:link w:val="TitleChar"/>
    <w:qFormat/>
    <w:rsid w:val="00376FC2"/>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76FC2"/>
    <w:rPr>
      <w:rFonts w:asciiTheme="majorHAnsi" w:eastAsiaTheme="majorEastAsia" w:hAnsiTheme="majorHAnsi" w:cstheme="majorBidi"/>
      <w:spacing w:val="-10"/>
      <w:kern w:val="28"/>
      <w:sz w:val="56"/>
      <w:szCs w:val="56"/>
      <w:lang w:val="en-GB" w:eastAsia="en-US" w:bidi="ar-SA"/>
    </w:rPr>
  </w:style>
  <w:style w:type="table" w:customStyle="1" w:styleId="TableGrid1">
    <w:name w:val="Table Grid1"/>
    <w:basedOn w:val="TableNormal"/>
    <w:next w:val="TableGrid"/>
    <w:rsid w:val="004D3294"/>
    <w:rPr>
      <w:rFonts w:eastAsia="Times New Roman"/>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C839A5"/>
    <w:rPr>
      <w:rFonts w:eastAsia="Times New Roman"/>
      <w:b/>
      <w:bCs/>
      <w:sz w:val="24"/>
      <w:szCs w:val="24"/>
      <w:lang w:val="en-GB" w:eastAsia="en-US" w:bidi="ar-SA"/>
    </w:rPr>
  </w:style>
  <w:style w:type="table" w:customStyle="1" w:styleId="TableGrid0">
    <w:name w:val="TableGrid"/>
    <w:rsid w:val="0026773F"/>
    <w:rPr>
      <w:rFonts w:asciiTheme="minorHAnsi" w:eastAsiaTheme="minorEastAsia" w:hAnsiTheme="minorHAnsi" w:cstheme="minorBidi"/>
      <w:kern w:val="2"/>
      <w:sz w:val="24"/>
      <w:szCs w:val="24"/>
      <w:lang w:bidi="ar-SA"/>
      <w14:ligatures w14:val="standardContextual"/>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84DDA"/>
    <w:pPr>
      <w:keepLines/>
      <w:pBdr>
        <w:bottom w:val="none" w:sz="0" w:space="0" w:color="auto"/>
      </w:pBdr>
      <w:tabs>
        <w:tab w:val="clear" w:pos="1088"/>
      </w:tabs>
      <w:spacing w:before="240" w:line="259" w:lineRule="auto"/>
      <w:ind w:left="0"/>
      <w:jc w:val="left"/>
      <w:outlineLvl w:val="9"/>
    </w:pPr>
    <w:rPr>
      <w:rFonts w:asciiTheme="majorHAnsi" w:eastAsiaTheme="majorEastAsia" w:hAnsiTheme="majorHAnsi" w:cstheme="majorBidi"/>
      <w:b w:val="0"/>
      <w:bCs w:val="0"/>
      <w:color w:val="2E74B5" w:themeColor="accent1" w:themeShade="BF"/>
      <w:kern w:val="0"/>
      <w:lang w:val="en-US"/>
    </w:rPr>
  </w:style>
  <w:style w:type="character" w:styleId="UnresolvedMention">
    <w:name w:val="Unresolved Mention"/>
    <w:basedOn w:val="DefaultParagraphFont"/>
    <w:uiPriority w:val="99"/>
    <w:semiHidden/>
    <w:unhideWhenUsed/>
    <w:rsid w:val="00544E54"/>
    <w:rPr>
      <w:color w:val="605E5C"/>
      <w:shd w:val="clear" w:color="auto" w:fill="E1DFDD"/>
    </w:rPr>
  </w:style>
  <w:style w:type="paragraph" w:customStyle="1" w:styleId="msonormal0">
    <w:name w:val="msonormal"/>
    <w:basedOn w:val="Normal"/>
    <w:rsid w:val="005A6CC0"/>
    <w:pPr>
      <w:spacing w:before="100" w:beforeAutospacing="1" w:after="100" w:afterAutospacing="1" w:line="240" w:lineRule="auto"/>
      <w:jc w:val="left"/>
    </w:pPr>
    <w:rPr>
      <w:lang w:val="en-IN" w:eastAsia="en-IN"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diagramColors" Target="diagrams/colors1.xml"/><Relationship Id="rId26" Type="http://schemas.openxmlformats.org/officeDocument/2006/relationships/hyperlink" Target="https://github.com/anglemichael/portfolio/" TargetMode="External"/><Relationship Id="rId3" Type="http://schemas.openxmlformats.org/officeDocument/2006/relationships/numbering" Target="numbering.xml"/><Relationship Id="rId21" Type="http://schemas.openxmlformats.org/officeDocument/2006/relationships/diagramLayout" Target="diagrams/layout2.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diagramQuickStyle" Target="diagrams/quickStyle1.xml"/><Relationship Id="rId25" Type="http://schemas.openxmlformats.org/officeDocument/2006/relationships/hyperlink" Target="https://steady-babka-b39c10.netlify.app/" TargetMode="Externa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diagramData" Target="diagrams/data2.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microsoft.com/office/2007/relationships/diagramDrawing" Target="diagrams/drawing2.xml"/><Relationship Id="rId5" Type="http://schemas.openxmlformats.org/officeDocument/2006/relationships/settings" Target="settings.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image" Target="media/image4.png"/><Relationship Id="rId10" Type="http://schemas.openxmlformats.org/officeDocument/2006/relationships/header" Target="header1.xml"/><Relationship Id="rId19" Type="http://schemas.microsoft.com/office/2007/relationships/diagramDrawing" Target="diagrams/drawing1.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diagramQuickStyle" Target="diagrams/quickStyle2.xml"/><Relationship Id="rId27" Type="http://schemas.openxmlformats.org/officeDocument/2006/relationships/image" Target="media/image3.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ha\AppData\Local\Temp\Rar$DIa0.688\Thesis_template.dot" TargetMode="External"/></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data1.xml><?xml version="1.0" encoding="utf-8"?>
<dgm:dataModel xmlns:dgm="http://schemas.openxmlformats.org/drawingml/2006/diagram" xmlns:a="http://schemas.openxmlformats.org/drawingml/2006/main">
  <dgm:ptLst>
    <dgm:pt modelId="{B604D659-05B5-4F15-85AF-EB7BDBBBC193}" type="doc">
      <dgm:prSet loTypeId="urn:microsoft.com/office/officeart/2009/3/layout/HorizontalOrganizationChart" loCatId="hierarchy" qsTypeId="urn:microsoft.com/office/officeart/2005/8/quickstyle/simple1" qsCatId="simple" csTypeId="urn:microsoft.com/office/officeart/2005/8/colors/accent3_1" csCatId="accent3" phldr="1"/>
      <dgm:spPr/>
      <dgm:t>
        <a:bodyPr/>
        <a:lstStyle/>
        <a:p>
          <a:endParaRPr lang="en-IN"/>
        </a:p>
      </dgm:t>
    </dgm:pt>
    <dgm:pt modelId="{093C7ABA-785F-4051-A109-B3C388DC2AD4}">
      <dgm:prSet phldrT="[Text]" custT="1"/>
      <dgm:spPr/>
      <dgm:t>
        <a:bodyPr/>
        <a:lstStyle/>
        <a:p>
          <a:r>
            <a:rPr lang="en-IN" sz="800"/>
            <a:t>src</a:t>
          </a:r>
        </a:p>
      </dgm:t>
    </dgm:pt>
    <dgm:pt modelId="{28D840C1-C23B-43AA-BB5F-EA12895D9CEE}" type="parTrans" cxnId="{FE06B9C6-0C6E-4D72-BB42-35DA0C21F8B7}">
      <dgm:prSet/>
      <dgm:spPr/>
      <dgm:t>
        <a:bodyPr/>
        <a:lstStyle/>
        <a:p>
          <a:endParaRPr lang="en-IN" sz="1100"/>
        </a:p>
      </dgm:t>
    </dgm:pt>
    <dgm:pt modelId="{76D20527-A824-4EA9-ABBC-FE26117F2952}" type="sibTrans" cxnId="{FE06B9C6-0C6E-4D72-BB42-35DA0C21F8B7}">
      <dgm:prSet/>
      <dgm:spPr/>
      <dgm:t>
        <a:bodyPr/>
        <a:lstStyle/>
        <a:p>
          <a:endParaRPr lang="en-IN" sz="1100"/>
        </a:p>
      </dgm:t>
    </dgm:pt>
    <dgm:pt modelId="{B6187B83-25E0-4BF6-8842-1DFC09CF0123}">
      <dgm:prSet phldrT="[Text]" custT="1"/>
      <dgm:spPr/>
      <dgm:t>
        <a:bodyPr/>
        <a:lstStyle/>
        <a:p>
          <a:r>
            <a:rPr lang="en-IN" sz="800"/>
            <a:t>Components</a:t>
          </a:r>
        </a:p>
      </dgm:t>
    </dgm:pt>
    <dgm:pt modelId="{DB9C8A7D-A4EA-48CC-BFEA-C2D11369BF43}" type="parTrans" cxnId="{6141E35B-00C1-4C3D-AA85-7B68413783AD}">
      <dgm:prSet/>
      <dgm:spPr/>
      <dgm:t>
        <a:bodyPr/>
        <a:lstStyle/>
        <a:p>
          <a:endParaRPr lang="en-IN" sz="1100"/>
        </a:p>
      </dgm:t>
    </dgm:pt>
    <dgm:pt modelId="{27261D83-0277-4932-B983-09DD415D0972}" type="sibTrans" cxnId="{6141E35B-00C1-4C3D-AA85-7B68413783AD}">
      <dgm:prSet/>
      <dgm:spPr/>
      <dgm:t>
        <a:bodyPr/>
        <a:lstStyle/>
        <a:p>
          <a:endParaRPr lang="en-IN" sz="1100"/>
        </a:p>
      </dgm:t>
    </dgm:pt>
    <dgm:pt modelId="{28959EEC-0905-4657-8C96-4CA057B9C30C}">
      <dgm:prSet phldrT="[Text]" custT="1"/>
      <dgm:spPr/>
      <dgm:t>
        <a:bodyPr/>
        <a:lstStyle/>
        <a:p>
          <a:r>
            <a:rPr lang="en-IN" sz="800"/>
            <a:t>Navbar</a:t>
          </a:r>
        </a:p>
      </dgm:t>
    </dgm:pt>
    <dgm:pt modelId="{A951A611-4CAC-4DA5-B8FE-EE4AEAC4E963}" type="parTrans" cxnId="{ACE9C120-7235-43BD-AFB4-CE2BDDE68949}">
      <dgm:prSet/>
      <dgm:spPr/>
      <dgm:t>
        <a:bodyPr/>
        <a:lstStyle/>
        <a:p>
          <a:endParaRPr lang="en-IN" sz="1100"/>
        </a:p>
      </dgm:t>
    </dgm:pt>
    <dgm:pt modelId="{FC5D5799-032D-40BD-B9D0-AA0CF92CB6B7}" type="sibTrans" cxnId="{ACE9C120-7235-43BD-AFB4-CE2BDDE68949}">
      <dgm:prSet/>
      <dgm:spPr/>
      <dgm:t>
        <a:bodyPr/>
        <a:lstStyle/>
        <a:p>
          <a:endParaRPr lang="en-IN" sz="1100"/>
        </a:p>
      </dgm:t>
    </dgm:pt>
    <dgm:pt modelId="{46A6B930-9EE0-4305-B250-8D9EBEE849EA}">
      <dgm:prSet phldrT="[Text]" custT="1"/>
      <dgm:spPr/>
      <dgm:t>
        <a:bodyPr/>
        <a:lstStyle/>
        <a:p>
          <a:r>
            <a:rPr lang="en-IN" sz="800"/>
            <a:t>Hero</a:t>
          </a:r>
        </a:p>
      </dgm:t>
    </dgm:pt>
    <dgm:pt modelId="{6C7B9429-B213-4E0C-8A32-E652AD7F2662}" type="parTrans" cxnId="{A2C2F900-4362-49B6-BE7E-41610B5E1472}">
      <dgm:prSet/>
      <dgm:spPr/>
      <dgm:t>
        <a:bodyPr/>
        <a:lstStyle/>
        <a:p>
          <a:endParaRPr lang="en-IN" sz="1100"/>
        </a:p>
      </dgm:t>
    </dgm:pt>
    <dgm:pt modelId="{324719F0-982B-43B5-A452-A30E57ABD036}" type="sibTrans" cxnId="{A2C2F900-4362-49B6-BE7E-41610B5E1472}">
      <dgm:prSet/>
      <dgm:spPr/>
      <dgm:t>
        <a:bodyPr/>
        <a:lstStyle/>
        <a:p>
          <a:endParaRPr lang="en-IN" sz="1100"/>
        </a:p>
      </dgm:t>
    </dgm:pt>
    <dgm:pt modelId="{7280FFFB-A235-453E-8445-607629FFFCF0}">
      <dgm:prSet phldrT="[Text]" custT="1"/>
      <dgm:spPr/>
      <dgm:t>
        <a:bodyPr/>
        <a:lstStyle/>
        <a:p>
          <a:r>
            <a:rPr lang="en-IN" sz="800"/>
            <a:t>App</a:t>
          </a:r>
        </a:p>
      </dgm:t>
    </dgm:pt>
    <dgm:pt modelId="{A33F2D46-90D8-4D18-B809-F22F4E38F10F}" type="parTrans" cxnId="{94F487C9-9FC1-4E0F-BB53-C4C87E1592AA}">
      <dgm:prSet/>
      <dgm:spPr/>
      <dgm:t>
        <a:bodyPr/>
        <a:lstStyle/>
        <a:p>
          <a:endParaRPr lang="en-IN" sz="1100"/>
        </a:p>
      </dgm:t>
    </dgm:pt>
    <dgm:pt modelId="{B766E996-32DC-4A57-A10D-D69E68713C38}" type="sibTrans" cxnId="{94F487C9-9FC1-4E0F-BB53-C4C87E1592AA}">
      <dgm:prSet/>
      <dgm:spPr/>
      <dgm:t>
        <a:bodyPr/>
        <a:lstStyle/>
        <a:p>
          <a:endParaRPr lang="en-IN" sz="1100"/>
        </a:p>
      </dgm:t>
    </dgm:pt>
    <dgm:pt modelId="{35A216CA-5CDA-4102-99A9-96CC28F5F3C9}">
      <dgm:prSet phldrT="[Text]" custT="1"/>
      <dgm:spPr/>
      <dgm:t>
        <a:bodyPr/>
        <a:lstStyle/>
        <a:p>
          <a:r>
            <a:rPr lang="en-IN" sz="800"/>
            <a:t>Footer</a:t>
          </a:r>
        </a:p>
      </dgm:t>
    </dgm:pt>
    <dgm:pt modelId="{4ADB2D4F-CA85-4703-9401-B4139B9AB53A}" type="parTrans" cxnId="{1BFB6C0A-4A41-497D-9DB2-E6ED7EF2047E}">
      <dgm:prSet/>
      <dgm:spPr/>
      <dgm:t>
        <a:bodyPr/>
        <a:lstStyle/>
        <a:p>
          <a:endParaRPr lang="en-IN" sz="1100"/>
        </a:p>
      </dgm:t>
    </dgm:pt>
    <dgm:pt modelId="{DD424ACA-C563-4455-876C-A1F5954C85FD}" type="sibTrans" cxnId="{1BFB6C0A-4A41-497D-9DB2-E6ED7EF2047E}">
      <dgm:prSet/>
      <dgm:spPr/>
      <dgm:t>
        <a:bodyPr/>
        <a:lstStyle/>
        <a:p>
          <a:endParaRPr lang="en-IN" sz="1100"/>
        </a:p>
      </dgm:t>
    </dgm:pt>
    <dgm:pt modelId="{1630CACE-447F-4A7B-8B93-3324176AC444}">
      <dgm:prSet phldrT="[Text]" custT="1"/>
      <dgm:spPr/>
      <dgm:t>
        <a:bodyPr/>
        <a:lstStyle/>
        <a:p>
          <a:r>
            <a:rPr lang="en-IN" sz="800"/>
            <a:t>About</a:t>
          </a:r>
        </a:p>
      </dgm:t>
    </dgm:pt>
    <dgm:pt modelId="{4AD5C484-F2E1-42D2-923F-7CABE592E493}" type="parTrans" cxnId="{9145E1F9-08B0-41AB-B337-83C55A270033}">
      <dgm:prSet/>
      <dgm:spPr/>
      <dgm:t>
        <a:bodyPr/>
        <a:lstStyle/>
        <a:p>
          <a:endParaRPr lang="en-IN" sz="1100"/>
        </a:p>
      </dgm:t>
    </dgm:pt>
    <dgm:pt modelId="{DBC632BB-DB05-4AD2-95B0-4F5722D26664}" type="sibTrans" cxnId="{9145E1F9-08B0-41AB-B337-83C55A270033}">
      <dgm:prSet/>
      <dgm:spPr/>
      <dgm:t>
        <a:bodyPr/>
        <a:lstStyle/>
        <a:p>
          <a:endParaRPr lang="en-IN" sz="1100"/>
        </a:p>
      </dgm:t>
    </dgm:pt>
    <dgm:pt modelId="{C0BF6D89-07F8-407F-9759-937079E641C1}">
      <dgm:prSet phldrT="[Text]" custT="1"/>
      <dgm:spPr/>
      <dgm:t>
        <a:bodyPr/>
        <a:lstStyle/>
        <a:p>
          <a:r>
            <a:rPr lang="en-IN" sz="800"/>
            <a:t>Skills</a:t>
          </a:r>
        </a:p>
      </dgm:t>
    </dgm:pt>
    <dgm:pt modelId="{C8F08CC1-5F5C-4116-82A4-C5E13437D9B0}" type="parTrans" cxnId="{6F944527-0614-46A7-9F0C-23AD9B540F40}">
      <dgm:prSet/>
      <dgm:spPr/>
      <dgm:t>
        <a:bodyPr/>
        <a:lstStyle/>
        <a:p>
          <a:endParaRPr lang="en-IN" sz="1100"/>
        </a:p>
      </dgm:t>
    </dgm:pt>
    <dgm:pt modelId="{A0DD859A-C78D-4AF5-9923-8FEAA19C0839}" type="sibTrans" cxnId="{6F944527-0614-46A7-9F0C-23AD9B540F40}">
      <dgm:prSet/>
      <dgm:spPr/>
      <dgm:t>
        <a:bodyPr/>
        <a:lstStyle/>
        <a:p>
          <a:endParaRPr lang="en-IN" sz="1100"/>
        </a:p>
      </dgm:t>
    </dgm:pt>
    <dgm:pt modelId="{C5BFB816-5AB7-4EA4-902A-0521C30224C0}">
      <dgm:prSet phldrT="[Text]" custT="1"/>
      <dgm:spPr/>
      <dgm:t>
        <a:bodyPr/>
        <a:lstStyle/>
        <a:p>
          <a:r>
            <a:rPr lang="en-IN" sz="800"/>
            <a:t>Contact</a:t>
          </a:r>
        </a:p>
      </dgm:t>
    </dgm:pt>
    <dgm:pt modelId="{0655E70E-14ED-4C53-8A9B-0946127C0B42}" type="parTrans" cxnId="{D63EF351-CBC4-435F-ADDE-80ED5D06D174}">
      <dgm:prSet/>
      <dgm:spPr/>
      <dgm:t>
        <a:bodyPr/>
        <a:lstStyle/>
        <a:p>
          <a:endParaRPr lang="en-IN" sz="1100"/>
        </a:p>
      </dgm:t>
    </dgm:pt>
    <dgm:pt modelId="{4F1C47EC-2531-476A-B4D4-1B2BFA3ED066}" type="sibTrans" cxnId="{D63EF351-CBC4-435F-ADDE-80ED5D06D174}">
      <dgm:prSet/>
      <dgm:spPr/>
      <dgm:t>
        <a:bodyPr/>
        <a:lstStyle/>
        <a:p>
          <a:endParaRPr lang="en-IN" sz="1100"/>
        </a:p>
      </dgm:t>
    </dgm:pt>
    <dgm:pt modelId="{8334BE20-E216-4059-9BFC-896979E5B933}">
      <dgm:prSet phldrT="[Text]" custT="1"/>
      <dgm:spPr/>
      <dgm:t>
        <a:bodyPr/>
        <a:lstStyle/>
        <a:p>
          <a:r>
            <a:rPr lang="en-IN" sz="800"/>
            <a:t>Projects</a:t>
          </a:r>
        </a:p>
      </dgm:t>
    </dgm:pt>
    <dgm:pt modelId="{BCA5C86D-DEEE-4A5E-8F50-B4957607266E}" type="parTrans" cxnId="{C3D9E467-604C-4736-B3D5-62CB5A3E6A68}">
      <dgm:prSet/>
      <dgm:spPr/>
      <dgm:t>
        <a:bodyPr/>
        <a:lstStyle/>
        <a:p>
          <a:endParaRPr lang="en-IN" sz="1100"/>
        </a:p>
      </dgm:t>
    </dgm:pt>
    <dgm:pt modelId="{83CBF640-030E-4E66-9442-0FCD5D38FF29}" type="sibTrans" cxnId="{C3D9E467-604C-4736-B3D5-62CB5A3E6A68}">
      <dgm:prSet/>
      <dgm:spPr/>
      <dgm:t>
        <a:bodyPr/>
        <a:lstStyle/>
        <a:p>
          <a:endParaRPr lang="en-IN" sz="1100"/>
        </a:p>
      </dgm:t>
    </dgm:pt>
    <dgm:pt modelId="{C2684699-6E62-4548-B656-8E431E62D681}">
      <dgm:prSet phldrT="[Text]" custT="1"/>
      <dgm:spPr/>
      <dgm:t>
        <a:bodyPr/>
        <a:lstStyle/>
        <a:p>
          <a:r>
            <a:rPr lang="en-IN" sz="800"/>
            <a:t>main.jsx</a:t>
          </a:r>
        </a:p>
      </dgm:t>
    </dgm:pt>
    <dgm:pt modelId="{7629D7EC-6CCA-4749-A50B-5FABAEFF75F4}" type="parTrans" cxnId="{B1C511A9-F3F9-4055-9031-5A53A81BF28D}">
      <dgm:prSet/>
      <dgm:spPr/>
      <dgm:t>
        <a:bodyPr/>
        <a:lstStyle/>
        <a:p>
          <a:endParaRPr lang="en-IN" sz="1100"/>
        </a:p>
      </dgm:t>
    </dgm:pt>
    <dgm:pt modelId="{73C4C5EF-18D4-48F8-A672-5F3684AF1A76}" type="sibTrans" cxnId="{B1C511A9-F3F9-4055-9031-5A53A81BF28D}">
      <dgm:prSet/>
      <dgm:spPr/>
      <dgm:t>
        <a:bodyPr/>
        <a:lstStyle/>
        <a:p>
          <a:endParaRPr lang="en-IN" sz="1100"/>
        </a:p>
      </dgm:t>
    </dgm:pt>
    <dgm:pt modelId="{37CFA712-7FCF-4BEA-B6FB-EA9FF94EB5FD}">
      <dgm:prSet phldrT="[Text]" custT="1"/>
      <dgm:spPr/>
      <dgm:t>
        <a:bodyPr/>
        <a:lstStyle/>
        <a:p>
          <a:r>
            <a:rPr lang="en-IN" sz="800"/>
            <a:t>Data</a:t>
          </a:r>
        </a:p>
      </dgm:t>
    </dgm:pt>
    <dgm:pt modelId="{8FB0C5E7-0EE8-41B3-BAFC-28D10E2D4172}" type="parTrans" cxnId="{74724F88-77D1-4834-AA0A-64235FF295C3}">
      <dgm:prSet/>
      <dgm:spPr/>
      <dgm:t>
        <a:bodyPr/>
        <a:lstStyle/>
        <a:p>
          <a:endParaRPr lang="en-IN" sz="1100"/>
        </a:p>
      </dgm:t>
    </dgm:pt>
    <dgm:pt modelId="{1F1712BB-6C93-4E76-B04F-5A29C2D51731}" type="sibTrans" cxnId="{74724F88-77D1-4834-AA0A-64235FF295C3}">
      <dgm:prSet/>
      <dgm:spPr/>
      <dgm:t>
        <a:bodyPr/>
        <a:lstStyle/>
        <a:p>
          <a:endParaRPr lang="en-IN" sz="1100"/>
        </a:p>
      </dgm:t>
    </dgm:pt>
    <dgm:pt modelId="{286A60F6-86BF-429A-B725-448D0319BACE}">
      <dgm:prSet phldrT="[Text]" custT="1"/>
      <dgm:spPr/>
      <dgm:t>
        <a:bodyPr/>
        <a:lstStyle/>
        <a:p>
          <a:r>
            <a:rPr lang="en-IN" sz="800"/>
            <a:t>projects.js</a:t>
          </a:r>
        </a:p>
      </dgm:t>
    </dgm:pt>
    <dgm:pt modelId="{7B43553A-2588-457F-829A-7D81FE06CE1C}" type="parTrans" cxnId="{D8FB2436-FF23-4E12-A2BE-C995BDCE4035}">
      <dgm:prSet/>
      <dgm:spPr/>
      <dgm:t>
        <a:bodyPr/>
        <a:lstStyle/>
        <a:p>
          <a:endParaRPr lang="en-IN" sz="1100"/>
        </a:p>
      </dgm:t>
    </dgm:pt>
    <dgm:pt modelId="{3378D7AE-B622-4549-A0C3-CD27F0FBFAEE}" type="sibTrans" cxnId="{D8FB2436-FF23-4E12-A2BE-C995BDCE4035}">
      <dgm:prSet/>
      <dgm:spPr/>
      <dgm:t>
        <a:bodyPr/>
        <a:lstStyle/>
        <a:p>
          <a:endParaRPr lang="en-IN" sz="1100"/>
        </a:p>
      </dgm:t>
    </dgm:pt>
    <dgm:pt modelId="{D611A17E-4A1B-41CB-90FE-156BEAC06B60}" type="pres">
      <dgm:prSet presAssocID="{B604D659-05B5-4F15-85AF-EB7BDBBBC193}" presName="hierChild1" presStyleCnt="0">
        <dgm:presLayoutVars>
          <dgm:orgChart val="1"/>
          <dgm:chPref val="1"/>
          <dgm:dir/>
          <dgm:animOne val="branch"/>
          <dgm:animLvl val="lvl"/>
          <dgm:resizeHandles/>
        </dgm:presLayoutVars>
      </dgm:prSet>
      <dgm:spPr/>
    </dgm:pt>
    <dgm:pt modelId="{A0AA26A6-3FB9-4013-96BA-5E4AB4AB94A8}" type="pres">
      <dgm:prSet presAssocID="{093C7ABA-785F-4051-A109-B3C388DC2AD4}" presName="hierRoot1" presStyleCnt="0">
        <dgm:presLayoutVars>
          <dgm:hierBranch val="init"/>
        </dgm:presLayoutVars>
      </dgm:prSet>
      <dgm:spPr/>
    </dgm:pt>
    <dgm:pt modelId="{E9121682-B5CE-41BD-9A9D-3E4270A71130}" type="pres">
      <dgm:prSet presAssocID="{093C7ABA-785F-4051-A109-B3C388DC2AD4}" presName="rootComposite1" presStyleCnt="0"/>
      <dgm:spPr/>
    </dgm:pt>
    <dgm:pt modelId="{041C0E51-1C38-47D0-AA04-21BE5E1D4A09}" type="pres">
      <dgm:prSet presAssocID="{093C7ABA-785F-4051-A109-B3C388DC2AD4}" presName="rootText1" presStyleLbl="node0" presStyleIdx="0" presStyleCnt="1">
        <dgm:presLayoutVars>
          <dgm:chPref val="3"/>
        </dgm:presLayoutVars>
      </dgm:prSet>
      <dgm:spPr/>
    </dgm:pt>
    <dgm:pt modelId="{A6C62DC6-AB44-45B1-84B1-4DB256B53729}" type="pres">
      <dgm:prSet presAssocID="{093C7ABA-785F-4051-A109-B3C388DC2AD4}" presName="rootConnector1" presStyleLbl="node1" presStyleIdx="0" presStyleCnt="0"/>
      <dgm:spPr/>
    </dgm:pt>
    <dgm:pt modelId="{DB40CA0E-A40D-4038-ACB5-3FD8B8A89043}" type="pres">
      <dgm:prSet presAssocID="{093C7ABA-785F-4051-A109-B3C388DC2AD4}" presName="hierChild2" presStyleCnt="0"/>
      <dgm:spPr/>
    </dgm:pt>
    <dgm:pt modelId="{7BB582C7-7BCB-482B-A4BE-FB7A13EE785A}" type="pres">
      <dgm:prSet presAssocID="{DB9C8A7D-A4EA-48CC-BFEA-C2D11369BF43}" presName="Name64" presStyleLbl="parChTrans1D2" presStyleIdx="0" presStyleCnt="4"/>
      <dgm:spPr/>
    </dgm:pt>
    <dgm:pt modelId="{FC6DBA5F-E063-4DAF-AAE3-26DDD3B71DC7}" type="pres">
      <dgm:prSet presAssocID="{B6187B83-25E0-4BF6-8842-1DFC09CF0123}" presName="hierRoot2" presStyleCnt="0">
        <dgm:presLayoutVars>
          <dgm:hierBranch val="init"/>
        </dgm:presLayoutVars>
      </dgm:prSet>
      <dgm:spPr/>
    </dgm:pt>
    <dgm:pt modelId="{7009CA81-FE91-44E3-8230-9FC80F18040B}" type="pres">
      <dgm:prSet presAssocID="{B6187B83-25E0-4BF6-8842-1DFC09CF0123}" presName="rootComposite" presStyleCnt="0"/>
      <dgm:spPr/>
    </dgm:pt>
    <dgm:pt modelId="{52CB65B7-835F-4C1E-B88B-AA225E52E163}" type="pres">
      <dgm:prSet presAssocID="{B6187B83-25E0-4BF6-8842-1DFC09CF0123}" presName="rootText" presStyleLbl="node2" presStyleIdx="0" presStyleCnt="4">
        <dgm:presLayoutVars>
          <dgm:chPref val="3"/>
        </dgm:presLayoutVars>
      </dgm:prSet>
      <dgm:spPr/>
    </dgm:pt>
    <dgm:pt modelId="{BFF419BF-77CC-46B2-9FF4-09C6E18D5CA4}" type="pres">
      <dgm:prSet presAssocID="{B6187B83-25E0-4BF6-8842-1DFC09CF0123}" presName="rootConnector" presStyleLbl="node2" presStyleIdx="0" presStyleCnt="4"/>
      <dgm:spPr/>
    </dgm:pt>
    <dgm:pt modelId="{8E03BD8F-86B6-4ABB-A0E9-1D1C34ABD9CF}" type="pres">
      <dgm:prSet presAssocID="{B6187B83-25E0-4BF6-8842-1DFC09CF0123}" presName="hierChild4" presStyleCnt="0"/>
      <dgm:spPr/>
    </dgm:pt>
    <dgm:pt modelId="{A8DD1A26-A384-4578-AEC1-CBEEB1CA9E50}" type="pres">
      <dgm:prSet presAssocID="{A951A611-4CAC-4DA5-B8FE-EE4AEAC4E963}" presName="Name64" presStyleLbl="parChTrans1D3" presStyleIdx="0" presStyleCnt="8"/>
      <dgm:spPr/>
    </dgm:pt>
    <dgm:pt modelId="{225A6289-D883-49AA-B8EE-E0F1B6FCEFE3}" type="pres">
      <dgm:prSet presAssocID="{28959EEC-0905-4657-8C96-4CA057B9C30C}" presName="hierRoot2" presStyleCnt="0">
        <dgm:presLayoutVars>
          <dgm:hierBranch val="init"/>
        </dgm:presLayoutVars>
      </dgm:prSet>
      <dgm:spPr/>
    </dgm:pt>
    <dgm:pt modelId="{9D424102-432E-4DAA-A972-3B5EB4136A9B}" type="pres">
      <dgm:prSet presAssocID="{28959EEC-0905-4657-8C96-4CA057B9C30C}" presName="rootComposite" presStyleCnt="0"/>
      <dgm:spPr/>
    </dgm:pt>
    <dgm:pt modelId="{6F646D07-8B80-413D-B5BC-EC45FD5E6028}" type="pres">
      <dgm:prSet presAssocID="{28959EEC-0905-4657-8C96-4CA057B9C30C}" presName="rootText" presStyleLbl="node3" presStyleIdx="0" presStyleCnt="8">
        <dgm:presLayoutVars>
          <dgm:chPref val="3"/>
        </dgm:presLayoutVars>
      </dgm:prSet>
      <dgm:spPr/>
    </dgm:pt>
    <dgm:pt modelId="{FF153FC2-DBA0-4D44-A46B-5CAD24EA71BD}" type="pres">
      <dgm:prSet presAssocID="{28959EEC-0905-4657-8C96-4CA057B9C30C}" presName="rootConnector" presStyleLbl="node3" presStyleIdx="0" presStyleCnt="8"/>
      <dgm:spPr/>
    </dgm:pt>
    <dgm:pt modelId="{713B33C8-87E5-46BA-AC47-92197F9BCCF1}" type="pres">
      <dgm:prSet presAssocID="{28959EEC-0905-4657-8C96-4CA057B9C30C}" presName="hierChild4" presStyleCnt="0"/>
      <dgm:spPr/>
    </dgm:pt>
    <dgm:pt modelId="{2C902635-9DD6-4B17-A980-C6C3D7C2435F}" type="pres">
      <dgm:prSet presAssocID="{28959EEC-0905-4657-8C96-4CA057B9C30C}" presName="hierChild5" presStyleCnt="0"/>
      <dgm:spPr/>
    </dgm:pt>
    <dgm:pt modelId="{BFEF63F5-BAFD-4C17-886E-583F70D38A55}" type="pres">
      <dgm:prSet presAssocID="{6C7B9429-B213-4E0C-8A32-E652AD7F2662}" presName="Name64" presStyleLbl="parChTrans1D3" presStyleIdx="1" presStyleCnt="8"/>
      <dgm:spPr/>
    </dgm:pt>
    <dgm:pt modelId="{573F75D0-1CC8-4CD3-870F-9EFBFAE979CB}" type="pres">
      <dgm:prSet presAssocID="{46A6B930-9EE0-4305-B250-8D9EBEE849EA}" presName="hierRoot2" presStyleCnt="0">
        <dgm:presLayoutVars>
          <dgm:hierBranch val="init"/>
        </dgm:presLayoutVars>
      </dgm:prSet>
      <dgm:spPr/>
    </dgm:pt>
    <dgm:pt modelId="{6D1E9625-34AC-49CE-959D-0DB1BDC12E56}" type="pres">
      <dgm:prSet presAssocID="{46A6B930-9EE0-4305-B250-8D9EBEE849EA}" presName="rootComposite" presStyleCnt="0"/>
      <dgm:spPr/>
    </dgm:pt>
    <dgm:pt modelId="{823A2F47-898B-4672-B194-D27499E9BC3E}" type="pres">
      <dgm:prSet presAssocID="{46A6B930-9EE0-4305-B250-8D9EBEE849EA}" presName="rootText" presStyleLbl="node3" presStyleIdx="1" presStyleCnt="8">
        <dgm:presLayoutVars>
          <dgm:chPref val="3"/>
        </dgm:presLayoutVars>
      </dgm:prSet>
      <dgm:spPr/>
    </dgm:pt>
    <dgm:pt modelId="{D18A32A6-FD17-41F3-963D-FED35E94F1B9}" type="pres">
      <dgm:prSet presAssocID="{46A6B930-9EE0-4305-B250-8D9EBEE849EA}" presName="rootConnector" presStyleLbl="node3" presStyleIdx="1" presStyleCnt="8"/>
      <dgm:spPr/>
    </dgm:pt>
    <dgm:pt modelId="{2FFE9965-933D-4763-8EFA-D5472189BFFF}" type="pres">
      <dgm:prSet presAssocID="{46A6B930-9EE0-4305-B250-8D9EBEE849EA}" presName="hierChild4" presStyleCnt="0"/>
      <dgm:spPr/>
    </dgm:pt>
    <dgm:pt modelId="{364CD1E1-5BB4-4644-992A-7335F531C172}" type="pres">
      <dgm:prSet presAssocID="{46A6B930-9EE0-4305-B250-8D9EBEE849EA}" presName="hierChild5" presStyleCnt="0"/>
      <dgm:spPr/>
    </dgm:pt>
    <dgm:pt modelId="{DD59E505-569B-4523-B24D-2DE023086C02}" type="pres">
      <dgm:prSet presAssocID="{4AD5C484-F2E1-42D2-923F-7CABE592E493}" presName="Name64" presStyleLbl="parChTrans1D3" presStyleIdx="2" presStyleCnt="8"/>
      <dgm:spPr/>
    </dgm:pt>
    <dgm:pt modelId="{C7F77CEB-5D3C-4E5C-8484-5820BD6354E2}" type="pres">
      <dgm:prSet presAssocID="{1630CACE-447F-4A7B-8B93-3324176AC444}" presName="hierRoot2" presStyleCnt="0">
        <dgm:presLayoutVars>
          <dgm:hierBranch val="init"/>
        </dgm:presLayoutVars>
      </dgm:prSet>
      <dgm:spPr/>
    </dgm:pt>
    <dgm:pt modelId="{5D8E8844-3220-4C09-9EC9-FA1DBC2B215F}" type="pres">
      <dgm:prSet presAssocID="{1630CACE-447F-4A7B-8B93-3324176AC444}" presName="rootComposite" presStyleCnt="0"/>
      <dgm:spPr/>
    </dgm:pt>
    <dgm:pt modelId="{7024BFD0-F5AF-4FE5-86AB-AF244FA5EC48}" type="pres">
      <dgm:prSet presAssocID="{1630CACE-447F-4A7B-8B93-3324176AC444}" presName="rootText" presStyleLbl="node3" presStyleIdx="2" presStyleCnt="8">
        <dgm:presLayoutVars>
          <dgm:chPref val="3"/>
        </dgm:presLayoutVars>
      </dgm:prSet>
      <dgm:spPr/>
    </dgm:pt>
    <dgm:pt modelId="{DD39EA20-E16F-429E-A4FE-A873C11CF4D7}" type="pres">
      <dgm:prSet presAssocID="{1630CACE-447F-4A7B-8B93-3324176AC444}" presName="rootConnector" presStyleLbl="node3" presStyleIdx="2" presStyleCnt="8"/>
      <dgm:spPr/>
    </dgm:pt>
    <dgm:pt modelId="{7DF07A9C-5182-43DA-8F33-AE75A88BD3DA}" type="pres">
      <dgm:prSet presAssocID="{1630CACE-447F-4A7B-8B93-3324176AC444}" presName="hierChild4" presStyleCnt="0"/>
      <dgm:spPr/>
    </dgm:pt>
    <dgm:pt modelId="{19A43C7A-7DA6-4658-B89F-C712860E774D}" type="pres">
      <dgm:prSet presAssocID="{1630CACE-447F-4A7B-8B93-3324176AC444}" presName="hierChild5" presStyleCnt="0"/>
      <dgm:spPr/>
    </dgm:pt>
    <dgm:pt modelId="{1D4571B5-56AC-40F3-8950-E80EA648DF83}" type="pres">
      <dgm:prSet presAssocID="{C8F08CC1-5F5C-4116-82A4-C5E13437D9B0}" presName="Name64" presStyleLbl="parChTrans1D3" presStyleIdx="3" presStyleCnt="8"/>
      <dgm:spPr/>
    </dgm:pt>
    <dgm:pt modelId="{3620E80C-CBDE-40B9-A018-AC65C68D4117}" type="pres">
      <dgm:prSet presAssocID="{C0BF6D89-07F8-407F-9759-937079E641C1}" presName="hierRoot2" presStyleCnt="0">
        <dgm:presLayoutVars>
          <dgm:hierBranch val="init"/>
        </dgm:presLayoutVars>
      </dgm:prSet>
      <dgm:spPr/>
    </dgm:pt>
    <dgm:pt modelId="{914A1050-1740-4234-A06B-01CE8B1580C0}" type="pres">
      <dgm:prSet presAssocID="{C0BF6D89-07F8-407F-9759-937079E641C1}" presName="rootComposite" presStyleCnt="0"/>
      <dgm:spPr/>
    </dgm:pt>
    <dgm:pt modelId="{464DFEC0-0D7F-496E-968D-85BA82F31262}" type="pres">
      <dgm:prSet presAssocID="{C0BF6D89-07F8-407F-9759-937079E641C1}" presName="rootText" presStyleLbl="node3" presStyleIdx="3" presStyleCnt="8">
        <dgm:presLayoutVars>
          <dgm:chPref val="3"/>
        </dgm:presLayoutVars>
      </dgm:prSet>
      <dgm:spPr/>
    </dgm:pt>
    <dgm:pt modelId="{83A7FE09-CF63-4C13-914F-820FDCB3AAF2}" type="pres">
      <dgm:prSet presAssocID="{C0BF6D89-07F8-407F-9759-937079E641C1}" presName="rootConnector" presStyleLbl="node3" presStyleIdx="3" presStyleCnt="8"/>
      <dgm:spPr/>
    </dgm:pt>
    <dgm:pt modelId="{66154424-AF1F-4B46-BCBC-CCE9CBF344A9}" type="pres">
      <dgm:prSet presAssocID="{C0BF6D89-07F8-407F-9759-937079E641C1}" presName="hierChild4" presStyleCnt="0"/>
      <dgm:spPr/>
    </dgm:pt>
    <dgm:pt modelId="{485F696F-B384-47EA-BD1E-1E7B8083E4C9}" type="pres">
      <dgm:prSet presAssocID="{C0BF6D89-07F8-407F-9759-937079E641C1}" presName="hierChild5" presStyleCnt="0"/>
      <dgm:spPr/>
    </dgm:pt>
    <dgm:pt modelId="{FE9121F0-2C0F-4001-A56D-4BC7315693B0}" type="pres">
      <dgm:prSet presAssocID="{BCA5C86D-DEEE-4A5E-8F50-B4957607266E}" presName="Name64" presStyleLbl="parChTrans1D3" presStyleIdx="4" presStyleCnt="8"/>
      <dgm:spPr/>
    </dgm:pt>
    <dgm:pt modelId="{4B7C5CDC-A7BE-4FE9-8688-9129C02E99D8}" type="pres">
      <dgm:prSet presAssocID="{8334BE20-E216-4059-9BFC-896979E5B933}" presName="hierRoot2" presStyleCnt="0">
        <dgm:presLayoutVars>
          <dgm:hierBranch val="init"/>
        </dgm:presLayoutVars>
      </dgm:prSet>
      <dgm:spPr/>
    </dgm:pt>
    <dgm:pt modelId="{3A75551E-6259-4C1A-8DDF-1B9D2C73973B}" type="pres">
      <dgm:prSet presAssocID="{8334BE20-E216-4059-9BFC-896979E5B933}" presName="rootComposite" presStyleCnt="0"/>
      <dgm:spPr/>
    </dgm:pt>
    <dgm:pt modelId="{3DA630DD-17DD-496C-BEB0-5820F771E82B}" type="pres">
      <dgm:prSet presAssocID="{8334BE20-E216-4059-9BFC-896979E5B933}" presName="rootText" presStyleLbl="node3" presStyleIdx="4" presStyleCnt="8">
        <dgm:presLayoutVars>
          <dgm:chPref val="3"/>
        </dgm:presLayoutVars>
      </dgm:prSet>
      <dgm:spPr/>
    </dgm:pt>
    <dgm:pt modelId="{381E5062-50B4-4ACF-9510-2A6BBD9CECF0}" type="pres">
      <dgm:prSet presAssocID="{8334BE20-E216-4059-9BFC-896979E5B933}" presName="rootConnector" presStyleLbl="node3" presStyleIdx="4" presStyleCnt="8"/>
      <dgm:spPr/>
    </dgm:pt>
    <dgm:pt modelId="{D3BAD54F-9EEE-4A8F-B6C3-B18D44E6B862}" type="pres">
      <dgm:prSet presAssocID="{8334BE20-E216-4059-9BFC-896979E5B933}" presName="hierChild4" presStyleCnt="0"/>
      <dgm:spPr/>
    </dgm:pt>
    <dgm:pt modelId="{DE189560-BA13-489C-81B3-59B551B7A657}" type="pres">
      <dgm:prSet presAssocID="{8334BE20-E216-4059-9BFC-896979E5B933}" presName="hierChild5" presStyleCnt="0"/>
      <dgm:spPr/>
    </dgm:pt>
    <dgm:pt modelId="{80A796A1-638C-4B19-8E11-9AF969782B3F}" type="pres">
      <dgm:prSet presAssocID="{0655E70E-14ED-4C53-8A9B-0946127C0B42}" presName="Name64" presStyleLbl="parChTrans1D3" presStyleIdx="5" presStyleCnt="8"/>
      <dgm:spPr/>
    </dgm:pt>
    <dgm:pt modelId="{1B0E38B7-5254-46EB-B5FB-D95F16144A80}" type="pres">
      <dgm:prSet presAssocID="{C5BFB816-5AB7-4EA4-902A-0521C30224C0}" presName="hierRoot2" presStyleCnt="0">
        <dgm:presLayoutVars>
          <dgm:hierBranch val="init"/>
        </dgm:presLayoutVars>
      </dgm:prSet>
      <dgm:spPr/>
    </dgm:pt>
    <dgm:pt modelId="{C3112304-3FD5-44C1-9386-DC52383CD7B0}" type="pres">
      <dgm:prSet presAssocID="{C5BFB816-5AB7-4EA4-902A-0521C30224C0}" presName="rootComposite" presStyleCnt="0"/>
      <dgm:spPr/>
    </dgm:pt>
    <dgm:pt modelId="{87625E0B-3E9A-40B7-B19F-E847B730149D}" type="pres">
      <dgm:prSet presAssocID="{C5BFB816-5AB7-4EA4-902A-0521C30224C0}" presName="rootText" presStyleLbl="node3" presStyleIdx="5" presStyleCnt="8">
        <dgm:presLayoutVars>
          <dgm:chPref val="3"/>
        </dgm:presLayoutVars>
      </dgm:prSet>
      <dgm:spPr/>
    </dgm:pt>
    <dgm:pt modelId="{FE7EA757-4E10-4E88-99DB-E6A63AE4E046}" type="pres">
      <dgm:prSet presAssocID="{C5BFB816-5AB7-4EA4-902A-0521C30224C0}" presName="rootConnector" presStyleLbl="node3" presStyleIdx="5" presStyleCnt="8"/>
      <dgm:spPr/>
    </dgm:pt>
    <dgm:pt modelId="{FF261E0E-486B-4DF8-8CD8-BDFFACCBABD4}" type="pres">
      <dgm:prSet presAssocID="{C5BFB816-5AB7-4EA4-902A-0521C30224C0}" presName="hierChild4" presStyleCnt="0"/>
      <dgm:spPr/>
    </dgm:pt>
    <dgm:pt modelId="{7AE9B594-C4B1-433F-8970-F8C3696BE4E4}" type="pres">
      <dgm:prSet presAssocID="{C5BFB816-5AB7-4EA4-902A-0521C30224C0}" presName="hierChild5" presStyleCnt="0"/>
      <dgm:spPr/>
    </dgm:pt>
    <dgm:pt modelId="{852724CD-EA80-480A-A9CB-EDD98FCF2723}" type="pres">
      <dgm:prSet presAssocID="{4ADB2D4F-CA85-4703-9401-B4139B9AB53A}" presName="Name64" presStyleLbl="parChTrans1D3" presStyleIdx="6" presStyleCnt="8"/>
      <dgm:spPr/>
    </dgm:pt>
    <dgm:pt modelId="{76A13337-AC29-4F76-8621-7F52A46B8EE8}" type="pres">
      <dgm:prSet presAssocID="{35A216CA-5CDA-4102-99A9-96CC28F5F3C9}" presName="hierRoot2" presStyleCnt="0">
        <dgm:presLayoutVars>
          <dgm:hierBranch val="init"/>
        </dgm:presLayoutVars>
      </dgm:prSet>
      <dgm:spPr/>
    </dgm:pt>
    <dgm:pt modelId="{23C7F95A-B19D-4F88-A522-9A2BBB8E1C26}" type="pres">
      <dgm:prSet presAssocID="{35A216CA-5CDA-4102-99A9-96CC28F5F3C9}" presName="rootComposite" presStyleCnt="0"/>
      <dgm:spPr/>
    </dgm:pt>
    <dgm:pt modelId="{AE2B3B71-F91B-4801-AF2D-7A43FAB39B66}" type="pres">
      <dgm:prSet presAssocID="{35A216CA-5CDA-4102-99A9-96CC28F5F3C9}" presName="rootText" presStyleLbl="node3" presStyleIdx="6" presStyleCnt="8">
        <dgm:presLayoutVars>
          <dgm:chPref val="3"/>
        </dgm:presLayoutVars>
      </dgm:prSet>
      <dgm:spPr/>
    </dgm:pt>
    <dgm:pt modelId="{FAAF3BF1-EAEB-4B02-A96D-5115EB2CF867}" type="pres">
      <dgm:prSet presAssocID="{35A216CA-5CDA-4102-99A9-96CC28F5F3C9}" presName="rootConnector" presStyleLbl="node3" presStyleIdx="6" presStyleCnt="8"/>
      <dgm:spPr/>
    </dgm:pt>
    <dgm:pt modelId="{2F2DD4FA-678D-43D9-BA43-D11765A20315}" type="pres">
      <dgm:prSet presAssocID="{35A216CA-5CDA-4102-99A9-96CC28F5F3C9}" presName="hierChild4" presStyleCnt="0"/>
      <dgm:spPr/>
    </dgm:pt>
    <dgm:pt modelId="{2D48FBA2-B92B-4CF7-BE2C-A8898B9731B8}" type="pres">
      <dgm:prSet presAssocID="{35A216CA-5CDA-4102-99A9-96CC28F5F3C9}" presName="hierChild5" presStyleCnt="0"/>
      <dgm:spPr/>
    </dgm:pt>
    <dgm:pt modelId="{C5937D01-90E1-43FC-91FE-B6612A1B738E}" type="pres">
      <dgm:prSet presAssocID="{B6187B83-25E0-4BF6-8842-1DFC09CF0123}" presName="hierChild5" presStyleCnt="0"/>
      <dgm:spPr/>
    </dgm:pt>
    <dgm:pt modelId="{88B61A85-426F-46F2-828D-2C4FCCED0F0F}" type="pres">
      <dgm:prSet presAssocID="{8FB0C5E7-0EE8-41B3-BAFC-28D10E2D4172}" presName="Name64" presStyleLbl="parChTrans1D2" presStyleIdx="1" presStyleCnt="4"/>
      <dgm:spPr/>
    </dgm:pt>
    <dgm:pt modelId="{C7CB7745-E9B1-41A0-9F38-0AAF386C91C6}" type="pres">
      <dgm:prSet presAssocID="{37CFA712-7FCF-4BEA-B6FB-EA9FF94EB5FD}" presName="hierRoot2" presStyleCnt="0">
        <dgm:presLayoutVars>
          <dgm:hierBranch val="init"/>
        </dgm:presLayoutVars>
      </dgm:prSet>
      <dgm:spPr/>
    </dgm:pt>
    <dgm:pt modelId="{47A339F4-F7F3-4555-9CF6-BD7ECA30C686}" type="pres">
      <dgm:prSet presAssocID="{37CFA712-7FCF-4BEA-B6FB-EA9FF94EB5FD}" presName="rootComposite" presStyleCnt="0"/>
      <dgm:spPr/>
    </dgm:pt>
    <dgm:pt modelId="{DBAAE0F2-DBE2-4F4E-BB4D-F8DED749054C}" type="pres">
      <dgm:prSet presAssocID="{37CFA712-7FCF-4BEA-B6FB-EA9FF94EB5FD}" presName="rootText" presStyleLbl="node2" presStyleIdx="1" presStyleCnt="4">
        <dgm:presLayoutVars>
          <dgm:chPref val="3"/>
        </dgm:presLayoutVars>
      </dgm:prSet>
      <dgm:spPr/>
    </dgm:pt>
    <dgm:pt modelId="{65588E14-4F6C-482C-829C-B8B5C7EE8815}" type="pres">
      <dgm:prSet presAssocID="{37CFA712-7FCF-4BEA-B6FB-EA9FF94EB5FD}" presName="rootConnector" presStyleLbl="node2" presStyleIdx="1" presStyleCnt="4"/>
      <dgm:spPr/>
    </dgm:pt>
    <dgm:pt modelId="{79619912-74BF-463D-990D-DBB2E431D075}" type="pres">
      <dgm:prSet presAssocID="{37CFA712-7FCF-4BEA-B6FB-EA9FF94EB5FD}" presName="hierChild4" presStyleCnt="0"/>
      <dgm:spPr/>
    </dgm:pt>
    <dgm:pt modelId="{50E9A6F6-91AB-4EAA-8AC4-C5ED250D6F73}" type="pres">
      <dgm:prSet presAssocID="{7B43553A-2588-457F-829A-7D81FE06CE1C}" presName="Name64" presStyleLbl="parChTrans1D3" presStyleIdx="7" presStyleCnt="8"/>
      <dgm:spPr/>
    </dgm:pt>
    <dgm:pt modelId="{BC4FD6F8-F067-47A2-AC62-63A1940DA902}" type="pres">
      <dgm:prSet presAssocID="{286A60F6-86BF-429A-B725-448D0319BACE}" presName="hierRoot2" presStyleCnt="0">
        <dgm:presLayoutVars>
          <dgm:hierBranch val="init"/>
        </dgm:presLayoutVars>
      </dgm:prSet>
      <dgm:spPr/>
    </dgm:pt>
    <dgm:pt modelId="{071F4AC4-03FE-42F3-A3E2-032167E8C5F0}" type="pres">
      <dgm:prSet presAssocID="{286A60F6-86BF-429A-B725-448D0319BACE}" presName="rootComposite" presStyleCnt="0"/>
      <dgm:spPr/>
    </dgm:pt>
    <dgm:pt modelId="{EE9E3262-B01F-4935-94C6-0074399F9089}" type="pres">
      <dgm:prSet presAssocID="{286A60F6-86BF-429A-B725-448D0319BACE}" presName="rootText" presStyleLbl="node3" presStyleIdx="7" presStyleCnt="8">
        <dgm:presLayoutVars>
          <dgm:chPref val="3"/>
        </dgm:presLayoutVars>
      </dgm:prSet>
      <dgm:spPr/>
    </dgm:pt>
    <dgm:pt modelId="{801B1027-7C9F-47F0-8A8E-4E70DACDBBB3}" type="pres">
      <dgm:prSet presAssocID="{286A60F6-86BF-429A-B725-448D0319BACE}" presName="rootConnector" presStyleLbl="node3" presStyleIdx="7" presStyleCnt="8"/>
      <dgm:spPr/>
    </dgm:pt>
    <dgm:pt modelId="{652F3687-F753-4FF6-877D-2B5B54187EC0}" type="pres">
      <dgm:prSet presAssocID="{286A60F6-86BF-429A-B725-448D0319BACE}" presName="hierChild4" presStyleCnt="0"/>
      <dgm:spPr/>
    </dgm:pt>
    <dgm:pt modelId="{50A66E4A-0399-491B-8E1B-7DC9CD708027}" type="pres">
      <dgm:prSet presAssocID="{286A60F6-86BF-429A-B725-448D0319BACE}" presName="hierChild5" presStyleCnt="0"/>
      <dgm:spPr/>
    </dgm:pt>
    <dgm:pt modelId="{8B626C03-9563-4430-8A0E-52854627A406}" type="pres">
      <dgm:prSet presAssocID="{37CFA712-7FCF-4BEA-B6FB-EA9FF94EB5FD}" presName="hierChild5" presStyleCnt="0"/>
      <dgm:spPr/>
    </dgm:pt>
    <dgm:pt modelId="{1A7209D1-6128-4DA6-8E85-C169250181ED}" type="pres">
      <dgm:prSet presAssocID="{A33F2D46-90D8-4D18-B809-F22F4E38F10F}" presName="Name64" presStyleLbl="parChTrans1D2" presStyleIdx="2" presStyleCnt="4"/>
      <dgm:spPr/>
    </dgm:pt>
    <dgm:pt modelId="{B291B0EE-584B-480F-841F-2BCC83464014}" type="pres">
      <dgm:prSet presAssocID="{7280FFFB-A235-453E-8445-607629FFFCF0}" presName="hierRoot2" presStyleCnt="0">
        <dgm:presLayoutVars>
          <dgm:hierBranch val="init"/>
        </dgm:presLayoutVars>
      </dgm:prSet>
      <dgm:spPr/>
    </dgm:pt>
    <dgm:pt modelId="{04C1F097-D7E4-4F82-ADD6-CE966EAE1097}" type="pres">
      <dgm:prSet presAssocID="{7280FFFB-A235-453E-8445-607629FFFCF0}" presName="rootComposite" presStyleCnt="0"/>
      <dgm:spPr/>
    </dgm:pt>
    <dgm:pt modelId="{3D2423F1-36B7-421D-80D6-CFD507A3AA1F}" type="pres">
      <dgm:prSet presAssocID="{7280FFFB-A235-453E-8445-607629FFFCF0}" presName="rootText" presStyleLbl="node2" presStyleIdx="2" presStyleCnt="4">
        <dgm:presLayoutVars>
          <dgm:chPref val="3"/>
        </dgm:presLayoutVars>
      </dgm:prSet>
      <dgm:spPr/>
    </dgm:pt>
    <dgm:pt modelId="{6E36413C-56E5-4B89-B608-57BA164C76A0}" type="pres">
      <dgm:prSet presAssocID="{7280FFFB-A235-453E-8445-607629FFFCF0}" presName="rootConnector" presStyleLbl="node2" presStyleIdx="2" presStyleCnt="4"/>
      <dgm:spPr/>
    </dgm:pt>
    <dgm:pt modelId="{4A35882C-58C5-41F8-BCDF-2A41D2DD7F37}" type="pres">
      <dgm:prSet presAssocID="{7280FFFB-A235-453E-8445-607629FFFCF0}" presName="hierChild4" presStyleCnt="0"/>
      <dgm:spPr/>
    </dgm:pt>
    <dgm:pt modelId="{F9F277C1-AF2A-4DF8-BF3C-10EB70403DA9}" type="pres">
      <dgm:prSet presAssocID="{7280FFFB-A235-453E-8445-607629FFFCF0}" presName="hierChild5" presStyleCnt="0"/>
      <dgm:spPr/>
    </dgm:pt>
    <dgm:pt modelId="{32DCCBD5-5F36-4D7C-884E-C153C466CAEE}" type="pres">
      <dgm:prSet presAssocID="{7629D7EC-6CCA-4749-A50B-5FABAEFF75F4}" presName="Name64" presStyleLbl="parChTrans1D2" presStyleIdx="3" presStyleCnt="4"/>
      <dgm:spPr/>
    </dgm:pt>
    <dgm:pt modelId="{07B35476-4863-418B-90C6-7D86A1EE0A06}" type="pres">
      <dgm:prSet presAssocID="{C2684699-6E62-4548-B656-8E431E62D681}" presName="hierRoot2" presStyleCnt="0">
        <dgm:presLayoutVars>
          <dgm:hierBranch val="init"/>
        </dgm:presLayoutVars>
      </dgm:prSet>
      <dgm:spPr/>
    </dgm:pt>
    <dgm:pt modelId="{1EC106CE-D4D8-4479-B020-4E79270F22F7}" type="pres">
      <dgm:prSet presAssocID="{C2684699-6E62-4548-B656-8E431E62D681}" presName="rootComposite" presStyleCnt="0"/>
      <dgm:spPr/>
    </dgm:pt>
    <dgm:pt modelId="{56279440-B0D3-4B89-BDE2-5BE8345D1743}" type="pres">
      <dgm:prSet presAssocID="{C2684699-6E62-4548-B656-8E431E62D681}" presName="rootText" presStyleLbl="node2" presStyleIdx="3" presStyleCnt="4">
        <dgm:presLayoutVars>
          <dgm:chPref val="3"/>
        </dgm:presLayoutVars>
      </dgm:prSet>
      <dgm:spPr/>
    </dgm:pt>
    <dgm:pt modelId="{F80FBDE2-4988-473A-873A-89FE0B82E021}" type="pres">
      <dgm:prSet presAssocID="{C2684699-6E62-4548-B656-8E431E62D681}" presName="rootConnector" presStyleLbl="node2" presStyleIdx="3" presStyleCnt="4"/>
      <dgm:spPr/>
    </dgm:pt>
    <dgm:pt modelId="{A9133216-36EB-4671-9DF9-83EEC3B2DDEE}" type="pres">
      <dgm:prSet presAssocID="{C2684699-6E62-4548-B656-8E431E62D681}" presName="hierChild4" presStyleCnt="0"/>
      <dgm:spPr/>
    </dgm:pt>
    <dgm:pt modelId="{B47B4B7C-19BB-4D33-A419-771722F10F87}" type="pres">
      <dgm:prSet presAssocID="{C2684699-6E62-4548-B656-8E431E62D681}" presName="hierChild5" presStyleCnt="0"/>
      <dgm:spPr/>
    </dgm:pt>
    <dgm:pt modelId="{1BD915F6-C545-404A-9677-CC0DFAE44829}" type="pres">
      <dgm:prSet presAssocID="{093C7ABA-785F-4051-A109-B3C388DC2AD4}" presName="hierChild3" presStyleCnt="0"/>
      <dgm:spPr/>
    </dgm:pt>
  </dgm:ptLst>
  <dgm:cxnLst>
    <dgm:cxn modelId="{A2C2F900-4362-49B6-BE7E-41610B5E1472}" srcId="{B6187B83-25E0-4BF6-8842-1DFC09CF0123}" destId="{46A6B930-9EE0-4305-B250-8D9EBEE849EA}" srcOrd="1" destOrd="0" parTransId="{6C7B9429-B213-4E0C-8A32-E652AD7F2662}" sibTransId="{324719F0-982B-43B5-A452-A30E57ABD036}"/>
    <dgm:cxn modelId="{1BFB6C0A-4A41-497D-9DB2-E6ED7EF2047E}" srcId="{B6187B83-25E0-4BF6-8842-1DFC09CF0123}" destId="{35A216CA-5CDA-4102-99A9-96CC28F5F3C9}" srcOrd="6" destOrd="0" parTransId="{4ADB2D4F-CA85-4703-9401-B4139B9AB53A}" sibTransId="{DD424ACA-C563-4455-876C-A1F5954C85FD}"/>
    <dgm:cxn modelId="{333CDD0B-FAE3-404B-A2F6-F0790106A3C9}" type="presOf" srcId="{DB9C8A7D-A4EA-48CC-BFEA-C2D11369BF43}" destId="{7BB582C7-7BCB-482B-A4BE-FB7A13EE785A}" srcOrd="0" destOrd="0" presId="urn:microsoft.com/office/officeart/2009/3/layout/HorizontalOrganizationChart"/>
    <dgm:cxn modelId="{8F53DD0B-697C-4E38-B7C4-AD0FEB95DDA7}" type="presOf" srcId="{C8F08CC1-5F5C-4116-82A4-C5E13437D9B0}" destId="{1D4571B5-56AC-40F3-8950-E80EA648DF83}" srcOrd="0" destOrd="0" presId="urn:microsoft.com/office/officeart/2009/3/layout/HorizontalOrganizationChart"/>
    <dgm:cxn modelId="{45565619-6F40-4C09-86B4-488054828171}" type="presOf" srcId="{C2684699-6E62-4548-B656-8E431E62D681}" destId="{F80FBDE2-4988-473A-873A-89FE0B82E021}" srcOrd="1" destOrd="0" presId="urn:microsoft.com/office/officeart/2009/3/layout/HorizontalOrganizationChart"/>
    <dgm:cxn modelId="{E47F031E-064A-4EBE-A158-93A48728D607}" type="presOf" srcId="{4AD5C484-F2E1-42D2-923F-7CABE592E493}" destId="{DD59E505-569B-4523-B24D-2DE023086C02}" srcOrd="0" destOrd="0" presId="urn:microsoft.com/office/officeart/2009/3/layout/HorizontalOrganizationChart"/>
    <dgm:cxn modelId="{ACE9C120-7235-43BD-AFB4-CE2BDDE68949}" srcId="{B6187B83-25E0-4BF6-8842-1DFC09CF0123}" destId="{28959EEC-0905-4657-8C96-4CA057B9C30C}" srcOrd="0" destOrd="0" parTransId="{A951A611-4CAC-4DA5-B8FE-EE4AEAC4E963}" sibTransId="{FC5D5799-032D-40BD-B9D0-AA0CF92CB6B7}"/>
    <dgm:cxn modelId="{E03A3624-E25D-4FE6-9D51-EE42F8ED4379}" type="presOf" srcId="{7B43553A-2588-457F-829A-7D81FE06CE1C}" destId="{50E9A6F6-91AB-4EAA-8AC4-C5ED250D6F73}" srcOrd="0" destOrd="0" presId="urn:microsoft.com/office/officeart/2009/3/layout/HorizontalOrganizationChart"/>
    <dgm:cxn modelId="{6F944527-0614-46A7-9F0C-23AD9B540F40}" srcId="{B6187B83-25E0-4BF6-8842-1DFC09CF0123}" destId="{C0BF6D89-07F8-407F-9759-937079E641C1}" srcOrd="3" destOrd="0" parTransId="{C8F08CC1-5F5C-4116-82A4-C5E13437D9B0}" sibTransId="{A0DD859A-C78D-4AF5-9923-8FEAA19C0839}"/>
    <dgm:cxn modelId="{825A1C2E-755C-4CD0-9F87-CCC75F2B0E16}" type="presOf" srcId="{C0BF6D89-07F8-407F-9759-937079E641C1}" destId="{83A7FE09-CF63-4C13-914F-820FDCB3AAF2}" srcOrd="1" destOrd="0" presId="urn:microsoft.com/office/officeart/2009/3/layout/HorizontalOrganizationChart"/>
    <dgm:cxn modelId="{90B68F34-93F4-4116-AF4E-5D36E2F60D28}" type="presOf" srcId="{28959EEC-0905-4657-8C96-4CA057B9C30C}" destId="{FF153FC2-DBA0-4D44-A46B-5CAD24EA71BD}" srcOrd="1" destOrd="0" presId="urn:microsoft.com/office/officeart/2009/3/layout/HorizontalOrganizationChart"/>
    <dgm:cxn modelId="{D8FB2436-FF23-4E12-A2BE-C995BDCE4035}" srcId="{37CFA712-7FCF-4BEA-B6FB-EA9FF94EB5FD}" destId="{286A60F6-86BF-429A-B725-448D0319BACE}" srcOrd="0" destOrd="0" parTransId="{7B43553A-2588-457F-829A-7D81FE06CE1C}" sibTransId="{3378D7AE-B622-4549-A0C3-CD27F0FBFAEE}"/>
    <dgm:cxn modelId="{02FA3E3F-8ACF-4C92-82ED-628071671C2F}" type="presOf" srcId="{C5BFB816-5AB7-4EA4-902A-0521C30224C0}" destId="{FE7EA757-4E10-4E88-99DB-E6A63AE4E046}" srcOrd="1" destOrd="0" presId="urn:microsoft.com/office/officeart/2009/3/layout/HorizontalOrganizationChart"/>
    <dgm:cxn modelId="{6141E35B-00C1-4C3D-AA85-7B68413783AD}" srcId="{093C7ABA-785F-4051-A109-B3C388DC2AD4}" destId="{B6187B83-25E0-4BF6-8842-1DFC09CF0123}" srcOrd="0" destOrd="0" parTransId="{DB9C8A7D-A4EA-48CC-BFEA-C2D11369BF43}" sibTransId="{27261D83-0277-4932-B983-09DD415D0972}"/>
    <dgm:cxn modelId="{2E0EE062-D606-4966-B195-8139F7529E7E}" type="presOf" srcId="{A951A611-4CAC-4DA5-B8FE-EE4AEAC4E963}" destId="{A8DD1A26-A384-4578-AEC1-CBEEB1CA9E50}" srcOrd="0" destOrd="0" presId="urn:microsoft.com/office/officeart/2009/3/layout/HorizontalOrganizationChart"/>
    <dgm:cxn modelId="{ABFC6464-53EA-48BB-AC0D-AAB7381762FB}" type="presOf" srcId="{1630CACE-447F-4A7B-8B93-3324176AC444}" destId="{DD39EA20-E16F-429E-A4FE-A873C11CF4D7}" srcOrd="1" destOrd="0" presId="urn:microsoft.com/office/officeart/2009/3/layout/HorizontalOrganizationChart"/>
    <dgm:cxn modelId="{35A34844-FB43-478E-93DD-26DED3A493CE}" type="presOf" srcId="{35A216CA-5CDA-4102-99A9-96CC28F5F3C9}" destId="{FAAF3BF1-EAEB-4B02-A96D-5115EB2CF867}" srcOrd="1" destOrd="0" presId="urn:microsoft.com/office/officeart/2009/3/layout/HorizontalOrganizationChart"/>
    <dgm:cxn modelId="{CE86A346-0EFA-4718-822D-CFE0E524254F}" type="presOf" srcId="{B604D659-05B5-4F15-85AF-EB7BDBBBC193}" destId="{D611A17E-4A1B-41CB-90FE-156BEAC06B60}" srcOrd="0" destOrd="0" presId="urn:microsoft.com/office/officeart/2009/3/layout/HorizontalOrganizationChart"/>
    <dgm:cxn modelId="{2344AB66-3691-4824-B8FD-B7CAE8A3AB42}" type="presOf" srcId="{C2684699-6E62-4548-B656-8E431E62D681}" destId="{56279440-B0D3-4B89-BDE2-5BE8345D1743}" srcOrd="0" destOrd="0" presId="urn:microsoft.com/office/officeart/2009/3/layout/HorizontalOrganizationChart"/>
    <dgm:cxn modelId="{C3D9E467-604C-4736-B3D5-62CB5A3E6A68}" srcId="{B6187B83-25E0-4BF6-8842-1DFC09CF0123}" destId="{8334BE20-E216-4059-9BFC-896979E5B933}" srcOrd="4" destOrd="0" parTransId="{BCA5C86D-DEEE-4A5E-8F50-B4957607266E}" sibTransId="{83CBF640-030E-4E66-9442-0FCD5D38FF29}"/>
    <dgm:cxn modelId="{4D513F68-CF59-4E89-A172-2F38FA950AC6}" type="presOf" srcId="{286A60F6-86BF-429A-B725-448D0319BACE}" destId="{801B1027-7C9F-47F0-8A8E-4E70DACDBBB3}" srcOrd="1" destOrd="0" presId="urn:microsoft.com/office/officeart/2009/3/layout/HorizontalOrganizationChart"/>
    <dgm:cxn modelId="{312D4368-57AE-4DCE-A3DF-ED6C6FEE1691}" type="presOf" srcId="{7629D7EC-6CCA-4749-A50B-5FABAEFF75F4}" destId="{32DCCBD5-5F36-4D7C-884E-C153C466CAEE}" srcOrd="0" destOrd="0" presId="urn:microsoft.com/office/officeart/2009/3/layout/HorizontalOrganizationChart"/>
    <dgm:cxn modelId="{BE254948-2436-4AD9-9AFA-FE08C0CAD231}" type="presOf" srcId="{28959EEC-0905-4657-8C96-4CA057B9C30C}" destId="{6F646D07-8B80-413D-B5BC-EC45FD5E6028}" srcOrd="0" destOrd="0" presId="urn:microsoft.com/office/officeart/2009/3/layout/HorizontalOrganizationChart"/>
    <dgm:cxn modelId="{700D976A-54A0-4299-9668-88AF5A3FE68A}" type="presOf" srcId="{B6187B83-25E0-4BF6-8842-1DFC09CF0123}" destId="{52CB65B7-835F-4C1E-B88B-AA225E52E163}" srcOrd="0" destOrd="0" presId="urn:microsoft.com/office/officeart/2009/3/layout/HorizontalOrganizationChart"/>
    <dgm:cxn modelId="{22A32D4E-3A83-4A0A-BBD0-256D43EE3D7E}" type="presOf" srcId="{BCA5C86D-DEEE-4A5E-8F50-B4957607266E}" destId="{FE9121F0-2C0F-4001-A56D-4BC7315693B0}" srcOrd="0" destOrd="0" presId="urn:microsoft.com/office/officeart/2009/3/layout/HorizontalOrganizationChart"/>
    <dgm:cxn modelId="{D63EF351-CBC4-435F-ADDE-80ED5D06D174}" srcId="{B6187B83-25E0-4BF6-8842-1DFC09CF0123}" destId="{C5BFB816-5AB7-4EA4-902A-0521C30224C0}" srcOrd="5" destOrd="0" parTransId="{0655E70E-14ED-4C53-8A9B-0946127C0B42}" sibTransId="{4F1C47EC-2531-476A-B4D4-1B2BFA3ED066}"/>
    <dgm:cxn modelId="{C2457474-C891-4270-893A-B7027833B150}" type="presOf" srcId="{46A6B930-9EE0-4305-B250-8D9EBEE849EA}" destId="{D18A32A6-FD17-41F3-963D-FED35E94F1B9}" srcOrd="1" destOrd="0" presId="urn:microsoft.com/office/officeart/2009/3/layout/HorizontalOrganizationChart"/>
    <dgm:cxn modelId="{C9DBDB76-92C2-4AEF-ABD1-94D22F01B9DA}" type="presOf" srcId="{37CFA712-7FCF-4BEA-B6FB-EA9FF94EB5FD}" destId="{65588E14-4F6C-482C-829C-B8B5C7EE8815}" srcOrd="1" destOrd="0" presId="urn:microsoft.com/office/officeart/2009/3/layout/HorizontalOrganizationChart"/>
    <dgm:cxn modelId="{C70D4857-6534-4EF1-98AA-8AC11A1593E7}" type="presOf" srcId="{46A6B930-9EE0-4305-B250-8D9EBEE849EA}" destId="{823A2F47-898B-4672-B194-D27499E9BC3E}" srcOrd="0" destOrd="0" presId="urn:microsoft.com/office/officeart/2009/3/layout/HorizontalOrganizationChart"/>
    <dgm:cxn modelId="{DBC92981-7911-456C-BA5D-B6BEA6284703}" type="presOf" srcId="{B6187B83-25E0-4BF6-8842-1DFC09CF0123}" destId="{BFF419BF-77CC-46B2-9FF4-09C6E18D5CA4}" srcOrd="1" destOrd="0" presId="urn:microsoft.com/office/officeart/2009/3/layout/HorizontalOrganizationChart"/>
    <dgm:cxn modelId="{74724F88-77D1-4834-AA0A-64235FF295C3}" srcId="{093C7ABA-785F-4051-A109-B3C388DC2AD4}" destId="{37CFA712-7FCF-4BEA-B6FB-EA9FF94EB5FD}" srcOrd="1" destOrd="0" parTransId="{8FB0C5E7-0EE8-41B3-BAFC-28D10E2D4172}" sibTransId="{1F1712BB-6C93-4E76-B04F-5A29C2D51731}"/>
    <dgm:cxn modelId="{E53E9593-F5E9-49CD-97E1-DB4E900677DF}" type="presOf" srcId="{0655E70E-14ED-4C53-8A9B-0946127C0B42}" destId="{80A796A1-638C-4B19-8E11-9AF969782B3F}" srcOrd="0" destOrd="0" presId="urn:microsoft.com/office/officeart/2009/3/layout/HorizontalOrganizationChart"/>
    <dgm:cxn modelId="{5D767C9A-BF90-40DB-97D8-8CFE2CA261D5}" type="presOf" srcId="{286A60F6-86BF-429A-B725-448D0319BACE}" destId="{EE9E3262-B01F-4935-94C6-0074399F9089}" srcOrd="0" destOrd="0" presId="urn:microsoft.com/office/officeart/2009/3/layout/HorizontalOrganizationChart"/>
    <dgm:cxn modelId="{6D1E019E-2BFA-4B9A-A45C-704A6D485A52}" type="presOf" srcId="{8FB0C5E7-0EE8-41B3-BAFC-28D10E2D4172}" destId="{88B61A85-426F-46F2-828D-2C4FCCED0F0F}" srcOrd="0" destOrd="0" presId="urn:microsoft.com/office/officeart/2009/3/layout/HorizontalOrganizationChart"/>
    <dgm:cxn modelId="{B1C511A9-F3F9-4055-9031-5A53A81BF28D}" srcId="{093C7ABA-785F-4051-A109-B3C388DC2AD4}" destId="{C2684699-6E62-4548-B656-8E431E62D681}" srcOrd="3" destOrd="0" parTransId="{7629D7EC-6CCA-4749-A50B-5FABAEFF75F4}" sibTransId="{73C4C5EF-18D4-48F8-A672-5F3684AF1A76}"/>
    <dgm:cxn modelId="{CA5AF8AC-1029-42D7-8CD6-511572E82AC3}" type="presOf" srcId="{8334BE20-E216-4059-9BFC-896979E5B933}" destId="{3DA630DD-17DD-496C-BEB0-5820F771E82B}" srcOrd="0" destOrd="0" presId="urn:microsoft.com/office/officeart/2009/3/layout/HorizontalOrganizationChart"/>
    <dgm:cxn modelId="{E1F53DB2-5963-4293-B270-647C5B1FD5DE}" type="presOf" srcId="{8334BE20-E216-4059-9BFC-896979E5B933}" destId="{381E5062-50B4-4ACF-9510-2A6BBD9CECF0}" srcOrd="1" destOrd="0" presId="urn:microsoft.com/office/officeart/2009/3/layout/HorizontalOrganizationChart"/>
    <dgm:cxn modelId="{61BE90B4-ED06-46E6-B2A7-1E5B21CE139D}" type="presOf" srcId="{35A216CA-5CDA-4102-99A9-96CC28F5F3C9}" destId="{AE2B3B71-F91B-4801-AF2D-7A43FAB39B66}" srcOrd="0" destOrd="0" presId="urn:microsoft.com/office/officeart/2009/3/layout/HorizontalOrganizationChart"/>
    <dgm:cxn modelId="{339016B5-1FBE-4BE1-A9EE-63375EDFD4C1}" type="presOf" srcId="{C0BF6D89-07F8-407F-9759-937079E641C1}" destId="{464DFEC0-0D7F-496E-968D-85BA82F31262}" srcOrd="0" destOrd="0" presId="urn:microsoft.com/office/officeart/2009/3/layout/HorizontalOrganizationChart"/>
    <dgm:cxn modelId="{1C62E2B6-4701-420A-B8B9-817B5CDEB66D}" type="presOf" srcId="{6C7B9429-B213-4E0C-8A32-E652AD7F2662}" destId="{BFEF63F5-BAFD-4C17-886E-583F70D38A55}" srcOrd="0" destOrd="0" presId="urn:microsoft.com/office/officeart/2009/3/layout/HorizontalOrganizationChart"/>
    <dgm:cxn modelId="{FE06B9C6-0C6E-4D72-BB42-35DA0C21F8B7}" srcId="{B604D659-05B5-4F15-85AF-EB7BDBBBC193}" destId="{093C7ABA-785F-4051-A109-B3C388DC2AD4}" srcOrd="0" destOrd="0" parTransId="{28D840C1-C23B-43AA-BB5F-EA12895D9CEE}" sibTransId="{76D20527-A824-4EA9-ABBC-FE26117F2952}"/>
    <dgm:cxn modelId="{B3EA2AC7-1B88-489B-B9CB-1B04401AC669}" type="presOf" srcId="{093C7ABA-785F-4051-A109-B3C388DC2AD4}" destId="{041C0E51-1C38-47D0-AA04-21BE5E1D4A09}" srcOrd="0" destOrd="0" presId="urn:microsoft.com/office/officeart/2009/3/layout/HorizontalOrganizationChart"/>
    <dgm:cxn modelId="{94F487C9-9FC1-4E0F-BB53-C4C87E1592AA}" srcId="{093C7ABA-785F-4051-A109-B3C388DC2AD4}" destId="{7280FFFB-A235-453E-8445-607629FFFCF0}" srcOrd="2" destOrd="0" parTransId="{A33F2D46-90D8-4D18-B809-F22F4E38F10F}" sibTransId="{B766E996-32DC-4A57-A10D-D69E68713C38}"/>
    <dgm:cxn modelId="{5B6C9BCD-FBA9-4BAF-9754-757ADD045DAF}" type="presOf" srcId="{7280FFFB-A235-453E-8445-607629FFFCF0}" destId="{3D2423F1-36B7-421D-80D6-CFD507A3AA1F}" srcOrd="0" destOrd="0" presId="urn:microsoft.com/office/officeart/2009/3/layout/HorizontalOrganizationChart"/>
    <dgm:cxn modelId="{0753ACD8-9FDB-4CC6-87E1-C5ABCE770198}" type="presOf" srcId="{7280FFFB-A235-453E-8445-607629FFFCF0}" destId="{6E36413C-56E5-4B89-B608-57BA164C76A0}" srcOrd="1" destOrd="0" presId="urn:microsoft.com/office/officeart/2009/3/layout/HorizontalOrganizationChart"/>
    <dgm:cxn modelId="{3E4818DA-4111-4605-B6AB-E9A95153B266}" type="presOf" srcId="{1630CACE-447F-4A7B-8B93-3324176AC444}" destId="{7024BFD0-F5AF-4FE5-86AB-AF244FA5EC48}" srcOrd="0" destOrd="0" presId="urn:microsoft.com/office/officeart/2009/3/layout/HorizontalOrganizationChart"/>
    <dgm:cxn modelId="{E27A47DD-EE3C-4B95-AA9F-8C4C06ACB288}" type="presOf" srcId="{37CFA712-7FCF-4BEA-B6FB-EA9FF94EB5FD}" destId="{DBAAE0F2-DBE2-4F4E-BB4D-F8DED749054C}" srcOrd="0" destOrd="0" presId="urn:microsoft.com/office/officeart/2009/3/layout/HorizontalOrganizationChart"/>
    <dgm:cxn modelId="{A46321E4-9B6C-4C88-901F-63564559A6A4}" type="presOf" srcId="{4ADB2D4F-CA85-4703-9401-B4139B9AB53A}" destId="{852724CD-EA80-480A-A9CB-EDD98FCF2723}" srcOrd="0" destOrd="0" presId="urn:microsoft.com/office/officeart/2009/3/layout/HorizontalOrganizationChart"/>
    <dgm:cxn modelId="{F59B43EE-86B8-416C-AC57-2197362637BD}" type="presOf" srcId="{A33F2D46-90D8-4D18-B809-F22F4E38F10F}" destId="{1A7209D1-6128-4DA6-8E85-C169250181ED}" srcOrd="0" destOrd="0" presId="urn:microsoft.com/office/officeart/2009/3/layout/HorizontalOrganizationChart"/>
    <dgm:cxn modelId="{2957DDF5-0265-44C0-A40A-DC2780C17DDE}" type="presOf" srcId="{093C7ABA-785F-4051-A109-B3C388DC2AD4}" destId="{A6C62DC6-AB44-45B1-84B1-4DB256B53729}" srcOrd="1" destOrd="0" presId="urn:microsoft.com/office/officeart/2009/3/layout/HorizontalOrganizationChart"/>
    <dgm:cxn modelId="{03D8D2F8-D778-4EC3-A1DA-20FC5CDC8001}" type="presOf" srcId="{C5BFB816-5AB7-4EA4-902A-0521C30224C0}" destId="{87625E0B-3E9A-40B7-B19F-E847B730149D}" srcOrd="0" destOrd="0" presId="urn:microsoft.com/office/officeart/2009/3/layout/HorizontalOrganizationChart"/>
    <dgm:cxn modelId="{9145E1F9-08B0-41AB-B337-83C55A270033}" srcId="{B6187B83-25E0-4BF6-8842-1DFC09CF0123}" destId="{1630CACE-447F-4A7B-8B93-3324176AC444}" srcOrd="2" destOrd="0" parTransId="{4AD5C484-F2E1-42D2-923F-7CABE592E493}" sibTransId="{DBC632BB-DB05-4AD2-95B0-4F5722D26664}"/>
    <dgm:cxn modelId="{E58955F1-A61F-4DCE-9019-2604B85AD2FA}" type="presParOf" srcId="{D611A17E-4A1B-41CB-90FE-156BEAC06B60}" destId="{A0AA26A6-3FB9-4013-96BA-5E4AB4AB94A8}" srcOrd="0" destOrd="0" presId="urn:microsoft.com/office/officeart/2009/3/layout/HorizontalOrganizationChart"/>
    <dgm:cxn modelId="{3F51BEA0-A7CF-4B18-952A-2F9FF2B8583F}" type="presParOf" srcId="{A0AA26A6-3FB9-4013-96BA-5E4AB4AB94A8}" destId="{E9121682-B5CE-41BD-9A9D-3E4270A71130}" srcOrd="0" destOrd="0" presId="urn:microsoft.com/office/officeart/2009/3/layout/HorizontalOrganizationChart"/>
    <dgm:cxn modelId="{BACDF570-8346-452D-BD2A-9ED60684EBF6}" type="presParOf" srcId="{E9121682-B5CE-41BD-9A9D-3E4270A71130}" destId="{041C0E51-1C38-47D0-AA04-21BE5E1D4A09}" srcOrd="0" destOrd="0" presId="urn:microsoft.com/office/officeart/2009/3/layout/HorizontalOrganizationChart"/>
    <dgm:cxn modelId="{99266585-8DD4-4D36-A1B5-33B976E11CCD}" type="presParOf" srcId="{E9121682-B5CE-41BD-9A9D-3E4270A71130}" destId="{A6C62DC6-AB44-45B1-84B1-4DB256B53729}" srcOrd="1" destOrd="0" presId="urn:microsoft.com/office/officeart/2009/3/layout/HorizontalOrganizationChart"/>
    <dgm:cxn modelId="{BE49D290-DD12-4DDC-9FB8-384E7FBF4C97}" type="presParOf" srcId="{A0AA26A6-3FB9-4013-96BA-5E4AB4AB94A8}" destId="{DB40CA0E-A40D-4038-ACB5-3FD8B8A89043}" srcOrd="1" destOrd="0" presId="urn:microsoft.com/office/officeart/2009/3/layout/HorizontalOrganizationChart"/>
    <dgm:cxn modelId="{84D30CDC-A89D-4B10-814A-DBE2BEC468B1}" type="presParOf" srcId="{DB40CA0E-A40D-4038-ACB5-3FD8B8A89043}" destId="{7BB582C7-7BCB-482B-A4BE-FB7A13EE785A}" srcOrd="0" destOrd="0" presId="urn:microsoft.com/office/officeart/2009/3/layout/HorizontalOrganizationChart"/>
    <dgm:cxn modelId="{D30CF8ED-99D5-4B78-8299-B9028220F533}" type="presParOf" srcId="{DB40CA0E-A40D-4038-ACB5-3FD8B8A89043}" destId="{FC6DBA5F-E063-4DAF-AAE3-26DDD3B71DC7}" srcOrd="1" destOrd="0" presId="urn:microsoft.com/office/officeart/2009/3/layout/HorizontalOrganizationChart"/>
    <dgm:cxn modelId="{CEFBEF3C-091F-4C4C-A539-3B84D0336D66}" type="presParOf" srcId="{FC6DBA5F-E063-4DAF-AAE3-26DDD3B71DC7}" destId="{7009CA81-FE91-44E3-8230-9FC80F18040B}" srcOrd="0" destOrd="0" presId="urn:microsoft.com/office/officeart/2009/3/layout/HorizontalOrganizationChart"/>
    <dgm:cxn modelId="{CE5BCCB1-D208-4E0D-A95A-46D6B3BFCE1D}" type="presParOf" srcId="{7009CA81-FE91-44E3-8230-9FC80F18040B}" destId="{52CB65B7-835F-4C1E-B88B-AA225E52E163}" srcOrd="0" destOrd="0" presId="urn:microsoft.com/office/officeart/2009/3/layout/HorizontalOrganizationChart"/>
    <dgm:cxn modelId="{CE7A41FB-BA78-4ED1-8411-4BF019F30488}" type="presParOf" srcId="{7009CA81-FE91-44E3-8230-9FC80F18040B}" destId="{BFF419BF-77CC-46B2-9FF4-09C6E18D5CA4}" srcOrd="1" destOrd="0" presId="urn:microsoft.com/office/officeart/2009/3/layout/HorizontalOrganizationChart"/>
    <dgm:cxn modelId="{D8F4E057-63C4-4A21-B00D-7A4EBA9CEB32}" type="presParOf" srcId="{FC6DBA5F-E063-4DAF-AAE3-26DDD3B71DC7}" destId="{8E03BD8F-86B6-4ABB-A0E9-1D1C34ABD9CF}" srcOrd="1" destOrd="0" presId="urn:microsoft.com/office/officeart/2009/3/layout/HorizontalOrganizationChart"/>
    <dgm:cxn modelId="{36884C5C-1D7E-444D-A6D6-3C3273A20C8D}" type="presParOf" srcId="{8E03BD8F-86B6-4ABB-A0E9-1D1C34ABD9CF}" destId="{A8DD1A26-A384-4578-AEC1-CBEEB1CA9E50}" srcOrd="0" destOrd="0" presId="urn:microsoft.com/office/officeart/2009/3/layout/HorizontalOrganizationChart"/>
    <dgm:cxn modelId="{F3177518-2B81-4F86-A7D1-E0385304F673}" type="presParOf" srcId="{8E03BD8F-86B6-4ABB-A0E9-1D1C34ABD9CF}" destId="{225A6289-D883-49AA-B8EE-E0F1B6FCEFE3}" srcOrd="1" destOrd="0" presId="urn:microsoft.com/office/officeart/2009/3/layout/HorizontalOrganizationChart"/>
    <dgm:cxn modelId="{2B2E6DC6-7549-44C8-A260-2ED35795D3C5}" type="presParOf" srcId="{225A6289-D883-49AA-B8EE-E0F1B6FCEFE3}" destId="{9D424102-432E-4DAA-A972-3B5EB4136A9B}" srcOrd="0" destOrd="0" presId="urn:microsoft.com/office/officeart/2009/3/layout/HorizontalOrganizationChart"/>
    <dgm:cxn modelId="{5DF9E243-63C5-489F-A814-BA537803590C}" type="presParOf" srcId="{9D424102-432E-4DAA-A972-3B5EB4136A9B}" destId="{6F646D07-8B80-413D-B5BC-EC45FD5E6028}" srcOrd="0" destOrd="0" presId="urn:microsoft.com/office/officeart/2009/3/layout/HorizontalOrganizationChart"/>
    <dgm:cxn modelId="{FF73E6B2-ADC4-40CF-8E68-6193C8FD4DC6}" type="presParOf" srcId="{9D424102-432E-4DAA-A972-3B5EB4136A9B}" destId="{FF153FC2-DBA0-4D44-A46B-5CAD24EA71BD}" srcOrd="1" destOrd="0" presId="urn:microsoft.com/office/officeart/2009/3/layout/HorizontalOrganizationChart"/>
    <dgm:cxn modelId="{6FD8231C-F324-4854-A761-BB082E889737}" type="presParOf" srcId="{225A6289-D883-49AA-B8EE-E0F1B6FCEFE3}" destId="{713B33C8-87E5-46BA-AC47-92197F9BCCF1}" srcOrd="1" destOrd="0" presId="urn:microsoft.com/office/officeart/2009/3/layout/HorizontalOrganizationChart"/>
    <dgm:cxn modelId="{17890F56-367E-4D9B-BF45-6C4C37769E0E}" type="presParOf" srcId="{225A6289-D883-49AA-B8EE-E0F1B6FCEFE3}" destId="{2C902635-9DD6-4B17-A980-C6C3D7C2435F}" srcOrd="2" destOrd="0" presId="urn:microsoft.com/office/officeart/2009/3/layout/HorizontalOrganizationChart"/>
    <dgm:cxn modelId="{85CC2327-EC4D-4268-85D0-BADE0296E3CD}" type="presParOf" srcId="{8E03BD8F-86B6-4ABB-A0E9-1D1C34ABD9CF}" destId="{BFEF63F5-BAFD-4C17-886E-583F70D38A55}" srcOrd="2" destOrd="0" presId="urn:microsoft.com/office/officeart/2009/3/layout/HorizontalOrganizationChart"/>
    <dgm:cxn modelId="{398B88EB-10DC-4430-9542-59C31199938A}" type="presParOf" srcId="{8E03BD8F-86B6-4ABB-A0E9-1D1C34ABD9CF}" destId="{573F75D0-1CC8-4CD3-870F-9EFBFAE979CB}" srcOrd="3" destOrd="0" presId="urn:microsoft.com/office/officeart/2009/3/layout/HorizontalOrganizationChart"/>
    <dgm:cxn modelId="{CF31C266-D9F9-4D62-B239-37F48D5B36C2}" type="presParOf" srcId="{573F75D0-1CC8-4CD3-870F-9EFBFAE979CB}" destId="{6D1E9625-34AC-49CE-959D-0DB1BDC12E56}" srcOrd="0" destOrd="0" presId="urn:microsoft.com/office/officeart/2009/3/layout/HorizontalOrganizationChart"/>
    <dgm:cxn modelId="{6D752C0F-D6A0-4D0E-A3DD-4E7AE0A3F421}" type="presParOf" srcId="{6D1E9625-34AC-49CE-959D-0DB1BDC12E56}" destId="{823A2F47-898B-4672-B194-D27499E9BC3E}" srcOrd="0" destOrd="0" presId="urn:microsoft.com/office/officeart/2009/3/layout/HorizontalOrganizationChart"/>
    <dgm:cxn modelId="{86B96691-9336-493D-8839-CE127D1074AB}" type="presParOf" srcId="{6D1E9625-34AC-49CE-959D-0DB1BDC12E56}" destId="{D18A32A6-FD17-41F3-963D-FED35E94F1B9}" srcOrd="1" destOrd="0" presId="urn:microsoft.com/office/officeart/2009/3/layout/HorizontalOrganizationChart"/>
    <dgm:cxn modelId="{063B96C7-A98B-494C-930C-81D7D39F500A}" type="presParOf" srcId="{573F75D0-1CC8-4CD3-870F-9EFBFAE979CB}" destId="{2FFE9965-933D-4763-8EFA-D5472189BFFF}" srcOrd="1" destOrd="0" presId="urn:microsoft.com/office/officeart/2009/3/layout/HorizontalOrganizationChart"/>
    <dgm:cxn modelId="{303FEBB3-59EE-4196-BCBC-044F33AD38DB}" type="presParOf" srcId="{573F75D0-1CC8-4CD3-870F-9EFBFAE979CB}" destId="{364CD1E1-5BB4-4644-992A-7335F531C172}" srcOrd="2" destOrd="0" presId="urn:microsoft.com/office/officeart/2009/3/layout/HorizontalOrganizationChart"/>
    <dgm:cxn modelId="{59B26728-4E13-4471-A552-0EA10B25CAFE}" type="presParOf" srcId="{8E03BD8F-86B6-4ABB-A0E9-1D1C34ABD9CF}" destId="{DD59E505-569B-4523-B24D-2DE023086C02}" srcOrd="4" destOrd="0" presId="urn:microsoft.com/office/officeart/2009/3/layout/HorizontalOrganizationChart"/>
    <dgm:cxn modelId="{EF4CF180-38F7-478A-830B-D6469DEBB05D}" type="presParOf" srcId="{8E03BD8F-86B6-4ABB-A0E9-1D1C34ABD9CF}" destId="{C7F77CEB-5D3C-4E5C-8484-5820BD6354E2}" srcOrd="5" destOrd="0" presId="urn:microsoft.com/office/officeart/2009/3/layout/HorizontalOrganizationChart"/>
    <dgm:cxn modelId="{6BA72E05-D9DE-4696-8FB2-8FDE59C5D040}" type="presParOf" srcId="{C7F77CEB-5D3C-4E5C-8484-5820BD6354E2}" destId="{5D8E8844-3220-4C09-9EC9-FA1DBC2B215F}" srcOrd="0" destOrd="0" presId="urn:microsoft.com/office/officeart/2009/3/layout/HorizontalOrganizationChart"/>
    <dgm:cxn modelId="{57555F30-159A-4E96-A206-A19840CFD5F4}" type="presParOf" srcId="{5D8E8844-3220-4C09-9EC9-FA1DBC2B215F}" destId="{7024BFD0-F5AF-4FE5-86AB-AF244FA5EC48}" srcOrd="0" destOrd="0" presId="urn:microsoft.com/office/officeart/2009/3/layout/HorizontalOrganizationChart"/>
    <dgm:cxn modelId="{D3A50D94-D4B6-4A84-AE25-9DE6DED35395}" type="presParOf" srcId="{5D8E8844-3220-4C09-9EC9-FA1DBC2B215F}" destId="{DD39EA20-E16F-429E-A4FE-A873C11CF4D7}" srcOrd="1" destOrd="0" presId="urn:microsoft.com/office/officeart/2009/3/layout/HorizontalOrganizationChart"/>
    <dgm:cxn modelId="{4DEFF68D-93C0-4085-813D-48A1F49A5941}" type="presParOf" srcId="{C7F77CEB-5D3C-4E5C-8484-5820BD6354E2}" destId="{7DF07A9C-5182-43DA-8F33-AE75A88BD3DA}" srcOrd="1" destOrd="0" presId="urn:microsoft.com/office/officeart/2009/3/layout/HorizontalOrganizationChart"/>
    <dgm:cxn modelId="{837C3CD1-C325-4398-BA00-9311B752C138}" type="presParOf" srcId="{C7F77CEB-5D3C-4E5C-8484-5820BD6354E2}" destId="{19A43C7A-7DA6-4658-B89F-C712860E774D}" srcOrd="2" destOrd="0" presId="urn:microsoft.com/office/officeart/2009/3/layout/HorizontalOrganizationChart"/>
    <dgm:cxn modelId="{A17F8ACA-66AF-4197-9D1B-9020B7DFBA81}" type="presParOf" srcId="{8E03BD8F-86B6-4ABB-A0E9-1D1C34ABD9CF}" destId="{1D4571B5-56AC-40F3-8950-E80EA648DF83}" srcOrd="6" destOrd="0" presId="urn:microsoft.com/office/officeart/2009/3/layout/HorizontalOrganizationChart"/>
    <dgm:cxn modelId="{A8C531B8-6BCA-4854-A373-01F333327153}" type="presParOf" srcId="{8E03BD8F-86B6-4ABB-A0E9-1D1C34ABD9CF}" destId="{3620E80C-CBDE-40B9-A018-AC65C68D4117}" srcOrd="7" destOrd="0" presId="urn:microsoft.com/office/officeart/2009/3/layout/HorizontalOrganizationChart"/>
    <dgm:cxn modelId="{410BF663-A4CF-4FE7-9ED2-2DA0AC1B7448}" type="presParOf" srcId="{3620E80C-CBDE-40B9-A018-AC65C68D4117}" destId="{914A1050-1740-4234-A06B-01CE8B1580C0}" srcOrd="0" destOrd="0" presId="urn:microsoft.com/office/officeart/2009/3/layout/HorizontalOrganizationChart"/>
    <dgm:cxn modelId="{A20F44DF-0C86-4619-B024-619A15186E5C}" type="presParOf" srcId="{914A1050-1740-4234-A06B-01CE8B1580C0}" destId="{464DFEC0-0D7F-496E-968D-85BA82F31262}" srcOrd="0" destOrd="0" presId="urn:microsoft.com/office/officeart/2009/3/layout/HorizontalOrganizationChart"/>
    <dgm:cxn modelId="{087094B0-F37E-4CE9-85F6-B433CC0D5AE7}" type="presParOf" srcId="{914A1050-1740-4234-A06B-01CE8B1580C0}" destId="{83A7FE09-CF63-4C13-914F-820FDCB3AAF2}" srcOrd="1" destOrd="0" presId="urn:microsoft.com/office/officeart/2009/3/layout/HorizontalOrganizationChart"/>
    <dgm:cxn modelId="{BD474EF0-7D1C-4BDB-AAB3-6EAABE240FB0}" type="presParOf" srcId="{3620E80C-CBDE-40B9-A018-AC65C68D4117}" destId="{66154424-AF1F-4B46-BCBC-CCE9CBF344A9}" srcOrd="1" destOrd="0" presId="urn:microsoft.com/office/officeart/2009/3/layout/HorizontalOrganizationChart"/>
    <dgm:cxn modelId="{6395A5BC-A147-4F2C-925E-E05D50D32AA2}" type="presParOf" srcId="{3620E80C-CBDE-40B9-A018-AC65C68D4117}" destId="{485F696F-B384-47EA-BD1E-1E7B8083E4C9}" srcOrd="2" destOrd="0" presId="urn:microsoft.com/office/officeart/2009/3/layout/HorizontalOrganizationChart"/>
    <dgm:cxn modelId="{B645CB60-C0EC-489F-AD58-499BBB2023A2}" type="presParOf" srcId="{8E03BD8F-86B6-4ABB-A0E9-1D1C34ABD9CF}" destId="{FE9121F0-2C0F-4001-A56D-4BC7315693B0}" srcOrd="8" destOrd="0" presId="urn:microsoft.com/office/officeart/2009/3/layout/HorizontalOrganizationChart"/>
    <dgm:cxn modelId="{CC77FBF9-72C7-4AC1-9A78-9B2C7FB3D817}" type="presParOf" srcId="{8E03BD8F-86B6-4ABB-A0E9-1D1C34ABD9CF}" destId="{4B7C5CDC-A7BE-4FE9-8688-9129C02E99D8}" srcOrd="9" destOrd="0" presId="urn:microsoft.com/office/officeart/2009/3/layout/HorizontalOrganizationChart"/>
    <dgm:cxn modelId="{C7EBC6B7-F289-4017-AB46-7F445EC68BE9}" type="presParOf" srcId="{4B7C5CDC-A7BE-4FE9-8688-9129C02E99D8}" destId="{3A75551E-6259-4C1A-8DDF-1B9D2C73973B}" srcOrd="0" destOrd="0" presId="urn:microsoft.com/office/officeart/2009/3/layout/HorizontalOrganizationChart"/>
    <dgm:cxn modelId="{3352922A-EF9F-458C-90E9-9BE9B0A3616E}" type="presParOf" srcId="{3A75551E-6259-4C1A-8DDF-1B9D2C73973B}" destId="{3DA630DD-17DD-496C-BEB0-5820F771E82B}" srcOrd="0" destOrd="0" presId="urn:microsoft.com/office/officeart/2009/3/layout/HorizontalOrganizationChart"/>
    <dgm:cxn modelId="{2FC0E842-02F6-43D3-AD8A-D2EBB58D46E8}" type="presParOf" srcId="{3A75551E-6259-4C1A-8DDF-1B9D2C73973B}" destId="{381E5062-50B4-4ACF-9510-2A6BBD9CECF0}" srcOrd="1" destOrd="0" presId="urn:microsoft.com/office/officeart/2009/3/layout/HorizontalOrganizationChart"/>
    <dgm:cxn modelId="{511AA1D8-4CC9-4D75-89D0-AFF815DD09BE}" type="presParOf" srcId="{4B7C5CDC-A7BE-4FE9-8688-9129C02E99D8}" destId="{D3BAD54F-9EEE-4A8F-B6C3-B18D44E6B862}" srcOrd="1" destOrd="0" presId="urn:microsoft.com/office/officeart/2009/3/layout/HorizontalOrganizationChart"/>
    <dgm:cxn modelId="{B64FDC48-AB9F-4204-B617-E07481A0ECF8}" type="presParOf" srcId="{4B7C5CDC-A7BE-4FE9-8688-9129C02E99D8}" destId="{DE189560-BA13-489C-81B3-59B551B7A657}" srcOrd="2" destOrd="0" presId="urn:microsoft.com/office/officeart/2009/3/layout/HorizontalOrganizationChart"/>
    <dgm:cxn modelId="{4BF9566C-DB0E-4026-87B5-B6A9C8B3F8CA}" type="presParOf" srcId="{8E03BD8F-86B6-4ABB-A0E9-1D1C34ABD9CF}" destId="{80A796A1-638C-4B19-8E11-9AF969782B3F}" srcOrd="10" destOrd="0" presId="urn:microsoft.com/office/officeart/2009/3/layout/HorizontalOrganizationChart"/>
    <dgm:cxn modelId="{31C6198F-8C5B-42CC-AC18-1B28DCD5CBDE}" type="presParOf" srcId="{8E03BD8F-86B6-4ABB-A0E9-1D1C34ABD9CF}" destId="{1B0E38B7-5254-46EB-B5FB-D95F16144A80}" srcOrd="11" destOrd="0" presId="urn:microsoft.com/office/officeart/2009/3/layout/HorizontalOrganizationChart"/>
    <dgm:cxn modelId="{D78C4EEC-2C00-4A10-8E58-A033116697D2}" type="presParOf" srcId="{1B0E38B7-5254-46EB-B5FB-D95F16144A80}" destId="{C3112304-3FD5-44C1-9386-DC52383CD7B0}" srcOrd="0" destOrd="0" presId="urn:microsoft.com/office/officeart/2009/3/layout/HorizontalOrganizationChart"/>
    <dgm:cxn modelId="{E27C7D33-1F2E-454A-873B-2319109DFA32}" type="presParOf" srcId="{C3112304-3FD5-44C1-9386-DC52383CD7B0}" destId="{87625E0B-3E9A-40B7-B19F-E847B730149D}" srcOrd="0" destOrd="0" presId="urn:microsoft.com/office/officeart/2009/3/layout/HorizontalOrganizationChart"/>
    <dgm:cxn modelId="{B2C58CCC-5080-4A50-A54E-FDE75B489E37}" type="presParOf" srcId="{C3112304-3FD5-44C1-9386-DC52383CD7B0}" destId="{FE7EA757-4E10-4E88-99DB-E6A63AE4E046}" srcOrd="1" destOrd="0" presId="urn:microsoft.com/office/officeart/2009/3/layout/HorizontalOrganizationChart"/>
    <dgm:cxn modelId="{CFF62623-967A-4BA3-B4CF-54DCCEF308B6}" type="presParOf" srcId="{1B0E38B7-5254-46EB-B5FB-D95F16144A80}" destId="{FF261E0E-486B-4DF8-8CD8-BDFFACCBABD4}" srcOrd="1" destOrd="0" presId="urn:microsoft.com/office/officeart/2009/3/layout/HorizontalOrganizationChart"/>
    <dgm:cxn modelId="{FB089A21-CE51-450E-BE3A-EA5D654B5ADA}" type="presParOf" srcId="{1B0E38B7-5254-46EB-B5FB-D95F16144A80}" destId="{7AE9B594-C4B1-433F-8970-F8C3696BE4E4}" srcOrd="2" destOrd="0" presId="urn:microsoft.com/office/officeart/2009/3/layout/HorizontalOrganizationChart"/>
    <dgm:cxn modelId="{6099AA40-A741-42F3-974D-C0C2C6A21E52}" type="presParOf" srcId="{8E03BD8F-86B6-4ABB-A0E9-1D1C34ABD9CF}" destId="{852724CD-EA80-480A-A9CB-EDD98FCF2723}" srcOrd="12" destOrd="0" presId="urn:microsoft.com/office/officeart/2009/3/layout/HorizontalOrganizationChart"/>
    <dgm:cxn modelId="{6C134507-7B20-4B41-AC9E-60805942EAA1}" type="presParOf" srcId="{8E03BD8F-86B6-4ABB-A0E9-1D1C34ABD9CF}" destId="{76A13337-AC29-4F76-8621-7F52A46B8EE8}" srcOrd="13" destOrd="0" presId="urn:microsoft.com/office/officeart/2009/3/layout/HorizontalOrganizationChart"/>
    <dgm:cxn modelId="{707EECB0-1F99-42C3-9914-7769193A4999}" type="presParOf" srcId="{76A13337-AC29-4F76-8621-7F52A46B8EE8}" destId="{23C7F95A-B19D-4F88-A522-9A2BBB8E1C26}" srcOrd="0" destOrd="0" presId="urn:microsoft.com/office/officeart/2009/3/layout/HorizontalOrganizationChart"/>
    <dgm:cxn modelId="{4DAFE02C-9176-47CD-B7D5-506770FE7C05}" type="presParOf" srcId="{23C7F95A-B19D-4F88-A522-9A2BBB8E1C26}" destId="{AE2B3B71-F91B-4801-AF2D-7A43FAB39B66}" srcOrd="0" destOrd="0" presId="urn:microsoft.com/office/officeart/2009/3/layout/HorizontalOrganizationChart"/>
    <dgm:cxn modelId="{F12471EC-1528-49C8-8B3C-E2343F08550E}" type="presParOf" srcId="{23C7F95A-B19D-4F88-A522-9A2BBB8E1C26}" destId="{FAAF3BF1-EAEB-4B02-A96D-5115EB2CF867}" srcOrd="1" destOrd="0" presId="urn:microsoft.com/office/officeart/2009/3/layout/HorizontalOrganizationChart"/>
    <dgm:cxn modelId="{9D1BFD32-05DB-4451-8552-E1A2B15FEAFE}" type="presParOf" srcId="{76A13337-AC29-4F76-8621-7F52A46B8EE8}" destId="{2F2DD4FA-678D-43D9-BA43-D11765A20315}" srcOrd="1" destOrd="0" presId="urn:microsoft.com/office/officeart/2009/3/layout/HorizontalOrganizationChart"/>
    <dgm:cxn modelId="{7EC55621-E300-425B-8E17-1188A69FF294}" type="presParOf" srcId="{76A13337-AC29-4F76-8621-7F52A46B8EE8}" destId="{2D48FBA2-B92B-4CF7-BE2C-A8898B9731B8}" srcOrd="2" destOrd="0" presId="urn:microsoft.com/office/officeart/2009/3/layout/HorizontalOrganizationChart"/>
    <dgm:cxn modelId="{E43EDF6D-4668-4863-91A9-2430AD34EF2B}" type="presParOf" srcId="{FC6DBA5F-E063-4DAF-AAE3-26DDD3B71DC7}" destId="{C5937D01-90E1-43FC-91FE-B6612A1B738E}" srcOrd="2" destOrd="0" presId="urn:microsoft.com/office/officeart/2009/3/layout/HorizontalOrganizationChart"/>
    <dgm:cxn modelId="{B4A79247-EBB0-45B7-959D-4308576D93B0}" type="presParOf" srcId="{DB40CA0E-A40D-4038-ACB5-3FD8B8A89043}" destId="{88B61A85-426F-46F2-828D-2C4FCCED0F0F}" srcOrd="2" destOrd="0" presId="urn:microsoft.com/office/officeart/2009/3/layout/HorizontalOrganizationChart"/>
    <dgm:cxn modelId="{786F52A7-7D72-4E1A-8E99-7B0A22E2611B}" type="presParOf" srcId="{DB40CA0E-A40D-4038-ACB5-3FD8B8A89043}" destId="{C7CB7745-E9B1-41A0-9F38-0AAF386C91C6}" srcOrd="3" destOrd="0" presId="urn:microsoft.com/office/officeart/2009/3/layout/HorizontalOrganizationChart"/>
    <dgm:cxn modelId="{46EBFA42-0AF9-4186-B378-0F460F5CE61E}" type="presParOf" srcId="{C7CB7745-E9B1-41A0-9F38-0AAF386C91C6}" destId="{47A339F4-F7F3-4555-9CF6-BD7ECA30C686}" srcOrd="0" destOrd="0" presId="urn:microsoft.com/office/officeart/2009/3/layout/HorizontalOrganizationChart"/>
    <dgm:cxn modelId="{E0FD03C4-E297-4592-AA20-08A386557284}" type="presParOf" srcId="{47A339F4-F7F3-4555-9CF6-BD7ECA30C686}" destId="{DBAAE0F2-DBE2-4F4E-BB4D-F8DED749054C}" srcOrd="0" destOrd="0" presId="urn:microsoft.com/office/officeart/2009/3/layout/HorizontalOrganizationChart"/>
    <dgm:cxn modelId="{510B46B2-B4F9-408F-ADEE-9BFA3F2AFB76}" type="presParOf" srcId="{47A339F4-F7F3-4555-9CF6-BD7ECA30C686}" destId="{65588E14-4F6C-482C-829C-B8B5C7EE8815}" srcOrd="1" destOrd="0" presId="urn:microsoft.com/office/officeart/2009/3/layout/HorizontalOrganizationChart"/>
    <dgm:cxn modelId="{1840FE58-CFB2-4113-9C6A-C4394DE664AF}" type="presParOf" srcId="{C7CB7745-E9B1-41A0-9F38-0AAF386C91C6}" destId="{79619912-74BF-463D-990D-DBB2E431D075}" srcOrd="1" destOrd="0" presId="urn:microsoft.com/office/officeart/2009/3/layout/HorizontalOrganizationChart"/>
    <dgm:cxn modelId="{D94612E6-5A43-40E9-8016-5FD6B7C5CBA1}" type="presParOf" srcId="{79619912-74BF-463D-990D-DBB2E431D075}" destId="{50E9A6F6-91AB-4EAA-8AC4-C5ED250D6F73}" srcOrd="0" destOrd="0" presId="urn:microsoft.com/office/officeart/2009/3/layout/HorizontalOrganizationChart"/>
    <dgm:cxn modelId="{633B1FBB-6463-4E48-BE05-3B0DCF070B8A}" type="presParOf" srcId="{79619912-74BF-463D-990D-DBB2E431D075}" destId="{BC4FD6F8-F067-47A2-AC62-63A1940DA902}" srcOrd="1" destOrd="0" presId="urn:microsoft.com/office/officeart/2009/3/layout/HorizontalOrganizationChart"/>
    <dgm:cxn modelId="{B059C92F-7C84-48EF-81A3-9CF2FA37093B}" type="presParOf" srcId="{BC4FD6F8-F067-47A2-AC62-63A1940DA902}" destId="{071F4AC4-03FE-42F3-A3E2-032167E8C5F0}" srcOrd="0" destOrd="0" presId="urn:microsoft.com/office/officeart/2009/3/layout/HorizontalOrganizationChart"/>
    <dgm:cxn modelId="{8010494D-C5F8-46E8-BE5C-589A81CCDB8D}" type="presParOf" srcId="{071F4AC4-03FE-42F3-A3E2-032167E8C5F0}" destId="{EE9E3262-B01F-4935-94C6-0074399F9089}" srcOrd="0" destOrd="0" presId="urn:microsoft.com/office/officeart/2009/3/layout/HorizontalOrganizationChart"/>
    <dgm:cxn modelId="{800485BC-DFD7-487D-915B-F29324183098}" type="presParOf" srcId="{071F4AC4-03FE-42F3-A3E2-032167E8C5F0}" destId="{801B1027-7C9F-47F0-8A8E-4E70DACDBBB3}" srcOrd="1" destOrd="0" presId="urn:microsoft.com/office/officeart/2009/3/layout/HorizontalOrganizationChart"/>
    <dgm:cxn modelId="{0F755739-6122-47F1-BBC2-1999116D3B12}" type="presParOf" srcId="{BC4FD6F8-F067-47A2-AC62-63A1940DA902}" destId="{652F3687-F753-4FF6-877D-2B5B54187EC0}" srcOrd="1" destOrd="0" presId="urn:microsoft.com/office/officeart/2009/3/layout/HorizontalOrganizationChart"/>
    <dgm:cxn modelId="{25F3D6A2-0DE8-4007-BAF1-4C5BC55AD624}" type="presParOf" srcId="{BC4FD6F8-F067-47A2-AC62-63A1940DA902}" destId="{50A66E4A-0399-491B-8E1B-7DC9CD708027}" srcOrd="2" destOrd="0" presId="urn:microsoft.com/office/officeart/2009/3/layout/HorizontalOrganizationChart"/>
    <dgm:cxn modelId="{81DA3985-7957-4493-BDC0-572B4BCCFED8}" type="presParOf" srcId="{C7CB7745-E9B1-41A0-9F38-0AAF386C91C6}" destId="{8B626C03-9563-4430-8A0E-52854627A406}" srcOrd="2" destOrd="0" presId="urn:microsoft.com/office/officeart/2009/3/layout/HorizontalOrganizationChart"/>
    <dgm:cxn modelId="{E4D41FBF-BD79-4B8B-97A1-051145BB4FCB}" type="presParOf" srcId="{DB40CA0E-A40D-4038-ACB5-3FD8B8A89043}" destId="{1A7209D1-6128-4DA6-8E85-C169250181ED}" srcOrd="4" destOrd="0" presId="urn:microsoft.com/office/officeart/2009/3/layout/HorizontalOrganizationChart"/>
    <dgm:cxn modelId="{83FA43FD-1A84-434C-BF27-50BB0F7256EF}" type="presParOf" srcId="{DB40CA0E-A40D-4038-ACB5-3FD8B8A89043}" destId="{B291B0EE-584B-480F-841F-2BCC83464014}" srcOrd="5" destOrd="0" presId="urn:microsoft.com/office/officeart/2009/3/layout/HorizontalOrganizationChart"/>
    <dgm:cxn modelId="{F9C2D9C8-8D07-4A54-8217-98A87C37A629}" type="presParOf" srcId="{B291B0EE-584B-480F-841F-2BCC83464014}" destId="{04C1F097-D7E4-4F82-ADD6-CE966EAE1097}" srcOrd="0" destOrd="0" presId="urn:microsoft.com/office/officeart/2009/3/layout/HorizontalOrganizationChart"/>
    <dgm:cxn modelId="{1E6C9DB7-1306-49D1-B9B8-0CDFE8A53164}" type="presParOf" srcId="{04C1F097-D7E4-4F82-ADD6-CE966EAE1097}" destId="{3D2423F1-36B7-421D-80D6-CFD507A3AA1F}" srcOrd="0" destOrd="0" presId="urn:microsoft.com/office/officeart/2009/3/layout/HorizontalOrganizationChart"/>
    <dgm:cxn modelId="{175029C7-6A4B-4E4B-9FA4-30551D3A9616}" type="presParOf" srcId="{04C1F097-D7E4-4F82-ADD6-CE966EAE1097}" destId="{6E36413C-56E5-4B89-B608-57BA164C76A0}" srcOrd="1" destOrd="0" presId="urn:microsoft.com/office/officeart/2009/3/layout/HorizontalOrganizationChart"/>
    <dgm:cxn modelId="{ACC195FD-3556-4ECA-93EB-37E505156413}" type="presParOf" srcId="{B291B0EE-584B-480F-841F-2BCC83464014}" destId="{4A35882C-58C5-41F8-BCDF-2A41D2DD7F37}" srcOrd="1" destOrd="0" presId="urn:microsoft.com/office/officeart/2009/3/layout/HorizontalOrganizationChart"/>
    <dgm:cxn modelId="{02836E1D-84E3-4691-8AAB-68D9341B78F4}" type="presParOf" srcId="{B291B0EE-584B-480F-841F-2BCC83464014}" destId="{F9F277C1-AF2A-4DF8-BF3C-10EB70403DA9}" srcOrd="2" destOrd="0" presId="urn:microsoft.com/office/officeart/2009/3/layout/HorizontalOrganizationChart"/>
    <dgm:cxn modelId="{D606D943-5BFF-4CB1-BDF5-87A846060D30}" type="presParOf" srcId="{DB40CA0E-A40D-4038-ACB5-3FD8B8A89043}" destId="{32DCCBD5-5F36-4D7C-884E-C153C466CAEE}" srcOrd="6" destOrd="0" presId="urn:microsoft.com/office/officeart/2009/3/layout/HorizontalOrganizationChart"/>
    <dgm:cxn modelId="{9AFA1FB3-524E-43BB-86EA-2E19827B5D24}" type="presParOf" srcId="{DB40CA0E-A40D-4038-ACB5-3FD8B8A89043}" destId="{07B35476-4863-418B-90C6-7D86A1EE0A06}" srcOrd="7" destOrd="0" presId="urn:microsoft.com/office/officeart/2009/3/layout/HorizontalOrganizationChart"/>
    <dgm:cxn modelId="{874CB585-EF47-45A7-8CDC-2CF1EB52B5D9}" type="presParOf" srcId="{07B35476-4863-418B-90C6-7D86A1EE0A06}" destId="{1EC106CE-D4D8-4479-B020-4E79270F22F7}" srcOrd="0" destOrd="0" presId="urn:microsoft.com/office/officeart/2009/3/layout/HorizontalOrganizationChart"/>
    <dgm:cxn modelId="{075A6614-5D78-4FF4-81AA-81F8D9775BD2}" type="presParOf" srcId="{1EC106CE-D4D8-4479-B020-4E79270F22F7}" destId="{56279440-B0D3-4B89-BDE2-5BE8345D1743}" srcOrd="0" destOrd="0" presId="urn:microsoft.com/office/officeart/2009/3/layout/HorizontalOrganizationChart"/>
    <dgm:cxn modelId="{9EF71C76-BEED-42C3-8F54-5153B4F28EFB}" type="presParOf" srcId="{1EC106CE-D4D8-4479-B020-4E79270F22F7}" destId="{F80FBDE2-4988-473A-873A-89FE0B82E021}" srcOrd="1" destOrd="0" presId="urn:microsoft.com/office/officeart/2009/3/layout/HorizontalOrganizationChart"/>
    <dgm:cxn modelId="{1A1D67BE-1566-44D9-8126-EDB26B87098D}" type="presParOf" srcId="{07B35476-4863-418B-90C6-7D86A1EE0A06}" destId="{A9133216-36EB-4671-9DF9-83EEC3B2DDEE}" srcOrd="1" destOrd="0" presId="urn:microsoft.com/office/officeart/2009/3/layout/HorizontalOrganizationChart"/>
    <dgm:cxn modelId="{53EC5FB1-E80F-4B96-977E-F344EF702514}" type="presParOf" srcId="{07B35476-4863-418B-90C6-7D86A1EE0A06}" destId="{B47B4B7C-19BB-4D33-A419-771722F10F87}" srcOrd="2" destOrd="0" presId="urn:microsoft.com/office/officeart/2009/3/layout/HorizontalOrganizationChart"/>
    <dgm:cxn modelId="{DD882017-D456-4604-9A0C-BF703DB753E8}" type="presParOf" srcId="{A0AA26A6-3FB9-4013-96BA-5E4AB4AB94A8}" destId="{1BD915F6-C545-404A-9677-CC0DFAE44829}" srcOrd="2" destOrd="0" presId="urn:microsoft.com/office/officeart/2009/3/layout/HorizontalOrganizationChar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93A6521-8221-4DCF-AD6F-5FD701D49C39}" type="doc">
      <dgm:prSet loTypeId="urn:microsoft.com/office/officeart/2009/3/layout/HorizontalOrganizationChart" loCatId="hierarchy" qsTypeId="urn:microsoft.com/office/officeart/2005/8/quickstyle/simple1" qsCatId="simple" csTypeId="urn:microsoft.com/office/officeart/2005/8/colors/accent3_1" csCatId="accent3" phldr="1"/>
      <dgm:spPr/>
      <dgm:t>
        <a:bodyPr/>
        <a:lstStyle/>
        <a:p>
          <a:endParaRPr lang="en-IN"/>
        </a:p>
      </dgm:t>
    </dgm:pt>
    <dgm:pt modelId="{FB1092FC-57B3-476E-AD45-5CEE801FCF6E}">
      <dgm:prSet phldrT="[Text]" custT="1"/>
      <dgm:spPr/>
      <dgm:t>
        <a:bodyPr/>
        <a:lstStyle/>
        <a:p>
          <a:r>
            <a:rPr lang="en-IN" sz="800"/>
            <a:t>Public</a:t>
          </a:r>
        </a:p>
      </dgm:t>
    </dgm:pt>
    <dgm:pt modelId="{8A26B83B-19DB-4965-8512-2E53CF659CEE}" type="parTrans" cxnId="{B1427AF0-1E75-4EB3-81AB-B0B9DA81208B}">
      <dgm:prSet/>
      <dgm:spPr/>
      <dgm:t>
        <a:bodyPr/>
        <a:lstStyle/>
        <a:p>
          <a:endParaRPr lang="en-IN" sz="600"/>
        </a:p>
      </dgm:t>
    </dgm:pt>
    <dgm:pt modelId="{C1DBBF59-3B2B-45FF-80B1-8A65FDEC5D28}" type="sibTrans" cxnId="{B1427AF0-1E75-4EB3-81AB-B0B9DA81208B}">
      <dgm:prSet/>
      <dgm:spPr/>
      <dgm:t>
        <a:bodyPr/>
        <a:lstStyle/>
        <a:p>
          <a:endParaRPr lang="en-IN" sz="600"/>
        </a:p>
      </dgm:t>
    </dgm:pt>
    <dgm:pt modelId="{9903E95B-B7B1-45F8-B775-89F192A13D95}">
      <dgm:prSet phldrT="[Text]" custT="1"/>
      <dgm:spPr/>
      <dgm:t>
        <a:bodyPr/>
        <a:lstStyle/>
        <a:p>
          <a:r>
            <a:rPr lang="en-IN" sz="700"/>
            <a:t>Profile.jpg</a:t>
          </a:r>
        </a:p>
      </dgm:t>
    </dgm:pt>
    <dgm:pt modelId="{BDAE496F-562D-4D6C-BEB5-624CB5C843BE}" type="parTrans" cxnId="{96885DF4-1E40-4B4C-AB8B-18E83B3DD529}">
      <dgm:prSet/>
      <dgm:spPr/>
      <dgm:t>
        <a:bodyPr/>
        <a:lstStyle/>
        <a:p>
          <a:endParaRPr lang="en-IN" sz="600"/>
        </a:p>
      </dgm:t>
    </dgm:pt>
    <dgm:pt modelId="{4A849713-AC67-45A4-8B88-EF174F251C7E}" type="sibTrans" cxnId="{96885DF4-1E40-4B4C-AB8B-18E83B3DD529}">
      <dgm:prSet/>
      <dgm:spPr/>
      <dgm:t>
        <a:bodyPr/>
        <a:lstStyle/>
        <a:p>
          <a:endParaRPr lang="en-IN" sz="600"/>
        </a:p>
      </dgm:t>
    </dgm:pt>
    <dgm:pt modelId="{C2A8F5D6-7140-4736-BC3A-2292698141B7}">
      <dgm:prSet phldrT="[Text]" custT="1"/>
      <dgm:spPr/>
      <dgm:t>
        <a:bodyPr/>
        <a:lstStyle/>
        <a:p>
          <a:r>
            <a:rPr lang="en-IN" sz="700"/>
            <a:t>Weather.png</a:t>
          </a:r>
        </a:p>
      </dgm:t>
    </dgm:pt>
    <dgm:pt modelId="{A99331E4-4415-4D9C-B91A-00B45A1726EC}" type="parTrans" cxnId="{14C353AF-9D7F-427D-BA1A-888050C6835D}">
      <dgm:prSet/>
      <dgm:spPr/>
      <dgm:t>
        <a:bodyPr/>
        <a:lstStyle/>
        <a:p>
          <a:endParaRPr lang="en-IN" sz="600"/>
        </a:p>
      </dgm:t>
    </dgm:pt>
    <dgm:pt modelId="{8C04AFD5-E660-4F7E-AB2D-3424008E09A9}" type="sibTrans" cxnId="{14C353AF-9D7F-427D-BA1A-888050C6835D}">
      <dgm:prSet/>
      <dgm:spPr/>
      <dgm:t>
        <a:bodyPr/>
        <a:lstStyle/>
        <a:p>
          <a:endParaRPr lang="en-IN" sz="600"/>
        </a:p>
      </dgm:t>
    </dgm:pt>
    <dgm:pt modelId="{3D060DCB-794E-4640-B867-1895B4E95231}" type="pres">
      <dgm:prSet presAssocID="{393A6521-8221-4DCF-AD6F-5FD701D49C39}" presName="hierChild1" presStyleCnt="0">
        <dgm:presLayoutVars>
          <dgm:orgChart val="1"/>
          <dgm:chPref val="1"/>
          <dgm:dir/>
          <dgm:animOne val="branch"/>
          <dgm:animLvl val="lvl"/>
          <dgm:resizeHandles/>
        </dgm:presLayoutVars>
      </dgm:prSet>
      <dgm:spPr/>
    </dgm:pt>
    <dgm:pt modelId="{14CB7F7D-B984-484B-AC39-831D1B78995D}" type="pres">
      <dgm:prSet presAssocID="{FB1092FC-57B3-476E-AD45-5CEE801FCF6E}" presName="hierRoot1" presStyleCnt="0">
        <dgm:presLayoutVars>
          <dgm:hierBranch val="init"/>
        </dgm:presLayoutVars>
      </dgm:prSet>
      <dgm:spPr/>
    </dgm:pt>
    <dgm:pt modelId="{A450BDF6-660D-4D7B-802C-9857BC5A6CEE}" type="pres">
      <dgm:prSet presAssocID="{FB1092FC-57B3-476E-AD45-5CEE801FCF6E}" presName="rootComposite1" presStyleCnt="0"/>
      <dgm:spPr/>
    </dgm:pt>
    <dgm:pt modelId="{6CB7C966-FDB4-40F7-9C53-8AD0E7A440F4}" type="pres">
      <dgm:prSet presAssocID="{FB1092FC-57B3-476E-AD45-5CEE801FCF6E}" presName="rootText1" presStyleLbl="node0" presStyleIdx="0" presStyleCnt="1">
        <dgm:presLayoutVars>
          <dgm:chPref val="3"/>
        </dgm:presLayoutVars>
      </dgm:prSet>
      <dgm:spPr/>
    </dgm:pt>
    <dgm:pt modelId="{FD22DF62-CD12-4085-903F-F382DBA6820F}" type="pres">
      <dgm:prSet presAssocID="{FB1092FC-57B3-476E-AD45-5CEE801FCF6E}" presName="rootConnector1" presStyleLbl="node1" presStyleIdx="0" presStyleCnt="0"/>
      <dgm:spPr/>
    </dgm:pt>
    <dgm:pt modelId="{329FFB10-DC7F-4088-8B63-C7AEB842851A}" type="pres">
      <dgm:prSet presAssocID="{FB1092FC-57B3-476E-AD45-5CEE801FCF6E}" presName="hierChild2" presStyleCnt="0"/>
      <dgm:spPr/>
    </dgm:pt>
    <dgm:pt modelId="{FEAC5F7C-A35B-40A3-A932-530E3E049F7C}" type="pres">
      <dgm:prSet presAssocID="{BDAE496F-562D-4D6C-BEB5-624CB5C843BE}" presName="Name64" presStyleLbl="parChTrans1D2" presStyleIdx="0" presStyleCnt="2"/>
      <dgm:spPr/>
    </dgm:pt>
    <dgm:pt modelId="{5D1493A5-7537-4525-A06C-27F8DA8A3644}" type="pres">
      <dgm:prSet presAssocID="{9903E95B-B7B1-45F8-B775-89F192A13D95}" presName="hierRoot2" presStyleCnt="0">
        <dgm:presLayoutVars>
          <dgm:hierBranch val="init"/>
        </dgm:presLayoutVars>
      </dgm:prSet>
      <dgm:spPr/>
    </dgm:pt>
    <dgm:pt modelId="{D93EBA86-D82B-49F4-BAA6-CF2E2CD53573}" type="pres">
      <dgm:prSet presAssocID="{9903E95B-B7B1-45F8-B775-89F192A13D95}" presName="rootComposite" presStyleCnt="0"/>
      <dgm:spPr/>
    </dgm:pt>
    <dgm:pt modelId="{838A59B7-0C25-4694-8208-868B044F9C1C}" type="pres">
      <dgm:prSet presAssocID="{9903E95B-B7B1-45F8-B775-89F192A13D95}" presName="rootText" presStyleLbl="node2" presStyleIdx="0" presStyleCnt="2">
        <dgm:presLayoutVars>
          <dgm:chPref val="3"/>
        </dgm:presLayoutVars>
      </dgm:prSet>
      <dgm:spPr/>
    </dgm:pt>
    <dgm:pt modelId="{7868A900-7F63-4FC8-AC15-0606B8E99C9D}" type="pres">
      <dgm:prSet presAssocID="{9903E95B-B7B1-45F8-B775-89F192A13D95}" presName="rootConnector" presStyleLbl="node2" presStyleIdx="0" presStyleCnt="2"/>
      <dgm:spPr/>
    </dgm:pt>
    <dgm:pt modelId="{5F17EFBE-19A6-4433-ADDE-764D471AFACD}" type="pres">
      <dgm:prSet presAssocID="{9903E95B-B7B1-45F8-B775-89F192A13D95}" presName="hierChild4" presStyleCnt="0"/>
      <dgm:spPr/>
    </dgm:pt>
    <dgm:pt modelId="{8B774E12-814D-4D2C-A277-E53F84EA4608}" type="pres">
      <dgm:prSet presAssocID="{9903E95B-B7B1-45F8-B775-89F192A13D95}" presName="hierChild5" presStyleCnt="0"/>
      <dgm:spPr/>
    </dgm:pt>
    <dgm:pt modelId="{F47BE1CA-64B9-4C3A-B45D-3386D214D622}" type="pres">
      <dgm:prSet presAssocID="{A99331E4-4415-4D9C-B91A-00B45A1726EC}" presName="Name64" presStyleLbl="parChTrans1D2" presStyleIdx="1" presStyleCnt="2"/>
      <dgm:spPr/>
    </dgm:pt>
    <dgm:pt modelId="{E6C226AD-F730-4458-AB43-8BECAEDF8F71}" type="pres">
      <dgm:prSet presAssocID="{C2A8F5D6-7140-4736-BC3A-2292698141B7}" presName="hierRoot2" presStyleCnt="0">
        <dgm:presLayoutVars>
          <dgm:hierBranch val="init"/>
        </dgm:presLayoutVars>
      </dgm:prSet>
      <dgm:spPr/>
    </dgm:pt>
    <dgm:pt modelId="{AE2D52C2-5628-4BC1-A3F4-F59ABAB2DA42}" type="pres">
      <dgm:prSet presAssocID="{C2A8F5D6-7140-4736-BC3A-2292698141B7}" presName="rootComposite" presStyleCnt="0"/>
      <dgm:spPr/>
    </dgm:pt>
    <dgm:pt modelId="{0C6B882C-D641-4C72-BD4D-9FB13CF12E5A}" type="pres">
      <dgm:prSet presAssocID="{C2A8F5D6-7140-4736-BC3A-2292698141B7}" presName="rootText" presStyleLbl="node2" presStyleIdx="1" presStyleCnt="2">
        <dgm:presLayoutVars>
          <dgm:chPref val="3"/>
        </dgm:presLayoutVars>
      </dgm:prSet>
      <dgm:spPr/>
    </dgm:pt>
    <dgm:pt modelId="{C70B49B8-EE82-4F4C-AF10-7AD619F17CFE}" type="pres">
      <dgm:prSet presAssocID="{C2A8F5D6-7140-4736-BC3A-2292698141B7}" presName="rootConnector" presStyleLbl="node2" presStyleIdx="1" presStyleCnt="2"/>
      <dgm:spPr/>
    </dgm:pt>
    <dgm:pt modelId="{03A083C3-39A7-495C-BB14-2252855AE13B}" type="pres">
      <dgm:prSet presAssocID="{C2A8F5D6-7140-4736-BC3A-2292698141B7}" presName="hierChild4" presStyleCnt="0"/>
      <dgm:spPr/>
    </dgm:pt>
    <dgm:pt modelId="{E98F7B58-9E54-4919-A166-E24919C2550D}" type="pres">
      <dgm:prSet presAssocID="{C2A8F5D6-7140-4736-BC3A-2292698141B7}" presName="hierChild5" presStyleCnt="0"/>
      <dgm:spPr/>
    </dgm:pt>
    <dgm:pt modelId="{11B239A0-A54A-46A3-B4BB-BEBFC09DB12E}" type="pres">
      <dgm:prSet presAssocID="{FB1092FC-57B3-476E-AD45-5CEE801FCF6E}" presName="hierChild3" presStyleCnt="0"/>
      <dgm:spPr/>
    </dgm:pt>
  </dgm:ptLst>
  <dgm:cxnLst>
    <dgm:cxn modelId="{71A8BE20-D57F-4C12-A8DF-609E2B746E1D}" type="presOf" srcId="{9903E95B-B7B1-45F8-B775-89F192A13D95}" destId="{838A59B7-0C25-4694-8208-868B044F9C1C}" srcOrd="0" destOrd="0" presId="urn:microsoft.com/office/officeart/2009/3/layout/HorizontalOrganizationChart"/>
    <dgm:cxn modelId="{22504928-CD80-4FC0-B211-2CFACBD10D19}" type="presOf" srcId="{9903E95B-B7B1-45F8-B775-89F192A13D95}" destId="{7868A900-7F63-4FC8-AC15-0606B8E99C9D}" srcOrd="1" destOrd="0" presId="urn:microsoft.com/office/officeart/2009/3/layout/HorizontalOrganizationChart"/>
    <dgm:cxn modelId="{9012D739-603F-4892-A7E0-BB56C1D907E1}" type="presOf" srcId="{C2A8F5D6-7140-4736-BC3A-2292698141B7}" destId="{0C6B882C-D641-4C72-BD4D-9FB13CF12E5A}" srcOrd="0" destOrd="0" presId="urn:microsoft.com/office/officeart/2009/3/layout/HorizontalOrganizationChart"/>
    <dgm:cxn modelId="{D7555861-651B-48E6-BFC0-44B340582D98}" type="presOf" srcId="{FB1092FC-57B3-476E-AD45-5CEE801FCF6E}" destId="{FD22DF62-CD12-4085-903F-F382DBA6820F}" srcOrd="1" destOrd="0" presId="urn:microsoft.com/office/officeart/2009/3/layout/HorizontalOrganizationChart"/>
    <dgm:cxn modelId="{0CCDA38C-C364-4D14-AB58-C988536277F7}" type="presOf" srcId="{A99331E4-4415-4D9C-B91A-00B45A1726EC}" destId="{F47BE1CA-64B9-4C3A-B45D-3386D214D622}" srcOrd="0" destOrd="0" presId="urn:microsoft.com/office/officeart/2009/3/layout/HorizontalOrganizationChart"/>
    <dgm:cxn modelId="{66849B95-9DE8-488C-995C-99DC9C05B5E4}" type="presOf" srcId="{C2A8F5D6-7140-4736-BC3A-2292698141B7}" destId="{C70B49B8-EE82-4F4C-AF10-7AD619F17CFE}" srcOrd="1" destOrd="0" presId="urn:microsoft.com/office/officeart/2009/3/layout/HorizontalOrganizationChart"/>
    <dgm:cxn modelId="{EB56E0A5-D7DF-4BA7-B7B9-6761D4998DDD}" type="presOf" srcId="{BDAE496F-562D-4D6C-BEB5-624CB5C843BE}" destId="{FEAC5F7C-A35B-40A3-A932-530E3E049F7C}" srcOrd="0" destOrd="0" presId="urn:microsoft.com/office/officeart/2009/3/layout/HorizontalOrganizationChart"/>
    <dgm:cxn modelId="{14C353AF-9D7F-427D-BA1A-888050C6835D}" srcId="{FB1092FC-57B3-476E-AD45-5CEE801FCF6E}" destId="{C2A8F5D6-7140-4736-BC3A-2292698141B7}" srcOrd="1" destOrd="0" parTransId="{A99331E4-4415-4D9C-B91A-00B45A1726EC}" sibTransId="{8C04AFD5-E660-4F7E-AB2D-3424008E09A9}"/>
    <dgm:cxn modelId="{6BDD7CDF-E50F-453F-B540-9782BEAF069E}" type="presOf" srcId="{FB1092FC-57B3-476E-AD45-5CEE801FCF6E}" destId="{6CB7C966-FDB4-40F7-9C53-8AD0E7A440F4}" srcOrd="0" destOrd="0" presId="urn:microsoft.com/office/officeart/2009/3/layout/HorizontalOrganizationChart"/>
    <dgm:cxn modelId="{248DA1E2-3ECD-4A2B-B54D-18E62E667961}" type="presOf" srcId="{393A6521-8221-4DCF-AD6F-5FD701D49C39}" destId="{3D060DCB-794E-4640-B867-1895B4E95231}" srcOrd="0" destOrd="0" presId="urn:microsoft.com/office/officeart/2009/3/layout/HorizontalOrganizationChart"/>
    <dgm:cxn modelId="{B1427AF0-1E75-4EB3-81AB-B0B9DA81208B}" srcId="{393A6521-8221-4DCF-AD6F-5FD701D49C39}" destId="{FB1092FC-57B3-476E-AD45-5CEE801FCF6E}" srcOrd="0" destOrd="0" parTransId="{8A26B83B-19DB-4965-8512-2E53CF659CEE}" sibTransId="{C1DBBF59-3B2B-45FF-80B1-8A65FDEC5D28}"/>
    <dgm:cxn modelId="{96885DF4-1E40-4B4C-AB8B-18E83B3DD529}" srcId="{FB1092FC-57B3-476E-AD45-5CEE801FCF6E}" destId="{9903E95B-B7B1-45F8-B775-89F192A13D95}" srcOrd="0" destOrd="0" parTransId="{BDAE496F-562D-4D6C-BEB5-624CB5C843BE}" sibTransId="{4A849713-AC67-45A4-8B88-EF174F251C7E}"/>
    <dgm:cxn modelId="{FD5EB918-CD0B-47CC-94BB-CBF603D8863D}" type="presParOf" srcId="{3D060DCB-794E-4640-B867-1895B4E95231}" destId="{14CB7F7D-B984-484B-AC39-831D1B78995D}" srcOrd="0" destOrd="0" presId="urn:microsoft.com/office/officeart/2009/3/layout/HorizontalOrganizationChart"/>
    <dgm:cxn modelId="{CD6DE3CE-EA8E-41C8-819D-3EF63D6C915D}" type="presParOf" srcId="{14CB7F7D-B984-484B-AC39-831D1B78995D}" destId="{A450BDF6-660D-4D7B-802C-9857BC5A6CEE}" srcOrd="0" destOrd="0" presId="urn:microsoft.com/office/officeart/2009/3/layout/HorizontalOrganizationChart"/>
    <dgm:cxn modelId="{B8D34FB4-CBBA-4A11-97A9-127139CACDF7}" type="presParOf" srcId="{A450BDF6-660D-4D7B-802C-9857BC5A6CEE}" destId="{6CB7C966-FDB4-40F7-9C53-8AD0E7A440F4}" srcOrd="0" destOrd="0" presId="urn:microsoft.com/office/officeart/2009/3/layout/HorizontalOrganizationChart"/>
    <dgm:cxn modelId="{C174A8B1-200D-44AD-B98C-6ADA44AD20B0}" type="presParOf" srcId="{A450BDF6-660D-4D7B-802C-9857BC5A6CEE}" destId="{FD22DF62-CD12-4085-903F-F382DBA6820F}" srcOrd="1" destOrd="0" presId="urn:microsoft.com/office/officeart/2009/3/layout/HorizontalOrganizationChart"/>
    <dgm:cxn modelId="{206B151B-F116-41CD-8A38-A29C09D1446D}" type="presParOf" srcId="{14CB7F7D-B984-484B-AC39-831D1B78995D}" destId="{329FFB10-DC7F-4088-8B63-C7AEB842851A}" srcOrd="1" destOrd="0" presId="urn:microsoft.com/office/officeart/2009/3/layout/HorizontalOrganizationChart"/>
    <dgm:cxn modelId="{41BA603F-8A4C-41AF-BFB0-22A0ABA469C9}" type="presParOf" srcId="{329FFB10-DC7F-4088-8B63-C7AEB842851A}" destId="{FEAC5F7C-A35B-40A3-A932-530E3E049F7C}" srcOrd="0" destOrd="0" presId="urn:microsoft.com/office/officeart/2009/3/layout/HorizontalOrganizationChart"/>
    <dgm:cxn modelId="{713D61DC-8FD1-40B4-A063-9C95FBF5F9A1}" type="presParOf" srcId="{329FFB10-DC7F-4088-8B63-C7AEB842851A}" destId="{5D1493A5-7537-4525-A06C-27F8DA8A3644}" srcOrd="1" destOrd="0" presId="urn:microsoft.com/office/officeart/2009/3/layout/HorizontalOrganizationChart"/>
    <dgm:cxn modelId="{9BFAE3B5-18B3-47D5-AB37-E1E54A458448}" type="presParOf" srcId="{5D1493A5-7537-4525-A06C-27F8DA8A3644}" destId="{D93EBA86-D82B-49F4-BAA6-CF2E2CD53573}" srcOrd="0" destOrd="0" presId="urn:microsoft.com/office/officeart/2009/3/layout/HorizontalOrganizationChart"/>
    <dgm:cxn modelId="{BE6CF4BF-C774-44DF-9E49-4CCE6FD8654C}" type="presParOf" srcId="{D93EBA86-D82B-49F4-BAA6-CF2E2CD53573}" destId="{838A59B7-0C25-4694-8208-868B044F9C1C}" srcOrd="0" destOrd="0" presId="urn:microsoft.com/office/officeart/2009/3/layout/HorizontalOrganizationChart"/>
    <dgm:cxn modelId="{9FEACACE-FC8F-4370-A2ED-9940B72D6CB9}" type="presParOf" srcId="{D93EBA86-D82B-49F4-BAA6-CF2E2CD53573}" destId="{7868A900-7F63-4FC8-AC15-0606B8E99C9D}" srcOrd="1" destOrd="0" presId="urn:microsoft.com/office/officeart/2009/3/layout/HorizontalOrganizationChart"/>
    <dgm:cxn modelId="{8D77026B-C8A6-45D8-BE8C-2D44B1A9F0FB}" type="presParOf" srcId="{5D1493A5-7537-4525-A06C-27F8DA8A3644}" destId="{5F17EFBE-19A6-4433-ADDE-764D471AFACD}" srcOrd="1" destOrd="0" presId="urn:microsoft.com/office/officeart/2009/3/layout/HorizontalOrganizationChart"/>
    <dgm:cxn modelId="{8010AAB2-7DEB-4DFB-8C10-80F234C10DF4}" type="presParOf" srcId="{5D1493A5-7537-4525-A06C-27F8DA8A3644}" destId="{8B774E12-814D-4D2C-A277-E53F84EA4608}" srcOrd="2" destOrd="0" presId="urn:microsoft.com/office/officeart/2009/3/layout/HorizontalOrganizationChart"/>
    <dgm:cxn modelId="{1CC85868-8C0C-4187-9368-4CEADE6B0FA5}" type="presParOf" srcId="{329FFB10-DC7F-4088-8B63-C7AEB842851A}" destId="{F47BE1CA-64B9-4C3A-B45D-3386D214D622}" srcOrd="2" destOrd="0" presId="urn:microsoft.com/office/officeart/2009/3/layout/HorizontalOrganizationChart"/>
    <dgm:cxn modelId="{A46C68A3-FD75-4766-9D58-CF29F665B3A9}" type="presParOf" srcId="{329FFB10-DC7F-4088-8B63-C7AEB842851A}" destId="{E6C226AD-F730-4458-AB43-8BECAEDF8F71}" srcOrd="3" destOrd="0" presId="urn:microsoft.com/office/officeart/2009/3/layout/HorizontalOrganizationChart"/>
    <dgm:cxn modelId="{235DA990-4C60-4128-93C2-C1AD024B072D}" type="presParOf" srcId="{E6C226AD-F730-4458-AB43-8BECAEDF8F71}" destId="{AE2D52C2-5628-4BC1-A3F4-F59ABAB2DA42}" srcOrd="0" destOrd="0" presId="urn:microsoft.com/office/officeart/2009/3/layout/HorizontalOrganizationChart"/>
    <dgm:cxn modelId="{2A24BEA8-40E2-4178-9013-14DED91499C9}" type="presParOf" srcId="{AE2D52C2-5628-4BC1-A3F4-F59ABAB2DA42}" destId="{0C6B882C-D641-4C72-BD4D-9FB13CF12E5A}" srcOrd="0" destOrd="0" presId="urn:microsoft.com/office/officeart/2009/3/layout/HorizontalOrganizationChart"/>
    <dgm:cxn modelId="{F7852FD2-A4CB-4A19-8F6E-366A492DE6C3}" type="presParOf" srcId="{AE2D52C2-5628-4BC1-A3F4-F59ABAB2DA42}" destId="{C70B49B8-EE82-4F4C-AF10-7AD619F17CFE}" srcOrd="1" destOrd="0" presId="urn:microsoft.com/office/officeart/2009/3/layout/HorizontalOrganizationChart"/>
    <dgm:cxn modelId="{8C7D1A20-394B-4002-BAFB-EC9204F5C542}" type="presParOf" srcId="{E6C226AD-F730-4458-AB43-8BECAEDF8F71}" destId="{03A083C3-39A7-495C-BB14-2252855AE13B}" srcOrd="1" destOrd="0" presId="urn:microsoft.com/office/officeart/2009/3/layout/HorizontalOrganizationChart"/>
    <dgm:cxn modelId="{83CBF54D-BE7E-46D5-9A3C-59E355A293E6}" type="presParOf" srcId="{E6C226AD-F730-4458-AB43-8BECAEDF8F71}" destId="{E98F7B58-9E54-4919-A166-E24919C2550D}" srcOrd="2" destOrd="0" presId="urn:microsoft.com/office/officeart/2009/3/layout/HorizontalOrganizationChart"/>
    <dgm:cxn modelId="{2D7EB982-37C7-4176-B6DE-AA3DD1099502}" type="presParOf" srcId="{14CB7F7D-B984-484B-AC39-831D1B78995D}" destId="{11B239A0-A54A-46A3-B4BB-BEBFC09DB12E}" srcOrd="2" destOrd="0" presId="urn:microsoft.com/office/officeart/2009/3/layout/HorizontalOrganizationChart"/>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DCCBD5-5F36-4D7C-884E-C153C466CAEE}">
      <dsp:nvSpPr>
        <dsp:cNvPr id="0" name=""/>
        <dsp:cNvSpPr/>
      </dsp:nvSpPr>
      <dsp:spPr>
        <a:xfrm>
          <a:off x="912708" y="1805420"/>
          <a:ext cx="132101" cy="852054"/>
        </a:xfrm>
        <a:custGeom>
          <a:avLst/>
          <a:gdLst/>
          <a:ahLst/>
          <a:cxnLst/>
          <a:rect l="0" t="0" r="0" b="0"/>
          <a:pathLst>
            <a:path>
              <a:moveTo>
                <a:pt x="0" y="0"/>
              </a:moveTo>
              <a:lnTo>
                <a:pt x="66050" y="0"/>
              </a:lnTo>
              <a:lnTo>
                <a:pt x="66050" y="852054"/>
              </a:lnTo>
              <a:lnTo>
                <a:pt x="132101" y="852054"/>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7209D1-6128-4DA6-8E85-C169250181ED}">
      <dsp:nvSpPr>
        <dsp:cNvPr id="0" name=""/>
        <dsp:cNvSpPr/>
      </dsp:nvSpPr>
      <dsp:spPr>
        <a:xfrm>
          <a:off x="912708" y="1805420"/>
          <a:ext cx="132101" cy="568036"/>
        </a:xfrm>
        <a:custGeom>
          <a:avLst/>
          <a:gdLst/>
          <a:ahLst/>
          <a:cxnLst/>
          <a:rect l="0" t="0" r="0" b="0"/>
          <a:pathLst>
            <a:path>
              <a:moveTo>
                <a:pt x="0" y="0"/>
              </a:moveTo>
              <a:lnTo>
                <a:pt x="66050" y="0"/>
              </a:lnTo>
              <a:lnTo>
                <a:pt x="66050" y="568036"/>
              </a:lnTo>
              <a:lnTo>
                <a:pt x="132101" y="568036"/>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0E9A6F6-91AB-4EAA-8AC4-C5ED250D6F73}">
      <dsp:nvSpPr>
        <dsp:cNvPr id="0" name=""/>
        <dsp:cNvSpPr/>
      </dsp:nvSpPr>
      <dsp:spPr>
        <a:xfrm>
          <a:off x="1705317" y="2043718"/>
          <a:ext cx="132101" cy="91440"/>
        </a:xfrm>
        <a:custGeom>
          <a:avLst/>
          <a:gdLst/>
          <a:ahLst/>
          <a:cxnLst/>
          <a:rect l="0" t="0" r="0" b="0"/>
          <a:pathLst>
            <a:path>
              <a:moveTo>
                <a:pt x="0" y="45720"/>
              </a:moveTo>
              <a:lnTo>
                <a:pt x="132101" y="4572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B61A85-426F-46F2-828D-2C4FCCED0F0F}">
      <dsp:nvSpPr>
        <dsp:cNvPr id="0" name=""/>
        <dsp:cNvSpPr/>
      </dsp:nvSpPr>
      <dsp:spPr>
        <a:xfrm>
          <a:off x="912708" y="1805420"/>
          <a:ext cx="132101" cy="284018"/>
        </a:xfrm>
        <a:custGeom>
          <a:avLst/>
          <a:gdLst/>
          <a:ahLst/>
          <a:cxnLst/>
          <a:rect l="0" t="0" r="0" b="0"/>
          <a:pathLst>
            <a:path>
              <a:moveTo>
                <a:pt x="0" y="0"/>
              </a:moveTo>
              <a:lnTo>
                <a:pt x="66050" y="0"/>
              </a:lnTo>
              <a:lnTo>
                <a:pt x="66050" y="284018"/>
              </a:lnTo>
              <a:lnTo>
                <a:pt x="132101" y="284018"/>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2724CD-EA80-480A-A9CB-EDD98FCF2723}">
      <dsp:nvSpPr>
        <dsp:cNvPr id="0" name=""/>
        <dsp:cNvSpPr/>
      </dsp:nvSpPr>
      <dsp:spPr>
        <a:xfrm>
          <a:off x="1705317" y="953365"/>
          <a:ext cx="132101" cy="852054"/>
        </a:xfrm>
        <a:custGeom>
          <a:avLst/>
          <a:gdLst/>
          <a:ahLst/>
          <a:cxnLst/>
          <a:rect l="0" t="0" r="0" b="0"/>
          <a:pathLst>
            <a:path>
              <a:moveTo>
                <a:pt x="0" y="0"/>
              </a:moveTo>
              <a:lnTo>
                <a:pt x="66050" y="0"/>
              </a:lnTo>
              <a:lnTo>
                <a:pt x="66050" y="852054"/>
              </a:lnTo>
              <a:lnTo>
                <a:pt x="132101" y="852054"/>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A796A1-638C-4B19-8E11-9AF969782B3F}">
      <dsp:nvSpPr>
        <dsp:cNvPr id="0" name=""/>
        <dsp:cNvSpPr/>
      </dsp:nvSpPr>
      <dsp:spPr>
        <a:xfrm>
          <a:off x="1705317" y="953365"/>
          <a:ext cx="132101" cy="568036"/>
        </a:xfrm>
        <a:custGeom>
          <a:avLst/>
          <a:gdLst/>
          <a:ahLst/>
          <a:cxnLst/>
          <a:rect l="0" t="0" r="0" b="0"/>
          <a:pathLst>
            <a:path>
              <a:moveTo>
                <a:pt x="0" y="0"/>
              </a:moveTo>
              <a:lnTo>
                <a:pt x="66050" y="0"/>
              </a:lnTo>
              <a:lnTo>
                <a:pt x="66050" y="568036"/>
              </a:lnTo>
              <a:lnTo>
                <a:pt x="132101" y="568036"/>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9121F0-2C0F-4001-A56D-4BC7315693B0}">
      <dsp:nvSpPr>
        <dsp:cNvPr id="0" name=""/>
        <dsp:cNvSpPr/>
      </dsp:nvSpPr>
      <dsp:spPr>
        <a:xfrm>
          <a:off x="1705317" y="953365"/>
          <a:ext cx="132101" cy="284018"/>
        </a:xfrm>
        <a:custGeom>
          <a:avLst/>
          <a:gdLst/>
          <a:ahLst/>
          <a:cxnLst/>
          <a:rect l="0" t="0" r="0" b="0"/>
          <a:pathLst>
            <a:path>
              <a:moveTo>
                <a:pt x="0" y="0"/>
              </a:moveTo>
              <a:lnTo>
                <a:pt x="66050" y="0"/>
              </a:lnTo>
              <a:lnTo>
                <a:pt x="66050" y="284018"/>
              </a:lnTo>
              <a:lnTo>
                <a:pt x="132101" y="284018"/>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4571B5-56AC-40F3-8950-E80EA648DF83}">
      <dsp:nvSpPr>
        <dsp:cNvPr id="0" name=""/>
        <dsp:cNvSpPr/>
      </dsp:nvSpPr>
      <dsp:spPr>
        <a:xfrm>
          <a:off x="1705317" y="907645"/>
          <a:ext cx="132101" cy="91440"/>
        </a:xfrm>
        <a:custGeom>
          <a:avLst/>
          <a:gdLst/>
          <a:ahLst/>
          <a:cxnLst/>
          <a:rect l="0" t="0" r="0" b="0"/>
          <a:pathLst>
            <a:path>
              <a:moveTo>
                <a:pt x="0" y="45720"/>
              </a:moveTo>
              <a:lnTo>
                <a:pt x="132101" y="4572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59E505-569B-4523-B24D-2DE023086C02}">
      <dsp:nvSpPr>
        <dsp:cNvPr id="0" name=""/>
        <dsp:cNvSpPr/>
      </dsp:nvSpPr>
      <dsp:spPr>
        <a:xfrm>
          <a:off x="1705317" y="669347"/>
          <a:ext cx="132101" cy="284018"/>
        </a:xfrm>
        <a:custGeom>
          <a:avLst/>
          <a:gdLst/>
          <a:ahLst/>
          <a:cxnLst/>
          <a:rect l="0" t="0" r="0" b="0"/>
          <a:pathLst>
            <a:path>
              <a:moveTo>
                <a:pt x="0" y="284018"/>
              </a:moveTo>
              <a:lnTo>
                <a:pt x="66050" y="284018"/>
              </a:lnTo>
              <a:lnTo>
                <a:pt x="66050" y="0"/>
              </a:lnTo>
              <a:lnTo>
                <a:pt x="132101" y="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EF63F5-BAFD-4C17-886E-583F70D38A55}">
      <dsp:nvSpPr>
        <dsp:cNvPr id="0" name=""/>
        <dsp:cNvSpPr/>
      </dsp:nvSpPr>
      <dsp:spPr>
        <a:xfrm>
          <a:off x="1705317" y="385329"/>
          <a:ext cx="132101" cy="568036"/>
        </a:xfrm>
        <a:custGeom>
          <a:avLst/>
          <a:gdLst/>
          <a:ahLst/>
          <a:cxnLst/>
          <a:rect l="0" t="0" r="0" b="0"/>
          <a:pathLst>
            <a:path>
              <a:moveTo>
                <a:pt x="0" y="568036"/>
              </a:moveTo>
              <a:lnTo>
                <a:pt x="66050" y="568036"/>
              </a:lnTo>
              <a:lnTo>
                <a:pt x="66050" y="0"/>
              </a:lnTo>
              <a:lnTo>
                <a:pt x="132101" y="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DD1A26-A384-4578-AEC1-CBEEB1CA9E50}">
      <dsp:nvSpPr>
        <dsp:cNvPr id="0" name=""/>
        <dsp:cNvSpPr/>
      </dsp:nvSpPr>
      <dsp:spPr>
        <a:xfrm>
          <a:off x="1705317" y="101311"/>
          <a:ext cx="132101" cy="852054"/>
        </a:xfrm>
        <a:custGeom>
          <a:avLst/>
          <a:gdLst/>
          <a:ahLst/>
          <a:cxnLst/>
          <a:rect l="0" t="0" r="0" b="0"/>
          <a:pathLst>
            <a:path>
              <a:moveTo>
                <a:pt x="0" y="852054"/>
              </a:moveTo>
              <a:lnTo>
                <a:pt x="66050" y="852054"/>
              </a:lnTo>
              <a:lnTo>
                <a:pt x="66050" y="0"/>
              </a:lnTo>
              <a:lnTo>
                <a:pt x="132101" y="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B582C7-7BCB-482B-A4BE-FB7A13EE785A}">
      <dsp:nvSpPr>
        <dsp:cNvPr id="0" name=""/>
        <dsp:cNvSpPr/>
      </dsp:nvSpPr>
      <dsp:spPr>
        <a:xfrm>
          <a:off x="912708" y="953365"/>
          <a:ext cx="132101" cy="852054"/>
        </a:xfrm>
        <a:custGeom>
          <a:avLst/>
          <a:gdLst/>
          <a:ahLst/>
          <a:cxnLst/>
          <a:rect l="0" t="0" r="0" b="0"/>
          <a:pathLst>
            <a:path>
              <a:moveTo>
                <a:pt x="0" y="852054"/>
              </a:moveTo>
              <a:lnTo>
                <a:pt x="66050" y="852054"/>
              </a:lnTo>
              <a:lnTo>
                <a:pt x="66050" y="0"/>
              </a:lnTo>
              <a:lnTo>
                <a:pt x="132101" y="0"/>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1C0E51-1C38-47D0-AA04-21BE5E1D4A09}">
      <dsp:nvSpPr>
        <dsp:cNvPr id="0" name=""/>
        <dsp:cNvSpPr/>
      </dsp:nvSpPr>
      <dsp:spPr>
        <a:xfrm>
          <a:off x="252201" y="1704692"/>
          <a:ext cx="660507" cy="201454"/>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src</a:t>
          </a:r>
        </a:p>
      </dsp:txBody>
      <dsp:txXfrm>
        <a:off x="252201" y="1704692"/>
        <a:ext cx="660507" cy="201454"/>
      </dsp:txXfrm>
    </dsp:sp>
    <dsp:sp modelId="{52CB65B7-835F-4C1E-B88B-AA225E52E163}">
      <dsp:nvSpPr>
        <dsp:cNvPr id="0" name=""/>
        <dsp:cNvSpPr/>
      </dsp:nvSpPr>
      <dsp:spPr>
        <a:xfrm>
          <a:off x="1044809" y="852638"/>
          <a:ext cx="660507" cy="201454"/>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Components</a:t>
          </a:r>
        </a:p>
      </dsp:txBody>
      <dsp:txXfrm>
        <a:off x="1044809" y="852638"/>
        <a:ext cx="660507" cy="201454"/>
      </dsp:txXfrm>
    </dsp:sp>
    <dsp:sp modelId="{6F646D07-8B80-413D-B5BC-EC45FD5E6028}">
      <dsp:nvSpPr>
        <dsp:cNvPr id="0" name=""/>
        <dsp:cNvSpPr/>
      </dsp:nvSpPr>
      <dsp:spPr>
        <a:xfrm>
          <a:off x="1837418" y="584"/>
          <a:ext cx="660507" cy="201454"/>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Navbar</a:t>
          </a:r>
        </a:p>
      </dsp:txBody>
      <dsp:txXfrm>
        <a:off x="1837418" y="584"/>
        <a:ext cx="660507" cy="201454"/>
      </dsp:txXfrm>
    </dsp:sp>
    <dsp:sp modelId="{823A2F47-898B-4672-B194-D27499E9BC3E}">
      <dsp:nvSpPr>
        <dsp:cNvPr id="0" name=""/>
        <dsp:cNvSpPr/>
      </dsp:nvSpPr>
      <dsp:spPr>
        <a:xfrm>
          <a:off x="1837418" y="284602"/>
          <a:ext cx="660507" cy="201454"/>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Hero</a:t>
          </a:r>
        </a:p>
      </dsp:txBody>
      <dsp:txXfrm>
        <a:off x="1837418" y="284602"/>
        <a:ext cx="660507" cy="201454"/>
      </dsp:txXfrm>
    </dsp:sp>
    <dsp:sp modelId="{7024BFD0-F5AF-4FE5-86AB-AF244FA5EC48}">
      <dsp:nvSpPr>
        <dsp:cNvPr id="0" name=""/>
        <dsp:cNvSpPr/>
      </dsp:nvSpPr>
      <dsp:spPr>
        <a:xfrm>
          <a:off x="1837418" y="568620"/>
          <a:ext cx="660507" cy="201454"/>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About</a:t>
          </a:r>
        </a:p>
      </dsp:txBody>
      <dsp:txXfrm>
        <a:off x="1837418" y="568620"/>
        <a:ext cx="660507" cy="201454"/>
      </dsp:txXfrm>
    </dsp:sp>
    <dsp:sp modelId="{464DFEC0-0D7F-496E-968D-85BA82F31262}">
      <dsp:nvSpPr>
        <dsp:cNvPr id="0" name=""/>
        <dsp:cNvSpPr/>
      </dsp:nvSpPr>
      <dsp:spPr>
        <a:xfrm>
          <a:off x="1837418" y="852638"/>
          <a:ext cx="660507" cy="201454"/>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Skills</a:t>
          </a:r>
        </a:p>
      </dsp:txBody>
      <dsp:txXfrm>
        <a:off x="1837418" y="852638"/>
        <a:ext cx="660507" cy="201454"/>
      </dsp:txXfrm>
    </dsp:sp>
    <dsp:sp modelId="{3DA630DD-17DD-496C-BEB0-5820F771E82B}">
      <dsp:nvSpPr>
        <dsp:cNvPr id="0" name=""/>
        <dsp:cNvSpPr/>
      </dsp:nvSpPr>
      <dsp:spPr>
        <a:xfrm>
          <a:off x="1837418" y="1136656"/>
          <a:ext cx="660507" cy="201454"/>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Projects</a:t>
          </a:r>
        </a:p>
      </dsp:txBody>
      <dsp:txXfrm>
        <a:off x="1837418" y="1136656"/>
        <a:ext cx="660507" cy="201454"/>
      </dsp:txXfrm>
    </dsp:sp>
    <dsp:sp modelId="{87625E0B-3E9A-40B7-B19F-E847B730149D}">
      <dsp:nvSpPr>
        <dsp:cNvPr id="0" name=""/>
        <dsp:cNvSpPr/>
      </dsp:nvSpPr>
      <dsp:spPr>
        <a:xfrm>
          <a:off x="1837418" y="1420674"/>
          <a:ext cx="660507" cy="201454"/>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Contact</a:t>
          </a:r>
        </a:p>
      </dsp:txBody>
      <dsp:txXfrm>
        <a:off x="1837418" y="1420674"/>
        <a:ext cx="660507" cy="201454"/>
      </dsp:txXfrm>
    </dsp:sp>
    <dsp:sp modelId="{AE2B3B71-F91B-4801-AF2D-7A43FAB39B66}">
      <dsp:nvSpPr>
        <dsp:cNvPr id="0" name=""/>
        <dsp:cNvSpPr/>
      </dsp:nvSpPr>
      <dsp:spPr>
        <a:xfrm>
          <a:off x="1837418" y="1704692"/>
          <a:ext cx="660507" cy="201454"/>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Footer</a:t>
          </a:r>
        </a:p>
      </dsp:txBody>
      <dsp:txXfrm>
        <a:off x="1837418" y="1704692"/>
        <a:ext cx="660507" cy="201454"/>
      </dsp:txXfrm>
    </dsp:sp>
    <dsp:sp modelId="{DBAAE0F2-DBE2-4F4E-BB4D-F8DED749054C}">
      <dsp:nvSpPr>
        <dsp:cNvPr id="0" name=""/>
        <dsp:cNvSpPr/>
      </dsp:nvSpPr>
      <dsp:spPr>
        <a:xfrm>
          <a:off x="1044809" y="1988710"/>
          <a:ext cx="660507" cy="201454"/>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Data</a:t>
          </a:r>
        </a:p>
      </dsp:txBody>
      <dsp:txXfrm>
        <a:off x="1044809" y="1988710"/>
        <a:ext cx="660507" cy="201454"/>
      </dsp:txXfrm>
    </dsp:sp>
    <dsp:sp modelId="{EE9E3262-B01F-4935-94C6-0074399F9089}">
      <dsp:nvSpPr>
        <dsp:cNvPr id="0" name=""/>
        <dsp:cNvSpPr/>
      </dsp:nvSpPr>
      <dsp:spPr>
        <a:xfrm>
          <a:off x="1837418" y="1988710"/>
          <a:ext cx="660507" cy="201454"/>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projects.js</a:t>
          </a:r>
        </a:p>
      </dsp:txBody>
      <dsp:txXfrm>
        <a:off x="1837418" y="1988710"/>
        <a:ext cx="660507" cy="201454"/>
      </dsp:txXfrm>
    </dsp:sp>
    <dsp:sp modelId="{3D2423F1-36B7-421D-80D6-CFD507A3AA1F}">
      <dsp:nvSpPr>
        <dsp:cNvPr id="0" name=""/>
        <dsp:cNvSpPr/>
      </dsp:nvSpPr>
      <dsp:spPr>
        <a:xfrm>
          <a:off x="1044809" y="2272728"/>
          <a:ext cx="660507" cy="201454"/>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App</a:t>
          </a:r>
        </a:p>
      </dsp:txBody>
      <dsp:txXfrm>
        <a:off x="1044809" y="2272728"/>
        <a:ext cx="660507" cy="201454"/>
      </dsp:txXfrm>
    </dsp:sp>
    <dsp:sp modelId="{56279440-B0D3-4B89-BDE2-5BE8345D1743}">
      <dsp:nvSpPr>
        <dsp:cNvPr id="0" name=""/>
        <dsp:cNvSpPr/>
      </dsp:nvSpPr>
      <dsp:spPr>
        <a:xfrm>
          <a:off x="1044809" y="2556747"/>
          <a:ext cx="660507" cy="201454"/>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main.jsx</a:t>
          </a:r>
        </a:p>
      </dsp:txBody>
      <dsp:txXfrm>
        <a:off x="1044809" y="2556747"/>
        <a:ext cx="660507" cy="20145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7BE1CA-64B9-4C3A-B45D-3386D214D622}">
      <dsp:nvSpPr>
        <dsp:cNvPr id="0" name=""/>
        <dsp:cNvSpPr/>
      </dsp:nvSpPr>
      <dsp:spPr>
        <a:xfrm>
          <a:off x="1218794" y="294409"/>
          <a:ext cx="160138" cy="172148"/>
        </a:xfrm>
        <a:custGeom>
          <a:avLst/>
          <a:gdLst/>
          <a:ahLst/>
          <a:cxnLst/>
          <a:rect l="0" t="0" r="0" b="0"/>
          <a:pathLst>
            <a:path>
              <a:moveTo>
                <a:pt x="0" y="0"/>
              </a:moveTo>
              <a:lnTo>
                <a:pt x="80069" y="0"/>
              </a:lnTo>
              <a:lnTo>
                <a:pt x="80069" y="172148"/>
              </a:lnTo>
              <a:lnTo>
                <a:pt x="160138" y="172148"/>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AC5F7C-A35B-40A3-A932-530E3E049F7C}">
      <dsp:nvSpPr>
        <dsp:cNvPr id="0" name=""/>
        <dsp:cNvSpPr/>
      </dsp:nvSpPr>
      <dsp:spPr>
        <a:xfrm>
          <a:off x="1218794" y="122260"/>
          <a:ext cx="160138" cy="172148"/>
        </a:xfrm>
        <a:custGeom>
          <a:avLst/>
          <a:gdLst/>
          <a:ahLst/>
          <a:cxnLst/>
          <a:rect l="0" t="0" r="0" b="0"/>
          <a:pathLst>
            <a:path>
              <a:moveTo>
                <a:pt x="0" y="172148"/>
              </a:moveTo>
              <a:lnTo>
                <a:pt x="80069" y="172148"/>
              </a:lnTo>
              <a:lnTo>
                <a:pt x="80069" y="0"/>
              </a:lnTo>
              <a:lnTo>
                <a:pt x="160138" y="0"/>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B7C966-FDB4-40F7-9C53-8AD0E7A440F4}">
      <dsp:nvSpPr>
        <dsp:cNvPr id="0" name=""/>
        <dsp:cNvSpPr/>
      </dsp:nvSpPr>
      <dsp:spPr>
        <a:xfrm>
          <a:off x="418103" y="172303"/>
          <a:ext cx="800691" cy="244210"/>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Public</a:t>
          </a:r>
        </a:p>
      </dsp:txBody>
      <dsp:txXfrm>
        <a:off x="418103" y="172303"/>
        <a:ext cx="800691" cy="244210"/>
      </dsp:txXfrm>
    </dsp:sp>
    <dsp:sp modelId="{838A59B7-0C25-4694-8208-868B044F9C1C}">
      <dsp:nvSpPr>
        <dsp:cNvPr id="0" name=""/>
        <dsp:cNvSpPr/>
      </dsp:nvSpPr>
      <dsp:spPr>
        <a:xfrm>
          <a:off x="1378932" y="155"/>
          <a:ext cx="800691" cy="244210"/>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N" sz="700" kern="1200"/>
            <a:t>Profile.jpg</a:t>
          </a:r>
        </a:p>
      </dsp:txBody>
      <dsp:txXfrm>
        <a:off x="1378932" y="155"/>
        <a:ext cx="800691" cy="244210"/>
      </dsp:txXfrm>
    </dsp:sp>
    <dsp:sp modelId="{0C6B882C-D641-4C72-BD4D-9FB13CF12E5A}">
      <dsp:nvSpPr>
        <dsp:cNvPr id="0" name=""/>
        <dsp:cNvSpPr/>
      </dsp:nvSpPr>
      <dsp:spPr>
        <a:xfrm>
          <a:off x="1378932" y="344452"/>
          <a:ext cx="800691" cy="244210"/>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N" sz="700" kern="1200"/>
            <a:t>Weather.png</a:t>
          </a:r>
        </a:p>
      </dsp:txBody>
      <dsp:txXfrm>
        <a:off x="1378932" y="344452"/>
        <a:ext cx="800691" cy="244210"/>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E3AB64-4D19-4234-AB51-358CF381C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Thesis_template.dot</Template>
  <TotalTime>493</TotalTime>
  <Pages>28</Pages>
  <Words>5580</Words>
  <Characters>31811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XXXXXXXXXXXXXXXXXXXXXXXXXXXXXXXXXXXXXXXXXXX(Title)</vt:lpstr>
    </vt:vector>
  </TitlesOfParts>
  <Company>Aspect Development Inc.</Company>
  <LinksUpToDate>false</LinksUpToDate>
  <CharactersWithSpaces>37317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XXXXXXXXXXXXXXXXXXXXXXXXXXXXXXXXXXXXXXXXXXX(Title)</dc:title>
  <dc:creator>usha</dc:creator>
  <cp:lastModifiedBy>Angel Biju</cp:lastModifiedBy>
  <cp:revision>176</cp:revision>
  <cp:lastPrinted>2005-07-05T05:39:00Z</cp:lastPrinted>
  <dcterms:created xsi:type="dcterms:W3CDTF">2026-08-27T06:46:00Z</dcterms:created>
  <dcterms:modified xsi:type="dcterms:W3CDTF">2026-09-15T18:03:00Z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4EA6FAE9AF414B3A981BBC93EDBF4480_13</vt:lpwstr>
  </property>
</Properties>
</file>